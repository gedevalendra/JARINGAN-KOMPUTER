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BA0F2" w14:textId="5E8AB067" w:rsidR="00A06CD5" w:rsidRPr="007E6519" w:rsidRDefault="00AD470E" w:rsidP="008B61BB">
      <w:pPr>
        <w:pStyle w:val="PartTitle"/>
        <w:framePr w:w="1353" w:h="1617" w:hRule="exact" w:wrap="notBeside" w:hAnchor="page" w:x="7639"/>
        <w:spacing w:line="240" w:lineRule="auto"/>
        <w:rPr>
          <w:spacing w:val="0"/>
          <w:sz w:val="22"/>
          <w:szCs w:val="36"/>
          <w:lang w:val="sv-SE"/>
        </w:rPr>
      </w:pPr>
      <w:r w:rsidRPr="000B1F40">
        <w:rPr>
          <w:noProof/>
          <w:spacing w:val="0"/>
          <w:sz w:val="20"/>
          <w:szCs w:val="36"/>
          <w:lang w:val="sv-SE"/>
        </w:rPr>
        <w:t>Pertemuan</w:t>
      </w:r>
    </w:p>
    <w:p w14:paraId="583A5F8B" w14:textId="639BCFF2" w:rsidR="00A06CD5" w:rsidRPr="007E6519" w:rsidRDefault="006A141C" w:rsidP="008B61BB">
      <w:pPr>
        <w:pStyle w:val="PartLabel"/>
        <w:framePr w:w="1353" w:h="1617" w:hRule="exact" w:wrap="notBeside" w:hAnchor="page" w:x="7639"/>
        <w:spacing w:before="0" w:line="240" w:lineRule="auto"/>
        <w:rPr>
          <w:sz w:val="104"/>
          <w:lang w:val="sv-SE"/>
        </w:rPr>
      </w:pPr>
      <w:r>
        <w:rPr>
          <w:sz w:val="104"/>
          <w:lang w:val="sv-SE"/>
        </w:rPr>
        <w:t>3</w:t>
      </w:r>
    </w:p>
    <w:p w14:paraId="52704C75" w14:textId="5689B245" w:rsidR="006C1A31" w:rsidRPr="008B61BB" w:rsidRDefault="00221F34" w:rsidP="008B61BB">
      <w:pPr>
        <w:pStyle w:val="CompanyName"/>
        <w:spacing w:before="120"/>
        <w:rPr>
          <w:sz w:val="24"/>
          <w:lang w:val="sv-SE"/>
        </w:rPr>
      </w:pPr>
      <w:r w:rsidRPr="008B61BB">
        <w:rPr>
          <w:b/>
          <w:noProof/>
          <w:kern w:val="28"/>
          <w:sz w:val="20"/>
          <w:szCs w:val="3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C83AA89" wp14:editId="2C7CCD85">
                <wp:simplePos x="0" y="0"/>
                <wp:positionH relativeFrom="column">
                  <wp:posOffset>-73572</wp:posOffset>
                </wp:positionH>
                <wp:positionV relativeFrom="paragraph">
                  <wp:posOffset>-120869</wp:posOffset>
                </wp:positionV>
                <wp:extent cx="1734206" cy="331076"/>
                <wp:effectExtent l="0" t="0" r="0" b="0"/>
                <wp:wrapNone/>
                <wp:docPr id="420" name="Text Box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4206" cy="3310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pic="http://schemas.openxmlformats.org/drawingml/2006/picture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pic="http://schemas.openxmlformats.org/drawingml/2006/picture"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D2CBC3" w14:textId="25B160C7" w:rsidR="00B324FA" w:rsidRPr="00AD470E" w:rsidRDefault="000A5316" w:rsidP="00F64E05">
                            <w:pP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>Laporan</w:t>
                            </w:r>
                            <w:r w:rsidR="004E6562">
                              <w:rPr>
                                <w:rFonts w:asciiTheme="minorHAnsi" w:hAnsiTheme="minorHAnsi"/>
                                <w:sz w:val="28"/>
                                <w:szCs w:val="28"/>
                              </w:rPr>
                              <w:t xml:space="preserve"> Praktikum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83AA89" id="_x0000_t202" coordsize="21600,21600" o:spt="202" path="m,l,21600r21600,l21600,xe">
                <v:stroke joinstyle="miter"/>
                <v:path gradientshapeok="t" o:connecttype="rect"/>
              </v:shapetype>
              <v:shape id="Text Box 441" o:spid="_x0000_s1026" type="#_x0000_t202" style="position:absolute;margin-left:-5.8pt;margin-top:-9.5pt;width:136.55pt;height:26.0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" filled="f" stroked="f">
                <v:textbox>
                  <w:txbxContent>
                    <w:p w14:paraId="21D2CBC3" w14:textId="25B160C7" w:rsidR="00B324FA" w:rsidRPr="00AD470E" w:rsidRDefault="000A5316" w:rsidP="00F64E05">
                      <w:pPr>
                        <w:rPr>
                          <w:rFonts w:asciiTheme="minorHAnsi" w:hAnsiTheme="minorHAnsi"/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Theme="minorHAnsi"/>
                          <w:sz w:val="28"/>
                          <w:szCs w:val="28"/>
                        </w:rPr>
                        <w:t>Laporan</w:t>
                      </w:r>
                      <w:r w:rsidR="004E6562">
                        <w:rPr>
                          <w:rFonts w:asciiTheme="minorHAnsi" w:hAnsiTheme="minorHAnsi"/>
                          <w:sz w:val="28"/>
                          <w:szCs w:val="28"/>
                        </w:rPr>
                        <w:t xml:space="preserve"> Praktikum</w:t>
                      </w:r>
                    </w:p>
                  </w:txbxContent>
                </v:textbox>
              </v:shape>
            </w:pict>
          </mc:Fallback>
        </mc:AlternateContent>
      </w:r>
      <w:r w:rsidR="000147C1">
        <w:rPr>
          <w:sz w:val="26"/>
          <w:lang w:val="sv-SE"/>
        </w:rPr>
        <w:t>IF25-21008</w:t>
      </w:r>
      <w:r w:rsidRPr="008B61BB">
        <w:rPr>
          <w:sz w:val="24"/>
          <w:lang w:val="sv-SE"/>
        </w:rPr>
        <w:t xml:space="preserve">: </w:t>
      </w:r>
      <w:r w:rsidR="006A7827" w:rsidRPr="008B61BB">
        <w:rPr>
          <w:sz w:val="24"/>
          <w:lang w:val="sv-SE"/>
        </w:rPr>
        <w:t>JARINGAN KOMPUTER</w:t>
      </w:r>
    </w:p>
    <w:p w14:paraId="511383D1" w14:textId="4828EE5E" w:rsidR="00F82D60" w:rsidRPr="007B2CB7" w:rsidRDefault="000A5316" w:rsidP="008B61BB">
      <w:pPr>
        <w:pStyle w:val="SubtitleCover"/>
        <w:spacing w:after="960"/>
        <w:rPr>
          <w:lang w:val="fi-FI"/>
        </w:rPr>
      </w:pPr>
      <w:r>
        <w:rPr>
          <w:sz w:val="40"/>
          <w:lang w:val="fi-FI"/>
        </w:rPr>
        <w:t>Laporan</w:t>
      </w:r>
      <w:r w:rsidR="00AD470E" w:rsidRPr="008B61BB">
        <w:rPr>
          <w:sz w:val="40"/>
          <w:lang w:val="fi-FI"/>
        </w:rPr>
        <w:t xml:space="preserve"> Praktikum</w:t>
      </w:r>
      <w:r w:rsidR="003E676A" w:rsidRPr="008B61BB">
        <w:rPr>
          <w:sz w:val="40"/>
          <w:lang w:val="fi-FI"/>
        </w:rPr>
        <w:t>/Lab</w:t>
      </w:r>
    </w:p>
    <w:p w14:paraId="74B4CBAE" w14:textId="1C2BB88D" w:rsidR="00A06CD5" w:rsidRPr="008B61BB" w:rsidRDefault="006A141C" w:rsidP="00F82D60">
      <w:pPr>
        <w:pStyle w:val="TitleCover"/>
        <w:spacing w:line="720" w:lineRule="exact"/>
        <w:ind w:left="0" w:right="0"/>
        <w:jc w:val="center"/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</w:pPr>
      <w:r>
        <w:rPr>
          <w:rFonts w:ascii="Bernard MT Condensed" w:hAnsi="Bernard MT Condensed"/>
          <w:b/>
          <w:spacing w:val="0"/>
          <w:kern w:val="0"/>
          <w:sz w:val="48"/>
          <w:szCs w:val="48"/>
          <w:lang w:val="fi-FI"/>
        </w:rPr>
        <w:t>Simulasi Cisco - VLAN</w:t>
      </w:r>
    </w:p>
    <w:p w14:paraId="56F6BB7C" w14:textId="77777777" w:rsidR="00A06CD5" w:rsidRPr="007B2CB7" w:rsidRDefault="00A06CD5" w:rsidP="00732C8B">
      <w:pPr>
        <w:rPr>
          <w:kern w:val="28"/>
          <w:lang w:val="fi-FI"/>
        </w:rPr>
      </w:pPr>
    </w:p>
    <w:p w14:paraId="6B7A26C3" w14:textId="77777777" w:rsidR="00CC4836" w:rsidRPr="009425DC" w:rsidRDefault="00CC4836" w:rsidP="00CC4836">
      <w:pPr>
        <w:jc w:val="right"/>
        <w:rPr>
          <w:b/>
          <w:kern w:val="28"/>
          <w:sz w:val="28"/>
          <w:szCs w:val="32"/>
        </w:rPr>
      </w:pPr>
    </w:p>
    <w:p w14:paraId="26026314" w14:textId="77777777" w:rsidR="00CC4836" w:rsidRPr="009425DC" w:rsidRDefault="00CC4836" w:rsidP="00CC4836">
      <w:pPr>
        <w:jc w:val="right"/>
        <w:rPr>
          <w:b/>
          <w:kern w:val="28"/>
          <w:sz w:val="28"/>
          <w:szCs w:val="32"/>
        </w:rPr>
      </w:pPr>
    </w:p>
    <w:p w14:paraId="6CC08840" w14:textId="19B1249C" w:rsidR="00CC4836" w:rsidRPr="009425DC" w:rsidRDefault="000B1F40" w:rsidP="00CC4836">
      <w:pPr>
        <w:jc w:val="right"/>
        <w:rPr>
          <w:b/>
          <w:kern w:val="28"/>
          <w:sz w:val="28"/>
          <w:szCs w:val="32"/>
        </w:rPr>
      </w:pPr>
      <w:r w:rsidRPr="009425DC">
        <w:rPr>
          <w:b/>
          <w:kern w:val="28"/>
          <w:sz w:val="28"/>
          <w:szCs w:val="32"/>
        </w:rPr>
        <w:t>Gede Valendra</w:t>
      </w:r>
    </w:p>
    <w:p w14:paraId="59384A1A" w14:textId="5D1011F3" w:rsidR="00E93115" w:rsidRPr="009425DC" w:rsidRDefault="00E93115" w:rsidP="00CC4836">
      <w:pPr>
        <w:jc w:val="right"/>
        <w:rPr>
          <w:b/>
          <w:kern w:val="28"/>
          <w:sz w:val="28"/>
          <w:szCs w:val="32"/>
        </w:rPr>
      </w:pPr>
      <w:r w:rsidRPr="009425DC">
        <w:rPr>
          <w:b/>
          <w:kern w:val="28"/>
          <w:sz w:val="28"/>
          <w:szCs w:val="32"/>
        </w:rPr>
        <w:t>RC</w:t>
      </w:r>
    </w:p>
    <w:p w14:paraId="3137DEEF" w14:textId="17D1DC21" w:rsidR="00CC4836" w:rsidRPr="009425DC" w:rsidRDefault="000B1F40" w:rsidP="00CC4836">
      <w:pPr>
        <w:jc w:val="right"/>
        <w:rPr>
          <w:b/>
          <w:kern w:val="28"/>
          <w:sz w:val="28"/>
          <w:szCs w:val="32"/>
        </w:rPr>
      </w:pPr>
      <w:r w:rsidRPr="009425DC">
        <w:rPr>
          <w:b/>
          <w:kern w:val="28"/>
          <w:sz w:val="28"/>
          <w:szCs w:val="32"/>
        </w:rPr>
        <w:t>124140142</w:t>
      </w:r>
    </w:p>
    <w:p w14:paraId="53728E0E" w14:textId="77777777" w:rsidR="00CC4836" w:rsidRPr="009425DC" w:rsidRDefault="00CC4836" w:rsidP="00CC4836">
      <w:pPr>
        <w:rPr>
          <w:b/>
          <w:kern w:val="28"/>
          <w:sz w:val="32"/>
          <w:szCs w:val="32"/>
        </w:rPr>
      </w:pPr>
    </w:p>
    <w:p w14:paraId="6E1A233D" w14:textId="4257F661" w:rsidR="0063144B" w:rsidRPr="009425DC" w:rsidRDefault="0063144B" w:rsidP="00525356">
      <w:pPr>
        <w:jc w:val="right"/>
        <w:rPr>
          <w:b/>
          <w:kern w:val="28"/>
          <w:sz w:val="28"/>
          <w:szCs w:val="32"/>
          <w:u w:val="single"/>
        </w:rPr>
      </w:pPr>
      <w:r w:rsidRPr="009425DC">
        <w:rPr>
          <w:b/>
          <w:kern w:val="28"/>
          <w:sz w:val="28"/>
          <w:szCs w:val="32"/>
          <w:u w:val="single"/>
        </w:rPr>
        <w:t xml:space="preserve">Tim </w:t>
      </w:r>
      <w:r w:rsidR="00DD0B5A" w:rsidRPr="009425DC">
        <w:rPr>
          <w:b/>
          <w:kern w:val="28"/>
          <w:sz w:val="28"/>
          <w:szCs w:val="32"/>
          <w:u w:val="single"/>
        </w:rPr>
        <w:t>Asisten</w:t>
      </w:r>
    </w:p>
    <w:p w14:paraId="3B830F45" w14:textId="2EBDEAC0" w:rsidR="008E2370" w:rsidRPr="009425DC" w:rsidRDefault="000B1F40" w:rsidP="00525356">
      <w:pPr>
        <w:jc w:val="right"/>
        <w:rPr>
          <w:b/>
          <w:kern w:val="28"/>
          <w:sz w:val="28"/>
          <w:szCs w:val="32"/>
        </w:rPr>
      </w:pPr>
      <w:r w:rsidRPr="009425DC">
        <w:rPr>
          <w:b/>
          <w:kern w:val="28"/>
          <w:sz w:val="28"/>
          <w:szCs w:val="32"/>
        </w:rPr>
        <w:t>Daniel Calvin Simanjuntak</w:t>
      </w:r>
    </w:p>
    <w:p w14:paraId="027D7410" w14:textId="23C49B3E" w:rsidR="00DD0B5A" w:rsidRDefault="000B1F40" w:rsidP="00CC4836">
      <w:pPr>
        <w:jc w:val="right"/>
        <w:rPr>
          <w:b/>
          <w:kern w:val="28"/>
          <w:sz w:val="28"/>
          <w:szCs w:val="32"/>
          <w:lang w:val="sv-SE"/>
        </w:rPr>
      </w:pPr>
      <w:r w:rsidRPr="006A141C">
        <w:rPr>
          <w:b/>
          <w:kern w:val="28"/>
          <w:sz w:val="28"/>
          <w:szCs w:val="32"/>
          <w:lang w:val="sv-SE"/>
        </w:rPr>
        <w:t>Zakhi Algifari</w:t>
      </w:r>
    </w:p>
    <w:p w14:paraId="19399B13" w14:textId="04693262" w:rsidR="008E2370" w:rsidRDefault="008E2370" w:rsidP="00DD0B5A">
      <w:pPr>
        <w:rPr>
          <w:b/>
          <w:kern w:val="28"/>
          <w:sz w:val="32"/>
          <w:szCs w:val="32"/>
          <w:lang w:val="sv-SE"/>
        </w:rPr>
      </w:pPr>
    </w:p>
    <w:p w14:paraId="6A4109BC" w14:textId="6D438EAD" w:rsidR="001E7649" w:rsidRDefault="001E7649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5C1F7146" w14:textId="425FBFDA" w:rsidR="0063144B" w:rsidRDefault="0063144B" w:rsidP="00525356">
      <w:pPr>
        <w:jc w:val="right"/>
        <w:rPr>
          <w:b/>
          <w:kern w:val="28"/>
          <w:sz w:val="32"/>
          <w:szCs w:val="32"/>
          <w:lang w:val="sv-SE"/>
        </w:rPr>
      </w:pPr>
    </w:p>
    <w:p w14:paraId="3D496D8F" w14:textId="0BFE8185" w:rsidR="001E7649" w:rsidRPr="008B61BB" w:rsidRDefault="00CC2DCE" w:rsidP="00CC2DCE">
      <w:pPr>
        <w:ind w:right="-17" w:firstLine="720"/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 xml:space="preserve">       </w:t>
      </w:r>
      <w:r w:rsidR="00AD470E" w:rsidRPr="008B61BB">
        <w:rPr>
          <w:b/>
          <w:kern w:val="28"/>
          <w:sz w:val="28"/>
          <w:szCs w:val="32"/>
          <w:lang w:val="sv-SE"/>
        </w:rPr>
        <w:t>Teknik Informatika</w:t>
      </w:r>
    </w:p>
    <w:p w14:paraId="44FCECB4" w14:textId="5FEA8D61" w:rsidR="00D76760" w:rsidRPr="008B61BB" w:rsidRDefault="00CC2DCE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kern w:val="28"/>
          <w:sz w:val="28"/>
          <w:szCs w:val="32"/>
          <w:lang w:val="sv-SE"/>
        </w:rPr>
        <w:t>Fakultas</w:t>
      </w:r>
      <w:r w:rsidR="00AD470E" w:rsidRP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Teknologi</w:t>
      </w:r>
      <w:r w:rsidR="008B61BB">
        <w:rPr>
          <w:b/>
          <w:kern w:val="28"/>
          <w:sz w:val="28"/>
          <w:szCs w:val="32"/>
          <w:lang w:val="sv-SE"/>
        </w:rPr>
        <w:t xml:space="preserve"> </w:t>
      </w:r>
      <w:r w:rsidR="00B66BA5" w:rsidRPr="008B61BB">
        <w:rPr>
          <w:b/>
          <w:kern w:val="28"/>
          <w:sz w:val="28"/>
          <w:szCs w:val="32"/>
          <w:lang w:val="sv-SE"/>
        </w:rPr>
        <w:t>Industri</w:t>
      </w:r>
    </w:p>
    <w:p w14:paraId="58C7F217" w14:textId="443EA43F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689016" wp14:editId="0722CFD4">
            <wp:simplePos x="0" y="0"/>
            <wp:positionH relativeFrom="column">
              <wp:posOffset>-77107</wp:posOffset>
            </wp:positionH>
            <wp:positionV relativeFrom="paragraph">
              <wp:posOffset>113582</wp:posOffset>
            </wp:positionV>
            <wp:extent cx="740229" cy="895619"/>
            <wp:effectExtent l="0" t="0" r="0" b="0"/>
            <wp:wrapNone/>
            <wp:docPr id="43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logo ip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29" cy="895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6760" w:rsidRPr="008B61BB">
        <w:rPr>
          <w:b/>
          <w:kern w:val="28"/>
          <w:sz w:val="28"/>
          <w:szCs w:val="32"/>
          <w:lang w:val="sv-SE"/>
        </w:rPr>
        <w:t xml:space="preserve">Institut </w:t>
      </w:r>
      <w:r w:rsidR="00B66BA5" w:rsidRPr="008B61BB">
        <w:rPr>
          <w:b/>
          <w:kern w:val="28"/>
          <w:sz w:val="28"/>
          <w:szCs w:val="32"/>
          <w:lang w:val="sv-SE"/>
        </w:rPr>
        <w:t>Teknologi Sumatera</w:t>
      </w:r>
    </w:p>
    <w:p w14:paraId="099F3FCA" w14:textId="76F35512" w:rsidR="00D76760" w:rsidRPr="008B61BB" w:rsidRDefault="00AB707A" w:rsidP="001E7649">
      <w:pPr>
        <w:jc w:val="right"/>
        <w:rPr>
          <w:b/>
          <w:kern w:val="28"/>
          <w:sz w:val="28"/>
          <w:szCs w:val="32"/>
          <w:lang w:val="sv-SE"/>
        </w:rPr>
      </w:pP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8243" behindDoc="0" locked="0" layoutInCell="1" allowOverlap="1" wp14:anchorId="1C4076A4" wp14:editId="16E0E737">
            <wp:simplePos x="0" y="0"/>
            <wp:positionH relativeFrom="column">
              <wp:posOffset>2624183</wp:posOffset>
            </wp:positionH>
            <wp:positionV relativeFrom="paragraph">
              <wp:posOffset>261620</wp:posOffset>
            </wp:positionV>
            <wp:extent cx="2069279" cy="583474"/>
            <wp:effectExtent l="0" t="0" r="1270" b="1270"/>
            <wp:wrapNone/>
            <wp:docPr id="1064591652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91652" name="Picture 3" descr="A black text on a white background&#10;&#10;Description automatically generated"/>
                    <pic:cNvPicPr/>
                  </pic:nvPicPr>
                  <pic:blipFill rotWithShape="1">
                    <a:blip r:embed="rId9"/>
                    <a:srcRect l="7208" r="10563"/>
                    <a:stretch/>
                  </pic:blipFill>
                  <pic:spPr bwMode="auto">
                    <a:xfrm>
                      <a:off x="0" y="0"/>
                      <a:ext cx="2069279" cy="583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kern w:val="28"/>
          <w:sz w:val="28"/>
          <w:szCs w:val="32"/>
          <w:lang w:val="sv-SE"/>
        </w:rPr>
        <w:drawing>
          <wp:anchor distT="0" distB="0" distL="114300" distR="114300" simplePos="0" relativeHeight="251658242" behindDoc="0" locked="0" layoutInCell="1" allowOverlap="1" wp14:anchorId="51DF4136" wp14:editId="223BDAA7">
            <wp:simplePos x="0" y="0"/>
            <wp:positionH relativeFrom="column">
              <wp:posOffset>949688</wp:posOffset>
            </wp:positionH>
            <wp:positionV relativeFrom="paragraph">
              <wp:posOffset>313690</wp:posOffset>
            </wp:positionV>
            <wp:extent cx="1453537" cy="470262"/>
            <wp:effectExtent l="0" t="0" r="0" b="0"/>
            <wp:wrapNone/>
            <wp:docPr id="70120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0970" name="Picture 701209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3537" cy="470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42DC">
        <w:rPr>
          <w:b/>
          <w:kern w:val="28"/>
          <w:sz w:val="28"/>
          <w:szCs w:val="32"/>
          <w:lang w:val="sv-SE"/>
        </w:rPr>
        <w:t>Oktober</w:t>
      </w:r>
      <w:r w:rsidR="005F06E4">
        <w:rPr>
          <w:b/>
          <w:kern w:val="28"/>
          <w:sz w:val="28"/>
          <w:szCs w:val="32"/>
          <w:lang w:val="sv-SE"/>
        </w:rPr>
        <w:t xml:space="preserve"> </w:t>
      </w:r>
      <w:r w:rsidR="000147C1">
        <w:rPr>
          <w:b/>
          <w:kern w:val="28"/>
          <w:sz w:val="28"/>
          <w:szCs w:val="32"/>
          <w:lang w:val="sv-SE"/>
        </w:rPr>
        <w:t>202</w:t>
      </w:r>
      <w:r w:rsidR="006512E3">
        <w:rPr>
          <w:b/>
          <w:kern w:val="28"/>
          <w:sz w:val="28"/>
          <w:szCs w:val="32"/>
          <w:lang w:val="sv-SE"/>
        </w:rPr>
        <w:t>6</w:t>
      </w:r>
    </w:p>
    <w:p w14:paraId="3D5EDD48" w14:textId="77777777" w:rsidR="00D76760" w:rsidRPr="008B61BB" w:rsidRDefault="00D76760" w:rsidP="00D76760">
      <w:pPr>
        <w:jc w:val="center"/>
        <w:rPr>
          <w:b/>
          <w:kern w:val="28"/>
          <w:sz w:val="28"/>
          <w:szCs w:val="32"/>
          <w:lang w:val="sv-SE"/>
        </w:rPr>
        <w:sectPr w:rsidR="00D76760" w:rsidRPr="008B61BB" w:rsidSect="00657C9F">
          <w:footerReference w:type="default" r:id="rId11"/>
          <w:pgSz w:w="9979" w:h="14175" w:code="1"/>
          <w:pgMar w:top="958" w:right="958" w:bottom="958" w:left="958" w:header="0" w:footer="0" w:gutter="0"/>
          <w:pgNumType w:start="0"/>
          <w:cols w:space="720"/>
          <w:titlePg/>
          <w:docGrid w:linePitch="360"/>
        </w:sectPr>
      </w:pPr>
    </w:p>
    <w:p w14:paraId="2ABC534F" w14:textId="0E23CD5A" w:rsidR="00613A41" w:rsidRPr="000B1F40" w:rsidRDefault="00AB707A" w:rsidP="00613A41">
      <w:pPr>
        <w:pStyle w:val="Subtitle"/>
        <w:spacing w:before="1320"/>
        <w:rPr>
          <w:lang w:val="sv-SE"/>
        </w:rPr>
      </w:pPr>
      <w:r w:rsidRPr="000B1F40">
        <w:rPr>
          <w:lang w:val="sv-SE"/>
        </w:rPr>
        <w:lastRenderedPageBreak/>
        <w:t>Fakultas</w:t>
      </w:r>
      <w:r w:rsidR="0045343A" w:rsidRPr="000B1F40">
        <w:rPr>
          <w:lang w:val="sv-SE"/>
        </w:rPr>
        <w:t xml:space="preserve"> </w:t>
      </w:r>
      <w:r w:rsidR="00B66BA5" w:rsidRPr="000B1F40">
        <w:rPr>
          <w:lang w:val="sv-SE"/>
        </w:rPr>
        <w:t>teknologi industri</w:t>
      </w:r>
    </w:p>
    <w:p w14:paraId="7B5BF622" w14:textId="5E1C3666" w:rsidR="0045343A" w:rsidRPr="000B1F40" w:rsidRDefault="00B66BA5" w:rsidP="00613A41">
      <w:pPr>
        <w:pStyle w:val="Subtitle"/>
        <w:spacing w:before="120" w:after="720"/>
        <w:rPr>
          <w:lang w:val="sv-SE"/>
        </w:rPr>
      </w:pPr>
      <w:r w:rsidRPr="000B1F40">
        <w:rPr>
          <w:lang w:val="sv-SE"/>
        </w:rPr>
        <w:t xml:space="preserve">itera </w:t>
      </w:r>
      <w:r w:rsidR="000147C1" w:rsidRPr="000B1F40">
        <w:rPr>
          <w:lang w:val="sv-SE"/>
        </w:rPr>
        <w:t>202</w:t>
      </w:r>
      <w:r w:rsidR="006512E3">
        <w:rPr>
          <w:lang w:val="sv-SE"/>
        </w:rPr>
        <w:t>6</w:t>
      </w:r>
    </w:p>
    <w:p w14:paraId="11FE7489" w14:textId="30BE6C73" w:rsidR="0045343A" w:rsidRPr="009425DC" w:rsidRDefault="0045343A" w:rsidP="0045343A">
      <w:pPr>
        <w:pStyle w:val="Title"/>
        <w:spacing w:after="2760"/>
        <w:rPr>
          <w:lang w:val="sv-SE"/>
        </w:rPr>
      </w:pPr>
      <w:r w:rsidRPr="009425DC">
        <w:rPr>
          <w:rFonts w:ascii="Garamond" w:hAnsi="Garamond"/>
          <w:color w:val="auto"/>
          <w:spacing w:val="-60"/>
          <w:kern w:val="0"/>
          <w:sz w:val="72"/>
          <w:szCs w:val="72"/>
          <w:lang w:val="sv-SE"/>
        </w:rPr>
        <w:t xml:space="preserve"> </w:t>
      </w:r>
      <w:r w:rsidR="006A141C" w:rsidRPr="009425DC">
        <w:rPr>
          <w:lang w:val="sv-SE"/>
        </w:rPr>
        <w:t>Simulasi Cisco - VLAN</w:t>
      </w:r>
    </w:p>
    <w:p w14:paraId="5B35B9E8" w14:textId="05CCAC56" w:rsidR="00DC51DA" w:rsidRPr="009425DC" w:rsidRDefault="000B1F40" w:rsidP="000B1F40">
      <w:pPr>
        <w:pStyle w:val="ReturnAddress"/>
        <w:rPr>
          <w:b/>
          <w:lang w:val="sv-SE"/>
        </w:rPr>
      </w:pPr>
      <w:r w:rsidRPr="009425DC">
        <w:rPr>
          <w:b/>
          <w:lang w:val="sv-SE"/>
        </w:rPr>
        <w:t>Gede Valendra (124140142)</w:t>
      </w:r>
    </w:p>
    <w:p w14:paraId="280AA091" w14:textId="77777777" w:rsidR="00511410" w:rsidRPr="009425DC" w:rsidRDefault="00511410" w:rsidP="0045343A">
      <w:pPr>
        <w:pStyle w:val="ReturnAddress"/>
        <w:rPr>
          <w:b/>
          <w:lang w:val="sv-SE"/>
        </w:rPr>
      </w:pPr>
    </w:p>
    <w:p w14:paraId="1DCCF84F" w14:textId="51BF1728" w:rsidR="00DC51DA" w:rsidRPr="000B1F40" w:rsidRDefault="00511410" w:rsidP="00101450">
      <w:pPr>
        <w:pStyle w:val="ReturnAddress"/>
        <w:rPr>
          <w:b/>
          <w:lang w:val="sv-SE"/>
        </w:rPr>
      </w:pPr>
      <w:r w:rsidRPr="000B1F40">
        <w:rPr>
          <w:b/>
          <w:lang w:val="sv-SE"/>
        </w:rPr>
        <w:t>Jika tugas individu cukup tulis nama dan nim saja</w:t>
      </w:r>
    </w:p>
    <w:p w14:paraId="5B1E2BE3" w14:textId="77777777" w:rsidR="00DC51DA" w:rsidRPr="000B1F40" w:rsidRDefault="00DC51DA" w:rsidP="0045343A">
      <w:pPr>
        <w:pStyle w:val="ReturnAddress"/>
        <w:rPr>
          <w:b/>
          <w:lang w:val="sv-SE"/>
        </w:rPr>
      </w:pPr>
    </w:p>
    <w:p w14:paraId="17F0626D" w14:textId="77777777" w:rsidR="00511410" w:rsidRPr="000B1F40" w:rsidRDefault="00511410" w:rsidP="0045343A">
      <w:pPr>
        <w:pStyle w:val="ReturnAddress"/>
        <w:rPr>
          <w:b/>
          <w:lang w:val="sv-SE"/>
        </w:rPr>
      </w:pPr>
    </w:p>
    <w:p w14:paraId="688F83BD" w14:textId="526979B4" w:rsidR="0045343A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ITERA</w:t>
      </w:r>
      <w:r w:rsidR="0045343A" w:rsidRPr="000B1F40">
        <w:rPr>
          <w:lang w:val="sv-SE"/>
        </w:rPr>
        <w:t xml:space="preserve"> Laboratory</w:t>
      </w:r>
    </w:p>
    <w:p w14:paraId="245066BD" w14:textId="3B821E7A" w:rsidR="00B66BA5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Program Studi Teknik Informatika</w:t>
      </w:r>
    </w:p>
    <w:p w14:paraId="2BC3BE02" w14:textId="2CA66650" w:rsidR="00657C9F" w:rsidRPr="000B1F40" w:rsidRDefault="0023062A" w:rsidP="0045343A">
      <w:pPr>
        <w:pStyle w:val="ReturnAddress"/>
        <w:rPr>
          <w:lang w:val="sv-SE"/>
        </w:rPr>
      </w:pPr>
      <w:r w:rsidRPr="000B1F40">
        <w:rPr>
          <w:lang w:val="sv-SE"/>
        </w:rPr>
        <w:t>Fakultas</w:t>
      </w:r>
      <w:r w:rsidR="00B66BA5" w:rsidRPr="000B1F40">
        <w:rPr>
          <w:lang w:val="sv-SE"/>
        </w:rPr>
        <w:t xml:space="preserve"> Teknologi Industri</w:t>
      </w:r>
      <w:r w:rsidR="0045343A" w:rsidRPr="000B1F40">
        <w:rPr>
          <w:lang w:val="sv-SE"/>
        </w:rPr>
        <w:t xml:space="preserve"> </w:t>
      </w:r>
    </w:p>
    <w:p w14:paraId="64BDCFDD" w14:textId="3B057CC3" w:rsidR="0045343A" w:rsidRPr="000B1F40" w:rsidRDefault="00B66BA5" w:rsidP="0045343A">
      <w:pPr>
        <w:pStyle w:val="ReturnAddress"/>
        <w:rPr>
          <w:lang w:val="sv-SE"/>
        </w:rPr>
      </w:pPr>
      <w:r w:rsidRPr="000B1F40">
        <w:rPr>
          <w:lang w:val="sv-SE"/>
        </w:rPr>
        <w:t>I</w:t>
      </w:r>
      <w:r w:rsidR="00657C9F" w:rsidRPr="000B1F40">
        <w:rPr>
          <w:lang w:val="sv-SE"/>
        </w:rPr>
        <w:t xml:space="preserve">nstitut </w:t>
      </w:r>
      <w:r w:rsidRPr="000B1F40">
        <w:rPr>
          <w:lang w:val="sv-SE"/>
        </w:rPr>
        <w:t>T</w:t>
      </w:r>
      <w:r w:rsidR="00657C9F" w:rsidRPr="000B1F40">
        <w:rPr>
          <w:lang w:val="sv-SE"/>
        </w:rPr>
        <w:t>eknologi Sumatera</w:t>
      </w:r>
    </w:p>
    <w:p w14:paraId="60DC38D6" w14:textId="77777777" w:rsidR="0045343A" w:rsidRPr="000B1F40" w:rsidRDefault="0045343A" w:rsidP="0045343A">
      <w:pPr>
        <w:pStyle w:val="ReturnAddress"/>
        <w:rPr>
          <w:lang w:val="sv-SE"/>
        </w:rPr>
      </w:pPr>
    </w:p>
    <w:p w14:paraId="7B7D44A0" w14:textId="5F4204FA" w:rsidR="0045343A" w:rsidRPr="000B1F40" w:rsidRDefault="0045343A" w:rsidP="0045343A">
      <w:pPr>
        <w:pStyle w:val="ReturnAddress"/>
        <w:rPr>
          <w:lang w:val="sv-SE"/>
        </w:rPr>
      </w:pPr>
      <w:r w:rsidRPr="000B1F40">
        <w:rPr>
          <w:lang w:val="sv-SE"/>
        </w:rPr>
        <w:t xml:space="preserve">Jl. </w:t>
      </w:r>
      <w:r w:rsidR="00B66BA5" w:rsidRPr="000B1F40">
        <w:rPr>
          <w:lang w:val="sv-SE"/>
        </w:rPr>
        <w:t xml:space="preserve">Terusan Ryacudu, Desa Way Hui, Kecamatan Jati Agung, </w:t>
      </w:r>
    </w:p>
    <w:p w14:paraId="0FBEBAFE" w14:textId="640735E9" w:rsidR="0045343A" w:rsidRPr="009425DC" w:rsidRDefault="00B66BA5" w:rsidP="0045343A">
      <w:pPr>
        <w:pStyle w:val="ReturnAddress"/>
      </w:pPr>
      <w:r w:rsidRPr="009425DC">
        <w:t xml:space="preserve">Lampung Selatan </w:t>
      </w:r>
      <w:r w:rsidR="0045343A" w:rsidRPr="009425DC">
        <w:t xml:space="preserve">– </w:t>
      </w:r>
      <w:r w:rsidRPr="009425DC">
        <w:t>Lampung</w:t>
      </w:r>
      <w:r w:rsidR="0045343A" w:rsidRPr="009425DC">
        <w:t xml:space="preserve"> </w:t>
      </w:r>
      <w:r w:rsidRPr="009425DC">
        <w:t>35365</w:t>
      </w:r>
    </w:p>
    <w:p w14:paraId="23186855" w14:textId="0907EEC1" w:rsidR="0045343A" w:rsidRPr="009425DC" w:rsidRDefault="0045343A" w:rsidP="0045343A">
      <w:pPr>
        <w:pStyle w:val="ReturnAddress"/>
      </w:pPr>
      <w:r w:rsidRPr="009425DC">
        <w:t>Telp. +62-</w:t>
      </w:r>
      <w:r w:rsidR="00B66BA5" w:rsidRPr="009425DC">
        <w:t>72</w:t>
      </w:r>
      <w:r w:rsidRPr="009425DC">
        <w:t>1-8</w:t>
      </w:r>
      <w:r w:rsidR="00B66BA5" w:rsidRPr="009425DC">
        <w:t>030188</w:t>
      </w:r>
      <w:r w:rsidRPr="009425DC">
        <w:t>; 8</w:t>
      </w:r>
      <w:r w:rsidR="00B66BA5" w:rsidRPr="009425DC">
        <w:t>030189</w:t>
      </w:r>
    </w:p>
    <w:p w14:paraId="457CA8C9" w14:textId="77777777" w:rsidR="00CF1358" w:rsidRPr="009425DC" w:rsidRDefault="00B66BA5" w:rsidP="00511410">
      <w:pPr>
        <w:pStyle w:val="ReturnAddress"/>
        <w:jc w:val="left"/>
      </w:pPr>
      <w:r w:rsidRPr="009425DC">
        <w:t xml:space="preserve"> </w:t>
      </w:r>
      <w:r w:rsidR="008C131C" w:rsidRPr="009425DC">
        <w:t xml:space="preserve"> </w:t>
      </w:r>
    </w:p>
    <w:p w14:paraId="047A68FC" w14:textId="5FEC122D" w:rsidR="008B5C0C" w:rsidRPr="009425DC" w:rsidRDefault="006A141C" w:rsidP="00F55534">
      <w:pPr>
        <w:pStyle w:val="ReturnAddress"/>
        <w:rPr>
          <w:b/>
          <w:bCs/>
          <w:sz w:val="30"/>
        </w:rPr>
      </w:pPr>
      <w:r w:rsidRPr="009425DC">
        <w:rPr>
          <w:b/>
          <w:bCs/>
          <w:sz w:val="30"/>
        </w:rPr>
        <w:t>Simulasi Cisco - VLAN</w:t>
      </w:r>
    </w:p>
    <w:p w14:paraId="317D99F3" w14:textId="77777777" w:rsidR="00440B0E" w:rsidRPr="009425DC" w:rsidRDefault="00440B0E" w:rsidP="00F55534">
      <w:pPr>
        <w:pStyle w:val="ReturnAddress"/>
        <w:rPr>
          <w:sz w:val="30"/>
        </w:rPr>
      </w:pPr>
    </w:p>
    <w:tbl>
      <w:tblPr>
        <w:tblW w:w="7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7114"/>
      </w:tblGrid>
      <w:tr w:rsidR="008B5C0C" w:rsidRPr="006A141C" w14:paraId="5149502C" w14:textId="77777777" w:rsidTr="00657C9F">
        <w:trPr>
          <w:trHeight w:val="2367"/>
        </w:trPr>
        <w:tc>
          <w:tcPr>
            <w:tcW w:w="7114" w:type="dxa"/>
          </w:tcPr>
          <w:p w14:paraId="0E7A9556" w14:textId="3868D071" w:rsidR="008B5C0C" w:rsidRPr="000B1F40" w:rsidRDefault="005B10E0">
            <w:pPr>
              <w:pStyle w:val="Heading2b"/>
              <w:rPr>
                <w:bCs/>
                <w:lang w:val="sv-SE"/>
              </w:rPr>
            </w:pPr>
            <w:r w:rsidRPr="000B1F40">
              <w:rPr>
                <w:bCs/>
                <w:lang w:val="sv-SE"/>
              </w:rPr>
              <w:lastRenderedPageBreak/>
              <w:t>Rangkuman praktikum</w:t>
            </w:r>
          </w:p>
          <w:p w14:paraId="3C527716" w14:textId="166E107C" w:rsidR="005B10E0" w:rsidRPr="000B1F40" w:rsidRDefault="005B10E0">
            <w:pPr>
              <w:pStyle w:val="Heading2b"/>
              <w:rPr>
                <w:bCs/>
                <w:sz w:val="20"/>
                <w:szCs w:val="16"/>
                <w:lang w:val="sv-SE"/>
              </w:rPr>
            </w:pPr>
            <w:r w:rsidRPr="000B1F40">
              <w:rPr>
                <w:bCs/>
                <w:sz w:val="20"/>
                <w:szCs w:val="16"/>
                <w:lang w:val="sv-SE"/>
              </w:rPr>
              <w:t>Poin-poin utama yang anda ketahui selama praktikum</w:t>
            </w:r>
            <w:r w:rsidR="00E81B96" w:rsidRPr="000B1F40">
              <w:rPr>
                <w:bCs/>
                <w:sz w:val="20"/>
                <w:szCs w:val="16"/>
                <w:lang w:val="sv-SE"/>
              </w:rPr>
              <w:t xml:space="preserve"> adalah:</w:t>
            </w:r>
            <w:r w:rsidRPr="000B1F40">
              <w:rPr>
                <w:bCs/>
                <w:sz w:val="20"/>
                <w:szCs w:val="16"/>
                <w:lang w:val="sv-SE"/>
              </w:rPr>
              <w:t xml:space="preserve"> </w:t>
            </w:r>
          </w:p>
          <w:p w14:paraId="5A94800C" w14:textId="404B23DB" w:rsidR="006A141C" w:rsidRPr="006A141C" w:rsidRDefault="006A141C" w:rsidP="006A141C">
            <w:pPr>
              <w:pStyle w:val="hsrkomList2"/>
              <w:numPr>
                <w:ilvl w:val="0"/>
                <w:numId w:val="3"/>
              </w:numPr>
              <w:rPr>
                <w:bCs/>
                <w:sz w:val="20"/>
                <w:szCs w:val="24"/>
                <w:lang w:val="sv-SE"/>
              </w:rPr>
            </w:pPr>
            <w:r w:rsidRPr="006A141C">
              <w:rPr>
                <w:bCs/>
                <w:sz w:val="20"/>
                <w:szCs w:val="24"/>
                <w:lang w:val="sv-SE"/>
              </w:rPr>
              <w:t>Pengenalan Konsep Dasar Virtual LAN (VLAN)</w:t>
            </w:r>
          </w:p>
          <w:p w14:paraId="0E0127C6" w14:textId="4FE57784" w:rsidR="006A141C" w:rsidRPr="006A141C" w:rsidRDefault="006A141C" w:rsidP="006A141C">
            <w:pPr>
              <w:pStyle w:val="hsrkomList2"/>
              <w:numPr>
                <w:ilvl w:val="0"/>
                <w:numId w:val="3"/>
              </w:numPr>
              <w:rPr>
                <w:bCs/>
                <w:sz w:val="20"/>
                <w:szCs w:val="24"/>
              </w:rPr>
            </w:pPr>
            <w:r w:rsidRPr="006A141C">
              <w:rPr>
                <w:bCs/>
                <w:sz w:val="20"/>
                <w:szCs w:val="24"/>
              </w:rPr>
              <w:t>Konfigurasi dan Implementasi VLAN pada Cisco Switch</w:t>
            </w:r>
          </w:p>
          <w:p w14:paraId="5D5FA17B" w14:textId="3A47910D" w:rsidR="006A141C" w:rsidRPr="006A141C" w:rsidRDefault="006A141C" w:rsidP="006A141C">
            <w:pPr>
              <w:pStyle w:val="hsrkomList2"/>
              <w:numPr>
                <w:ilvl w:val="0"/>
                <w:numId w:val="3"/>
              </w:numPr>
              <w:rPr>
                <w:bCs/>
                <w:sz w:val="20"/>
                <w:szCs w:val="24"/>
                <w:lang w:val="sv-SE"/>
              </w:rPr>
            </w:pPr>
            <w:r w:rsidRPr="006A141C">
              <w:rPr>
                <w:bCs/>
                <w:sz w:val="20"/>
                <w:szCs w:val="24"/>
                <w:lang w:val="sv-SE"/>
              </w:rPr>
              <w:t>Teknik Trunking untuk Koneksi Antar Switch</w:t>
            </w:r>
          </w:p>
          <w:p w14:paraId="6AE8743E" w14:textId="6528A79A" w:rsidR="00E81B96" w:rsidRPr="006A141C" w:rsidRDefault="006A141C" w:rsidP="006A141C">
            <w:pPr>
              <w:pStyle w:val="hsrkomList2"/>
              <w:numPr>
                <w:ilvl w:val="0"/>
                <w:numId w:val="3"/>
              </w:numPr>
              <w:spacing w:line="240" w:lineRule="auto"/>
              <w:rPr>
                <w:bCs/>
                <w:sz w:val="20"/>
                <w:szCs w:val="24"/>
                <w:lang w:val="sv-SE"/>
              </w:rPr>
            </w:pPr>
            <w:r w:rsidRPr="006A141C">
              <w:rPr>
                <w:bCs/>
                <w:sz w:val="20"/>
                <w:szCs w:val="24"/>
              </w:rPr>
              <w:t>Konfigurasi Routing Antar VLAN (Inter-VLAN Routing)</w:t>
            </w:r>
          </w:p>
          <w:p w14:paraId="078D42D3" w14:textId="77777777" w:rsidR="008B5C0C" w:rsidRPr="006A141C" w:rsidRDefault="008B5C0C">
            <w:pPr>
              <w:rPr>
                <w:lang w:val="sv-SE"/>
              </w:rPr>
            </w:pPr>
          </w:p>
        </w:tc>
      </w:tr>
    </w:tbl>
    <w:p w14:paraId="2F3A94F2" w14:textId="77777777" w:rsidR="009A6DF1" w:rsidRDefault="009A6DF1" w:rsidP="00E81B96">
      <w:pPr>
        <w:pStyle w:val="ChapterSubtitle"/>
        <w:spacing w:before="100" w:beforeAutospacing="1"/>
        <w:ind w:right="30"/>
        <w:rPr>
          <w:b/>
          <w:i w:val="0"/>
          <w:spacing w:val="-5"/>
          <w:sz w:val="24"/>
          <w:lang w:val="es-ES"/>
        </w:rPr>
      </w:pPr>
    </w:p>
    <w:p w14:paraId="3B0436B2" w14:textId="77777777" w:rsidR="005738DD" w:rsidRDefault="005738DD">
      <w:pPr>
        <w:rPr>
          <w:b/>
          <w:spacing w:val="-5"/>
          <w:kern w:val="28"/>
          <w:sz w:val="40"/>
          <w:szCs w:val="36"/>
          <w:lang w:val="es-ES"/>
        </w:rPr>
      </w:pPr>
      <w:r>
        <w:rPr>
          <w:b/>
          <w:i/>
          <w:spacing w:val="-5"/>
          <w:sz w:val="40"/>
          <w:szCs w:val="36"/>
          <w:lang w:val="es-ES"/>
        </w:rPr>
        <w:br w:type="page"/>
      </w:r>
    </w:p>
    <w:p w14:paraId="7A0F05E0" w14:textId="369CDE2D" w:rsidR="008B5C0C" w:rsidRPr="00371AB1" w:rsidRDefault="008B5C0C" w:rsidP="00510927">
      <w:pPr>
        <w:pStyle w:val="ChapterSubtitle"/>
        <w:spacing w:before="100" w:beforeAutospacing="1"/>
        <w:ind w:right="30"/>
        <w:jc w:val="center"/>
        <w:rPr>
          <w:b/>
          <w:i w:val="0"/>
          <w:spacing w:val="-5"/>
          <w:sz w:val="40"/>
          <w:szCs w:val="36"/>
          <w:lang w:val="es-ES"/>
        </w:rPr>
      </w:pPr>
      <w:r w:rsidRPr="00371AB1">
        <w:rPr>
          <w:b/>
          <w:i w:val="0"/>
          <w:spacing w:val="-5"/>
          <w:sz w:val="40"/>
          <w:szCs w:val="36"/>
          <w:lang w:val="es-ES"/>
        </w:rPr>
        <w:lastRenderedPageBreak/>
        <w:t>D</w:t>
      </w:r>
      <w:r w:rsidR="00E81B96">
        <w:rPr>
          <w:b/>
          <w:i w:val="0"/>
          <w:spacing w:val="-5"/>
          <w:sz w:val="40"/>
          <w:szCs w:val="36"/>
          <w:lang w:val="es-ES"/>
        </w:rPr>
        <w:t>okumentasi Praktikum</w:t>
      </w:r>
    </w:p>
    <w:p w14:paraId="68603084" w14:textId="72F18A6E" w:rsidR="00695038" w:rsidRPr="000B1F40" w:rsidRDefault="00A51693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  <w:lang w:val="sv-SE"/>
        </w:rPr>
      </w:pPr>
      <w:r w:rsidRPr="000B1F40">
        <w:rPr>
          <w:b/>
          <w:bCs/>
          <w:color w:val="000000"/>
          <w:sz w:val="24"/>
          <w:szCs w:val="24"/>
          <w:lang w:val="sv-SE"/>
        </w:rPr>
        <w:t>Jelaskan Langkah-langkah yang dilakukan selama praktikum</w:t>
      </w:r>
    </w:p>
    <w:p w14:paraId="7F3CB648" w14:textId="57580DBE" w:rsidR="009425DC" w:rsidRPr="009425DC" w:rsidRDefault="009425DC" w:rsidP="009425DC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t>Konfigurasi VLAN Mode Access</w:t>
      </w:r>
    </w:p>
    <w:p w14:paraId="43796C9B" w14:textId="72E43926" w:rsidR="009425DC" w:rsidRPr="009425DC" w:rsidRDefault="009425DC" w:rsidP="009425DC">
      <w:pPr>
        <w:pStyle w:val="Caption"/>
        <w:ind w:left="720"/>
        <w:jc w:val="center"/>
        <w:rPr>
          <w:lang w:val="sv-SE"/>
        </w:rPr>
      </w:pPr>
      <w:r w:rsidRPr="009425DC">
        <w:rPr>
          <w:lang w:val="sv-SE"/>
        </w:rPr>
        <w:t xml:space="preserve">Tabel </w:t>
      </w:r>
      <w:r>
        <w:fldChar w:fldCharType="begin"/>
      </w:r>
      <w:r w:rsidRPr="009425DC">
        <w:rPr>
          <w:lang w:val="sv-SE"/>
        </w:rPr>
        <w:instrText xml:space="preserve"> SEQ Tabel \* ARABIC </w:instrText>
      </w:r>
      <w:r>
        <w:fldChar w:fldCharType="separate"/>
      </w:r>
      <w:r w:rsidRPr="009425DC">
        <w:rPr>
          <w:noProof/>
          <w:lang w:val="sv-SE"/>
        </w:rPr>
        <w:t>1</w:t>
      </w:r>
      <w:r>
        <w:rPr>
          <w:noProof/>
        </w:rPr>
        <w:fldChar w:fldCharType="end"/>
      </w:r>
      <w:r w:rsidRPr="009425DC">
        <w:rPr>
          <w:lang w:val="sv-SE"/>
        </w:rPr>
        <w:t>. Konfigurasi VLAN Mode A</w:t>
      </w:r>
      <w:r>
        <w:rPr>
          <w:lang w:val="sv-SE"/>
        </w:rPr>
        <w:t>ccess</w:t>
      </w:r>
    </w:p>
    <w:tbl>
      <w:tblPr>
        <w:tblStyle w:val="GridTable4-Accent1"/>
        <w:tblW w:w="0" w:type="auto"/>
        <w:tblInd w:w="715" w:type="dxa"/>
        <w:tblLook w:val="04A0" w:firstRow="1" w:lastRow="0" w:firstColumn="1" w:lastColumn="0" w:noHBand="0" w:noVBand="1"/>
      </w:tblPr>
      <w:tblGrid>
        <w:gridCol w:w="435"/>
        <w:gridCol w:w="2058"/>
        <w:gridCol w:w="1924"/>
        <w:gridCol w:w="1541"/>
      </w:tblGrid>
      <w:tr w:rsidR="009425DC" w14:paraId="1FED4796" w14:textId="77777777" w:rsidTr="00942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5B95FC95" w14:textId="77777777" w:rsidR="009425DC" w:rsidRDefault="009425DC" w:rsidP="009425DC">
            <w:pPr>
              <w:jc w:val="center"/>
            </w:pPr>
            <w:r>
              <w:t>No</w:t>
            </w:r>
          </w:p>
        </w:tc>
        <w:tc>
          <w:tcPr>
            <w:tcW w:w="2058" w:type="dxa"/>
          </w:tcPr>
          <w:p w14:paraId="2407BDB7" w14:textId="5B8323B3" w:rsidR="009425DC" w:rsidRDefault="009425DC" w:rsidP="009425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Perangkat</w:t>
            </w:r>
          </w:p>
        </w:tc>
        <w:tc>
          <w:tcPr>
            <w:tcW w:w="1924" w:type="dxa"/>
          </w:tcPr>
          <w:p w14:paraId="5805EA4C" w14:textId="1B657F1D" w:rsidR="009425DC" w:rsidRDefault="009425DC" w:rsidP="009425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541" w:type="dxa"/>
          </w:tcPr>
          <w:p w14:paraId="75FA571F" w14:textId="391B050C" w:rsidR="009425DC" w:rsidRDefault="009425DC" w:rsidP="009425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 ID</w:t>
            </w:r>
          </w:p>
        </w:tc>
      </w:tr>
      <w:tr w:rsidR="009425DC" w14:paraId="76FB5DCD" w14:textId="77777777" w:rsidTr="0094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6CDFFAC4" w14:textId="62CCE032" w:rsidR="009425DC" w:rsidRDefault="009425DC" w:rsidP="009425DC">
            <w:pPr>
              <w:jc w:val="center"/>
            </w:pPr>
            <w:r>
              <w:t>1</w:t>
            </w:r>
          </w:p>
        </w:tc>
        <w:tc>
          <w:tcPr>
            <w:tcW w:w="2058" w:type="dxa"/>
          </w:tcPr>
          <w:p w14:paraId="67A410A9" w14:textId="4277B153" w:rsidR="009425DC" w:rsidRDefault="009425DC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PC1</w:t>
            </w:r>
          </w:p>
        </w:tc>
        <w:tc>
          <w:tcPr>
            <w:tcW w:w="1924" w:type="dxa"/>
          </w:tcPr>
          <w:p w14:paraId="1C200D1F" w14:textId="280FF197" w:rsidR="009425DC" w:rsidRDefault="009425DC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5DC">
              <w:t>192.168.8.60/24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14A41D0E" w14:textId="7B02DA0C" w:rsidR="009425DC" w:rsidRDefault="009425DC" w:rsidP="009425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5DC">
              <w:t>LAB 1 = ID (21)</w:t>
            </w:r>
          </w:p>
        </w:tc>
      </w:tr>
      <w:tr w:rsidR="009425DC" w14:paraId="6AB0AB06" w14:textId="77777777" w:rsidTr="00942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244A78C3" w14:textId="68C1C796" w:rsidR="009425DC" w:rsidRDefault="009425DC" w:rsidP="009425DC">
            <w:pPr>
              <w:jc w:val="center"/>
            </w:pPr>
            <w:r>
              <w:t>2</w:t>
            </w:r>
          </w:p>
        </w:tc>
        <w:tc>
          <w:tcPr>
            <w:tcW w:w="2058" w:type="dxa"/>
          </w:tcPr>
          <w:p w14:paraId="58078AE8" w14:textId="7D8D0346" w:rsidR="009425DC" w:rsidRDefault="009425DC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PC2</w:t>
            </w:r>
          </w:p>
        </w:tc>
        <w:tc>
          <w:tcPr>
            <w:tcW w:w="1924" w:type="dxa"/>
          </w:tcPr>
          <w:p w14:paraId="3468DDB8" w14:textId="2E79BFB1" w:rsidR="009425DC" w:rsidRDefault="009425DC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5DC">
              <w:t>192.168.8.5/24</w:t>
            </w:r>
          </w:p>
        </w:tc>
        <w:tc>
          <w:tcPr>
            <w:tcW w:w="1541" w:type="dxa"/>
            <w:vMerge/>
            <w:shd w:val="clear" w:color="auto" w:fill="FFFFFF" w:themeFill="background1"/>
          </w:tcPr>
          <w:p w14:paraId="360EA3DA" w14:textId="77777777" w:rsidR="009425DC" w:rsidRDefault="009425DC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425DC" w14:paraId="51815193" w14:textId="77777777" w:rsidTr="0094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169DF44D" w14:textId="6D12B522" w:rsidR="009425DC" w:rsidRDefault="009425DC" w:rsidP="009425DC">
            <w:pPr>
              <w:jc w:val="center"/>
            </w:pPr>
            <w:r>
              <w:t>3</w:t>
            </w:r>
          </w:p>
        </w:tc>
        <w:tc>
          <w:tcPr>
            <w:tcW w:w="2058" w:type="dxa"/>
          </w:tcPr>
          <w:p w14:paraId="44B1EFC2" w14:textId="49CA779F" w:rsidR="009425DC" w:rsidRDefault="009425DC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Laptop1</w:t>
            </w:r>
          </w:p>
        </w:tc>
        <w:tc>
          <w:tcPr>
            <w:tcW w:w="1924" w:type="dxa"/>
          </w:tcPr>
          <w:p w14:paraId="7947D1BF" w14:textId="5FF0EB34" w:rsidR="009425DC" w:rsidRDefault="009425DC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5DC">
              <w:t>192.168.8.66/24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53467848" w14:textId="12F6C4F0" w:rsidR="009425DC" w:rsidRDefault="009425DC" w:rsidP="009425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5DC">
              <w:t>LAB 2 = ID (22)</w:t>
            </w:r>
          </w:p>
        </w:tc>
      </w:tr>
      <w:tr w:rsidR="009425DC" w14:paraId="336D0923" w14:textId="77777777" w:rsidTr="00942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6923520F" w14:textId="01BBCBEC" w:rsidR="009425DC" w:rsidRDefault="009425DC" w:rsidP="009425DC">
            <w:pPr>
              <w:jc w:val="center"/>
            </w:pPr>
            <w:r>
              <w:t>4</w:t>
            </w:r>
          </w:p>
        </w:tc>
        <w:tc>
          <w:tcPr>
            <w:tcW w:w="2058" w:type="dxa"/>
          </w:tcPr>
          <w:p w14:paraId="0B100B9A" w14:textId="675B727C" w:rsidR="009425DC" w:rsidRDefault="009425DC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Laptop2</w:t>
            </w:r>
          </w:p>
        </w:tc>
        <w:tc>
          <w:tcPr>
            <w:tcW w:w="1924" w:type="dxa"/>
          </w:tcPr>
          <w:p w14:paraId="0199D9FB" w14:textId="1720F012" w:rsidR="009425DC" w:rsidRDefault="009425DC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5DC">
              <w:t>192.168.8.110/24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064C2D28" w14:textId="77777777" w:rsidR="009425DC" w:rsidRDefault="009425DC" w:rsidP="009425D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425DC" w14:paraId="405010EF" w14:textId="77777777" w:rsidTr="009425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79044C20" w14:textId="1C8AC5DF" w:rsidR="009425DC" w:rsidRDefault="009425DC" w:rsidP="009425DC">
            <w:pPr>
              <w:jc w:val="center"/>
            </w:pPr>
            <w:r>
              <w:t>5</w:t>
            </w:r>
          </w:p>
        </w:tc>
        <w:tc>
          <w:tcPr>
            <w:tcW w:w="2058" w:type="dxa"/>
          </w:tcPr>
          <w:p w14:paraId="34E96252" w14:textId="0BDE7AE1" w:rsidR="009425DC" w:rsidRDefault="009425DC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PC3</w:t>
            </w:r>
          </w:p>
        </w:tc>
        <w:tc>
          <w:tcPr>
            <w:tcW w:w="1924" w:type="dxa"/>
          </w:tcPr>
          <w:p w14:paraId="786DBB3A" w14:textId="06632BCD" w:rsidR="009425DC" w:rsidRDefault="009425DC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5DC">
              <w:t>192.168.8.10/24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24B49F4D" w14:textId="239978C0" w:rsidR="009425DC" w:rsidRDefault="009425DC" w:rsidP="009425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425DC">
              <w:t>LAB 3 = ID (23)</w:t>
            </w:r>
          </w:p>
        </w:tc>
      </w:tr>
      <w:tr w:rsidR="009425DC" w14:paraId="60CC52E2" w14:textId="77777777" w:rsidTr="009425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5AA670FF" w14:textId="12D5CB24" w:rsidR="009425DC" w:rsidRDefault="009425DC" w:rsidP="009425DC">
            <w:pPr>
              <w:jc w:val="center"/>
            </w:pPr>
            <w:r>
              <w:t>6</w:t>
            </w:r>
          </w:p>
        </w:tc>
        <w:tc>
          <w:tcPr>
            <w:tcW w:w="2058" w:type="dxa"/>
          </w:tcPr>
          <w:p w14:paraId="3E49CE1D" w14:textId="6736F93E" w:rsidR="009425DC" w:rsidRDefault="009425DC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Laptop3</w:t>
            </w:r>
          </w:p>
        </w:tc>
        <w:tc>
          <w:tcPr>
            <w:tcW w:w="1924" w:type="dxa"/>
          </w:tcPr>
          <w:p w14:paraId="30750275" w14:textId="6BCC6BAD" w:rsidR="009425DC" w:rsidRDefault="009425DC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425DC">
              <w:t>192.168.8.20/24</w:t>
            </w:r>
          </w:p>
        </w:tc>
        <w:tc>
          <w:tcPr>
            <w:tcW w:w="1541" w:type="dxa"/>
            <w:vMerge/>
            <w:shd w:val="clear" w:color="auto" w:fill="FFFFFF" w:themeFill="background1"/>
          </w:tcPr>
          <w:p w14:paraId="13EC06C4" w14:textId="77777777" w:rsidR="009425DC" w:rsidRDefault="009425DC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EE3A7C7" w14:textId="31572DF9" w:rsidR="009425DC" w:rsidRDefault="009425DC" w:rsidP="00ED3A55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rPr>
          <w:bCs/>
          <w:sz w:val="24"/>
          <w:szCs w:val="24"/>
          <w:lang w:val="es-ES"/>
        </w:rPr>
      </w:pPr>
      <w:r w:rsidRPr="00ED3A55">
        <w:rPr>
          <w:bCs/>
          <w:sz w:val="24"/>
          <w:szCs w:val="24"/>
          <w:lang w:val="es-ES"/>
        </w:rPr>
        <w:t>Merancang topologi jaringan yang mencangkup perangkat yang digunakan end-user</w:t>
      </w:r>
      <w:r w:rsidR="00412F8A">
        <w:rPr>
          <w:bCs/>
          <w:sz w:val="24"/>
          <w:szCs w:val="24"/>
          <w:lang w:val="es-ES"/>
        </w:rPr>
        <w:t>.</w:t>
      </w:r>
    </w:p>
    <w:p w14:paraId="46B11EA9" w14:textId="0AA90291" w:rsidR="00210362" w:rsidRPr="005738DD" w:rsidRDefault="007C43C2" w:rsidP="005738DD">
      <w:pPr>
        <w:tabs>
          <w:tab w:val="left" w:pos="709"/>
        </w:tabs>
        <w:spacing w:line="360" w:lineRule="auto"/>
        <w:ind w:left="1080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ab/>
      </w:r>
      <w:r w:rsidR="008057C2">
        <w:rPr>
          <w:noProof/>
        </w:rPr>
        <w:drawing>
          <wp:inline distT="0" distB="0" distL="0" distR="0" wp14:anchorId="3956231F" wp14:editId="318C12AE">
            <wp:extent cx="2951590" cy="2867001"/>
            <wp:effectExtent l="38100" t="38100" r="96520" b="86360"/>
            <wp:docPr id="1967685633" name="Picture 1967685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85633" name="Picture 19676856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8387" cy="291245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CF0E2" w14:textId="22A1DCB5" w:rsidR="00210362" w:rsidRDefault="00210362" w:rsidP="00210362">
      <w:pPr>
        <w:pStyle w:val="Caption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fldChar w:fldCharType="begin"/>
      </w:r>
      <w:r w:rsidRPr="005738DD">
        <w:rPr>
          <w:lang w:val="sv-SE"/>
        </w:rPr>
        <w:instrText xml:space="preserve"> SEQ Gambar \* ARABIC </w:instrText>
      </w:r>
      <w:r>
        <w:fldChar w:fldCharType="separate"/>
      </w:r>
      <w:r w:rsidRPr="005738DD">
        <w:rPr>
          <w:noProof/>
          <w:lang w:val="sv-SE"/>
        </w:rPr>
        <w:t>1</w:t>
      </w:r>
      <w:r>
        <w:rPr>
          <w:noProof/>
        </w:rPr>
        <w:fldChar w:fldCharType="end"/>
      </w:r>
      <w:r w:rsidRPr="005738DD">
        <w:rPr>
          <w:lang w:val="sv-SE"/>
        </w:rPr>
        <w:t xml:space="preserve">. </w:t>
      </w:r>
      <w:r w:rsidR="005738DD" w:rsidRPr="005738DD">
        <w:rPr>
          <w:lang w:val="sv-SE"/>
        </w:rPr>
        <w:t>Topologi VLAN Mode A</w:t>
      </w:r>
      <w:r w:rsidR="005738DD">
        <w:rPr>
          <w:lang w:val="sv-SE"/>
        </w:rPr>
        <w:t>ccess</w:t>
      </w:r>
    </w:p>
    <w:p w14:paraId="5F676C6D" w14:textId="797307B6" w:rsidR="007C43C2" w:rsidRDefault="00ED3A55" w:rsidP="007C43C2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Berikan daftar nama atau warna yang menjadi identitas setiap VLAN yang akan di konfigurasi pada switch</w:t>
      </w:r>
      <w:r w:rsidR="007C43C2">
        <w:rPr>
          <w:bCs/>
          <w:sz w:val="24"/>
          <w:szCs w:val="24"/>
          <w:lang w:val="es-ES"/>
        </w:rPr>
        <w:t>.</w:t>
      </w:r>
    </w:p>
    <w:p w14:paraId="7FDB7589" w14:textId="1A87A505" w:rsidR="007C43C2" w:rsidRPr="007C43C2" w:rsidRDefault="007C43C2" w:rsidP="007C43C2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Pada interface Switch masuk pada tab </w:t>
      </w:r>
      <w:r w:rsidRPr="007C43C2">
        <w:rPr>
          <w:b/>
          <w:sz w:val="24"/>
          <w:szCs w:val="24"/>
          <w:lang w:val="es-ES"/>
        </w:rPr>
        <w:t>Config</w:t>
      </w:r>
      <w:r>
        <w:rPr>
          <w:bCs/>
          <w:sz w:val="24"/>
          <w:szCs w:val="24"/>
          <w:lang w:val="es-ES"/>
        </w:rPr>
        <w:t xml:space="preserve"> lalu pilih menu </w:t>
      </w:r>
      <w:r w:rsidRPr="007C43C2">
        <w:rPr>
          <w:b/>
          <w:sz w:val="24"/>
          <w:szCs w:val="24"/>
          <w:lang w:val="es-ES"/>
        </w:rPr>
        <w:t>VLAN Database</w:t>
      </w:r>
    </w:p>
    <w:p w14:paraId="60BDDB2E" w14:textId="7E8A6660" w:rsidR="00ED3A55" w:rsidRPr="007C43C2" w:rsidRDefault="007C43C2" w:rsidP="007C43C2">
      <w:pPr>
        <w:tabs>
          <w:tab w:val="left" w:pos="709"/>
        </w:tabs>
        <w:spacing w:before="240" w:line="360" w:lineRule="auto"/>
        <w:ind w:left="1080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lastRenderedPageBreak/>
        <w:tab/>
      </w:r>
      <w:r w:rsidR="00ED3A55">
        <w:rPr>
          <w:noProof/>
        </w:rPr>
        <w:drawing>
          <wp:inline distT="0" distB="0" distL="0" distR="0" wp14:anchorId="67ABC494" wp14:editId="3108DB23">
            <wp:extent cx="2998387" cy="830981"/>
            <wp:effectExtent l="38100" t="38100" r="88265" b="102870"/>
            <wp:docPr id="455505734" name="Picture 45550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5734" name="Picture 4555057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8387" cy="83098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717816" w14:textId="77A4CD9A" w:rsidR="00ED3A55" w:rsidRPr="00ED3A55" w:rsidRDefault="00ED3A55" w:rsidP="00ED3A55">
      <w:pPr>
        <w:pStyle w:val="Caption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 w:rsidRPr="00ED3A55">
        <w:rPr>
          <w:lang w:val="sv-SE"/>
        </w:rPr>
        <w:t>2</w:t>
      </w:r>
      <w:r w:rsidRPr="005738DD">
        <w:rPr>
          <w:lang w:val="sv-SE"/>
        </w:rPr>
        <w:t xml:space="preserve">. </w:t>
      </w:r>
      <w:r>
        <w:rPr>
          <w:lang w:val="sv-SE"/>
        </w:rPr>
        <w:t>Menu pada tab VLAN Database</w:t>
      </w:r>
    </w:p>
    <w:p w14:paraId="01E68D97" w14:textId="32FC74F2" w:rsidR="008057C2" w:rsidRDefault="00ED3A55" w:rsidP="007C43C2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Masukan VLAN Number dan VLAN Name pada kolom yang tersedia sesuai dengan yang ada pada tabel 1., lalu klik </w:t>
      </w:r>
      <w:r w:rsidRPr="007C43C2">
        <w:rPr>
          <w:b/>
          <w:sz w:val="24"/>
          <w:szCs w:val="24"/>
          <w:lang w:val="es-ES"/>
        </w:rPr>
        <w:t>add</w:t>
      </w:r>
      <w:r>
        <w:rPr>
          <w:bCs/>
          <w:sz w:val="24"/>
          <w:szCs w:val="24"/>
          <w:lang w:val="es-ES"/>
        </w:rPr>
        <w:t xml:space="preserve"> untuk menambahkan konfigurasi VLAN</w:t>
      </w:r>
    </w:p>
    <w:p w14:paraId="5A2CBF5C" w14:textId="77777777" w:rsidR="007C43C2" w:rsidRPr="005738DD" w:rsidRDefault="007C43C2" w:rsidP="007C43C2">
      <w:pPr>
        <w:pStyle w:val="ListParagraph"/>
        <w:tabs>
          <w:tab w:val="left" w:pos="709"/>
        </w:tabs>
        <w:spacing w:before="240" w:line="360" w:lineRule="auto"/>
        <w:ind w:left="1440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25404E5" wp14:editId="56732BEB">
            <wp:extent cx="2990839" cy="1214230"/>
            <wp:effectExtent l="38100" t="38100" r="95885" b="100330"/>
            <wp:docPr id="1880456900" name="Picture 1880456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56900" name="Picture 188045690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606" cy="1225909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B61BC5" w14:textId="2E008E94" w:rsidR="007C43C2" w:rsidRDefault="007C43C2" w:rsidP="007C43C2">
      <w:pPr>
        <w:pStyle w:val="Caption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3</w:t>
      </w:r>
      <w:r w:rsidRPr="005738DD">
        <w:rPr>
          <w:lang w:val="sv-SE"/>
        </w:rPr>
        <w:t xml:space="preserve">. </w:t>
      </w:r>
      <w:r>
        <w:rPr>
          <w:lang w:val="sv-SE"/>
        </w:rPr>
        <w:t>Melakukan Konfigurasi pada VLAN Database</w:t>
      </w:r>
    </w:p>
    <w:p w14:paraId="54E822C4" w14:textId="6A5C6512" w:rsidR="007C43C2" w:rsidRDefault="007C43C2" w:rsidP="007C43C2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Pada tab Config pada interface Switch, pilih menu Port tempat perangkat terhubung, lalu tentukan VLAN ID yang sesuai dengan kelompok warna yang telah ditetapkan pada topologi jaringan sebelumnya.</w:t>
      </w:r>
    </w:p>
    <w:p w14:paraId="7BCAB34A" w14:textId="77777777" w:rsidR="007C43C2" w:rsidRPr="005738DD" w:rsidRDefault="007C43C2" w:rsidP="007C43C2">
      <w:pPr>
        <w:pStyle w:val="ListParagraph"/>
        <w:tabs>
          <w:tab w:val="left" w:pos="709"/>
        </w:tabs>
        <w:spacing w:before="240" w:line="360" w:lineRule="auto"/>
        <w:ind w:left="1440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D6AEE02" wp14:editId="3433AE02">
            <wp:extent cx="2996461" cy="1830457"/>
            <wp:effectExtent l="38100" t="38100" r="90170" b="93980"/>
            <wp:docPr id="1075545326" name="Picture 1075545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45326" name="Picture 10755453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6252" cy="184254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4D2AAD" w14:textId="77777777" w:rsidR="007C43C2" w:rsidRDefault="007C43C2" w:rsidP="007C43C2">
      <w:pPr>
        <w:pStyle w:val="Caption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3</w:t>
      </w:r>
      <w:r w:rsidRPr="005738DD">
        <w:rPr>
          <w:lang w:val="sv-SE"/>
        </w:rPr>
        <w:t xml:space="preserve">. </w:t>
      </w:r>
      <w:r>
        <w:rPr>
          <w:lang w:val="sv-SE"/>
        </w:rPr>
        <w:t>Melakukan Konfigurasi pada VLAN Database</w:t>
      </w:r>
    </w:p>
    <w:p w14:paraId="2D307C1A" w14:textId="1F5670F7" w:rsidR="007C43C2" w:rsidRDefault="007C43C2" w:rsidP="007C43C2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lastRenderedPageBreak/>
        <w:t>Lakukan konfigurasi yang sama pada semua port switch yang terhubung dengan perangkat, dan sesuaikan setiap port dengan VLAN ID yang telah ditetapkan untuk masing-masing kelompok.</w:t>
      </w:r>
    </w:p>
    <w:p w14:paraId="5C7F8406" w14:textId="4BEA9CCD" w:rsidR="007C43C2" w:rsidRDefault="007C43C2" w:rsidP="007C43C2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Konfigurasi </w:t>
      </w:r>
      <w:r w:rsidRPr="007C43C2">
        <w:rPr>
          <w:bCs/>
          <w:sz w:val="24"/>
          <w:szCs w:val="24"/>
          <w:lang w:val="es-ES"/>
        </w:rPr>
        <w:t>alamat IP pada setiap PC dan Laptop sesuai dengan pengelompokan yang tercantum dalam tabel IP address yang telah disediakan.</w:t>
      </w:r>
    </w:p>
    <w:p w14:paraId="30F0BB53" w14:textId="32AE8681" w:rsidR="007C43C2" w:rsidRDefault="007C43C2" w:rsidP="007C43C2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 w:rsidRPr="007C43C2">
        <w:rPr>
          <w:bCs/>
          <w:sz w:val="24"/>
          <w:szCs w:val="24"/>
          <w:lang w:val="sv-SE"/>
        </w:rPr>
        <w:t>Lakukan pengujian konektivitas jaringan menggunakan perintah ping dan fitur simulasi PDU untuk memverifikasi hasil konfigurasi.</w:t>
      </w:r>
    </w:p>
    <w:p w14:paraId="3815C3B8" w14:textId="77777777" w:rsidR="007C43C2" w:rsidRPr="005738DD" w:rsidRDefault="007C43C2" w:rsidP="007C43C2">
      <w:pPr>
        <w:pStyle w:val="ListParagraph"/>
        <w:tabs>
          <w:tab w:val="left" w:pos="709"/>
        </w:tabs>
        <w:spacing w:before="240" w:line="360" w:lineRule="auto"/>
        <w:ind w:left="1440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CB5473D" wp14:editId="0C5D5B12">
            <wp:extent cx="3016252" cy="1367482"/>
            <wp:effectExtent l="38100" t="38100" r="88900" b="99695"/>
            <wp:docPr id="166926034" name="Picture 166926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6034" name="Picture 1669260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6252" cy="136748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022E41" w14:textId="5E648095" w:rsidR="007C43C2" w:rsidRDefault="007C43C2" w:rsidP="007C43C2">
      <w:pPr>
        <w:pStyle w:val="Caption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4</w:t>
      </w:r>
      <w:r w:rsidRPr="005738DD">
        <w:rPr>
          <w:lang w:val="sv-SE"/>
        </w:rPr>
        <w:t xml:space="preserve">. </w:t>
      </w:r>
      <w:r>
        <w:rPr>
          <w:lang w:val="sv-SE"/>
        </w:rPr>
        <w:t>Melakukan pengujian konektivitas menggunakan ping</w:t>
      </w:r>
    </w:p>
    <w:p w14:paraId="17697305" w14:textId="77777777" w:rsidR="007C43C2" w:rsidRPr="005738DD" w:rsidRDefault="007C43C2" w:rsidP="007C43C2">
      <w:pPr>
        <w:pStyle w:val="ListParagraph"/>
        <w:tabs>
          <w:tab w:val="left" w:pos="709"/>
        </w:tabs>
        <w:spacing w:before="240" w:line="360" w:lineRule="auto"/>
        <w:ind w:left="1440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663250E" wp14:editId="6505AE49">
            <wp:extent cx="3035079" cy="2394789"/>
            <wp:effectExtent l="38100" t="38100" r="89535" b="100965"/>
            <wp:docPr id="1632214772" name="Picture 1632214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4772" name="Picture 163221477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0683" cy="242288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6E37E5" w14:textId="1C1EC1F0" w:rsidR="007C43C2" w:rsidRDefault="007C43C2" w:rsidP="007C43C2">
      <w:pPr>
        <w:pStyle w:val="Caption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 w:rsidR="00412F8A">
        <w:rPr>
          <w:lang w:val="sv-SE"/>
        </w:rPr>
        <w:t>5</w:t>
      </w:r>
      <w:r w:rsidRPr="005738DD">
        <w:rPr>
          <w:lang w:val="sv-SE"/>
        </w:rPr>
        <w:t xml:space="preserve">. </w:t>
      </w:r>
      <w:r>
        <w:rPr>
          <w:lang w:val="sv-SE"/>
        </w:rPr>
        <w:t>Melakukan pengujian konektivitas menggunakan PDU</w:t>
      </w:r>
    </w:p>
    <w:p w14:paraId="10DA1468" w14:textId="32F24D9B" w:rsidR="00412F8A" w:rsidRPr="009425DC" w:rsidRDefault="00412F8A" w:rsidP="00412F8A">
      <w:pPr>
        <w:pStyle w:val="ListParagraph"/>
        <w:numPr>
          <w:ilvl w:val="0"/>
          <w:numId w:val="43"/>
        </w:numPr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color w:val="000000"/>
          <w:sz w:val="24"/>
          <w:szCs w:val="24"/>
          <w:lang w:val="sv-SE"/>
        </w:rPr>
        <w:lastRenderedPageBreak/>
        <w:t>Konfigurasi VLAN Mode Trunk</w:t>
      </w:r>
    </w:p>
    <w:p w14:paraId="194D91AE" w14:textId="25A3EBC9" w:rsidR="00412F8A" w:rsidRPr="009425DC" w:rsidRDefault="00412F8A" w:rsidP="00412F8A">
      <w:pPr>
        <w:pStyle w:val="Caption"/>
        <w:ind w:left="720"/>
        <w:jc w:val="center"/>
        <w:rPr>
          <w:lang w:val="sv-SE"/>
        </w:rPr>
      </w:pPr>
      <w:r w:rsidRPr="009425DC">
        <w:rPr>
          <w:lang w:val="sv-SE"/>
        </w:rPr>
        <w:t xml:space="preserve">Tabel </w:t>
      </w:r>
      <w:r w:rsidRPr="00412F8A">
        <w:rPr>
          <w:lang w:val="sv-SE"/>
        </w:rPr>
        <w:t>2</w:t>
      </w:r>
      <w:r w:rsidRPr="009425DC">
        <w:rPr>
          <w:lang w:val="sv-SE"/>
        </w:rPr>
        <w:t xml:space="preserve">. Konfigurasi VLAN Mode </w:t>
      </w:r>
      <w:r>
        <w:rPr>
          <w:lang w:val="sv-SE"/>
        </w:rPr>
        <w:t>Trunk</w:t>
      </w:r>
    </w:p>
    <w:tbl>
      <w:tblPr>
        <w:tblStyle w:val="GridTable4-Accent1"/>
        <w:tblW w:w="0" w:type="auto"/>
        <w:tblInd w:w="715" w:type="dxa"/>
        <w:tblLook w:val="04A0" w:firstRow="1" w:lastRow="0" w:firstColumn="1" w:lastColumn="0" w:noHBand="0" w:noVBand="1"/>
      </w:tblPr>
      <w:tblGrid>
        <w:gridCol w:w="435"/>
        <w:gridCol w:w="2058"/>
        <w:gridCol w:w="1924"/>
        <w:gridCol w:w="1541"/>
      </w:tblGrid>
      <w:tr w:rsidR="00412F8A" w14:paraId="32519E96" w14:textId="77777777" w:rsidTr="004E58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4FDA8704" w14:textId="77777777" w:rsidR="00412F8A" w:rsidRDefault="00412F8A" w:rsidP="004E588E">
            <w:pPr>
              <w:jc w:val="center"/>
            </w:pPr>
            <w:r>
              <w:t>No</w:t>
            </w:r>
          </w:p>
        </w:tc>
        <w:tc>
          <w:tcPr>
            <w:tcW w:w="2058" w:type="dxa"/>
          </w:tcPr>
          <w:p w14:paraId="0D7A973F" w14:textId="77777777" w:rsidR="00412F8A" w:rsidRDefault="00412F8A" w:rsidP="004E5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Perangkat</w:t>
            </w:r>
          </w:p>
        </w:tc>
        <w:tc>
          <w:tcPr>
            <w:tcW w:w="1924" w:type="dxa"/>
          </w:tcPr>
          <w:p w14:paraId="330909DB" w14:textId="77777777" w:rsidR="00412F8A" w:rsidRDefault="00412F8A" w:rsidP="004E5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541" w:type="dxa"/>
          </w:tcPr>
          <w:p w14:paraId="7CCBD259" w14:textId="77777777" w:rsidR="00412F8A" w:rsidRDefault="00412F8A" w:rsidP="004E58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 ID</w:t>
            </w:r>
          </w:p>
        </w:tc>
      </w:tr>
      <w:tr w:rsidR="00412F8A" w14:paraId="795622F4" w14:textId="77777777" w:rsidTr="004E5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003DBCE2" w14:textId="77777777" w:rsidR="00412F8A" w:rsidRDefault="00412F8A" w:rsidP="004E588E">
            <w:pPr>
              <w:jc w:val="center"/>
            </w:pPr>
            <w:r>
              <w:t>1</w:t>
            </w:r>
          </w:p>
        </w:tc>
        <w:tc>
          <w:tcPr>
            <w:tcW w:w="2058" w:type="dxa"/>
          </w:tcPr>
          <w:p w14:paraId="5B83DC27" w14:textId="23DF8F1F" w:rsidR="00412F8A" w:rsidRDefault="00412F8A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Laptop10</w:t>
            </w:r>
          </w:p>
        </w:tc>
        <w:tc>
          <w:tcPr>
            <w:tcW w:w="1924" w:type="dxa"/>
          </w:tcPr>
          <w:p w14:paraId="6CA1AAE5" w14:textId="369B06E2" w:rsidR="00412F8A" w:rsidRDefault="00412F8A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192.168.50.10/25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1125FC8B" w14:textId="11711285" w:rsidR="00412F8A" w:rsidRDefault="00412F8A" w:rsidP="004E5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GK2 = ID (35)</w:t>
            </w:r>
          </w:p>
        </w:tc>
      </w:tr>
      <w:tr w:rsidR="00412F8A" w14:paraId="39B89E1C" w14:textId="77777777" w:rsidTr="004E5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7887EF43" w14:textId="77777777" w:rsidR="00412F8A" w:rsidRDefault="00412F8A" w:rsidP="004E588E">
            <w:pPr>
              <w:jc w:val="center"/>
            </w:pPr>
            <w:r>
              <w:t>2</w:t>
            </w:r>
          </w:p>
        </w:tc>
        <w:tc>
          <w:tcPr>
            <w:tcW w:w="2058" w:type="dxa"/>
          </w:tcPr>
          <w:p w14:paraId="11F2CAAA" w14:textId="6C633485" w:rsidR="00412F8A" w:rsidRDefault="00412F8A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F8A">
              <w:t>PC10</w:t>
            </w:r>
          </w:p>
        </w:tc>
        <w:tc>
          <w:tcPr>
            <w:tcW w:w="1924" w:type="dxa"/>
          </w:tcPr>
          <w:p w14:paraId="2A558FD6" w14:textId="0E295BE7" w:rsidR="00412F8A" w:rsidRDefault="00412F8A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F8A">
              <w:t>192.168.50.20/25</w:t>
            </w:r>
          </w:p>
        </w:tc>
        <w:tc>
          <w:tcPr>
            <w:tcW w:w="1541" w:type="dxa"/>
            <w:vMerge/>
            <w:shd w:val="clear" w:color="auto" w:fill="FFFFFF" w:themeFill="background1"/>
          </w:tcPr>
          <w:p w14:paraId="2F7BC16F" w14:textId="77777777" w:rsidR="00412F8A" w:rsidRDefault="00412F8A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2F8A" w14:paraId="3AEF2279" w14:textId="77777777" w:rsidTr="004E5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7A966964" w14:textId="77777777" w:rsidR="00412F8A" w:rsidRDefault="00412F8A" w:rsidP="004E588E">
            <w:pPr>
              <w:jc w:val="center"/>
            </w:pPr>
            <w:r>
              <w:t>3</w:t>
            </w:r>
          </w:p>
        </w:tc>
        <w:tc>
          <w:tcPr>
            <w:tcW w:w="2058" w:type="dxa"/>
          </w:tcPr>
          <w:p w14:paraId="77561DA2" w14:textId="4E15F86F" w:rsidR="00412F8A" w:rsidRDefault="00412F8A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PC1</w:t>
            </w:r>
            <w:r>
              <w:t>1</w:t>
            </w:r>
          </w:p>
        </w:tc>
        <w:tc>
          <w:tcPr>
            <w:tcW w:w="1924" w:type="dxa"/>
          </w:tcPr>
          <w:p w14:paraId="3DBBB6E1" w14:textId="44016A27" w:rsidR="00412F8A" w:rsidRDefault="00412F8A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192.168.100.10/25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6563A649" w14:textId="61773525" w:rsidR="00412F8A" w:rsidRDefault="00412F8A" w:rsidP="004E5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GK1 = ID (36)</w:t>
            </w:r>
          </w:p>
        </w:tc>
      </w:tr>
      <w:tr w:rsidR="00412F8A" w14:paraId="1E80D2D8" w14:textId="77777777" w:rsidTr="004E5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030A61A4" w14:textId="77777777" w:rsidR="00412F8A" w:rsidRDefault="00412F8A" w:rsidP="004E588E">
            <w:pPr>
              <w:jc w:val="center"/>
            </w:pPr>
            <w:r>
              <w:t>4</w:t>
            </w:r>
          </w:p>
        </w:tc>
        <w:tc>
          <w:tcPr>
            <w:tcW w:w="2058" w:type="dxa"/>
          </w:tcPr>
          <w:p w14:paraId="40507059" w14:textId="1CC74992" w:rsidR="00412F8A" w:rsidRDefault="00412F8A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F8A">
              <w:t>PC1</w:t>
            </w:r>
            <w:r>
              <w:t>2</w:t>
            </w:r>
          </w:p>
        </w:tc>
        <w:tc>
          <w:tcPr>
            <w:tcW w:w="1924" w:type="dxa"/>
          </w:tcPr>
          <w:p w14:paraId="68F2E0C5" w14:textId="121A2061" w:rsidR="00412F8A" w:rsidRDefault="00412F8A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F8A">
              <w:t>192.168.100.20/25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48A5DFA0" w14:textId="77777777" w:rsidR="00412F8A" w:rsidRDefault="00412F8A" w:rsidP="004E588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12F8A" w14:paraId="7D6CDBB0" w14:textId="77777777" w:rsidTr="004E58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4F257A84" w14:textId="77777777" w:rsidR="00412F8A" w:rsidRDefault="00412F8A" w:rsidP="004E588E">
            <w:pPr>
              <w:jc w:val="center"/>
            </w:pPr>
            <w:r>
              <w:t>5</w:t>
            </w:r>
          </w:p>
        </w:tc>
        <w:tc>
          <w:tcPr>
            <w:tcW w:w="2058" w:type="dxa"/>
          </w:tcPr>
          <w:p w14:paraId="6BD9EFD2" w14:textId="73C13CB8" w:rsidR="00412F8A" w:rsidRDefault="00412F8A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Laptop15</w:t>
            </w:r>
          </w:p>
        </w:tc>
        <w:tc>
          <w:tcPr>
            <w:tcW w:w="1924" w:type="dxa"/>
          </w:tcPr>
          <w:p w14:paraId="22D22B46" w14:textId="196A7F42" w:rsidR="00412F8A" w:rsidRDefault="00412F8A" w:rsidP="004E58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192.168.150.10/25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73D2EA21" w14:textId="66B61B4F" w:rsidR="00412F8A" w:rsidRDefault="00412F8A" w:rsidP="004E588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12F8A">
              <w:t>GK3 = ID (37)</w:t>
            </w:r>
          </w:p>
        </w:tc>
      </w:tr>
      <w:tr w:rsidR="00412F8A" w14:paraId="7188DC29" w14:textId="77777777" w:rsidTr="004E58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5434D7C3" w14:textId="77777777" w:rsidR="00412F8A" w:rsidRDefault="00412F8A" w:rsidP="004E588E">
            <w:pPr>
              <w:jc w:val="center"/>
            </w:pPr>
            <w:r>
              <w:t>6</w:t>
            </w:r>
          </w:p>
        </w:tc>
        <w:tc>
          <w:tcPr>
            <w:tcW w:w="2058" w:type="dxa"/>
          </w:tcPr>
          <w:p w14:paraId="0A46322E" w14:textId="5B9FF87D" w:rsidR="00412F8A" w:rsidRDefault="00412F8A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PC13</w:t>
            </w:r>
          </w:p>
        </w:tc>
        <w:tc>
          <w:tcPr>
            <w:tcW w:w="1924" w:type="dxa"/>
          </w:tcPr>
          <w:p w14:paraId="41FFB620" w14:textId="7EF10DDB" w:rsidR="00412F8A" w:rsidRDefault="00412F8A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2F8A">
              <w:t>192.168.150.20/25</w:t>
            </w:r>
          </w:p>
        </w:tc>
        <w:tc>
          <w:tcPr>
            <w:tcW w:w="1541" w:type="dxa"/>
            <w:vMerge/>
            <w:shd w:val="clear" w:color="auto" w:fill="FFFFFF" w:themeFill="background1"/>
          </w:tcPr>
          <w:p w14:paraId="09FAB1EF" w14:textId="77777777" w:rsidR="00412F8A" w:rsidRDefault="00412F8A" w:rsidP="004E58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A7315E5" w14:textId="7E674E26" w:rsidR="00412F8A" w:rsidRDefault="00412F8A" w:rsidP="00412F8A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rPr>
          <w:bCs/>
          <w:sz w:val="24"/>
          <w:szCs w:val="24"/>
          <w:lang w:val="es-ES"/>
        </w:rPr>
      </w:pPr>
      <w:r w:rsidRPr="00ED3A55">
        <w:rPr>
          <w:bCs/>
          <w:sz w:val="24"/>
          <w:szCs w:val="24"/>
          <w:lang w:val="es-ES"/>
        </w:rPr>
        <w:t>Merancang topologi jaringan yang mencangkup perangkat yang digunakan end-user</w:t>
      </w:r>
      <w:r>
        <w:rPr>
          <w:bCs/>
          <w:sz w:val="24"/>
          <w:szCs w:val="24"/>
          <w:lang w:val="es-ES"/>
        </w:rPr>
        <w:t>.</w:t>
      </w:r>
    </w:p>
    <w:p w14:paraId="1C1BB58E" w14:textId="77777777" w:rsidR="00412F8A" w:rsidRPr="005738DD" w:rsidRDefault="00412F8A" w:rsidP="00412F8A">
      <w:pPr>
        <w:tabs>
          <w:tab w:val="left" w:pos="709"/>
        </w:tabs>
        <w:spacing w:line="360" w:lineRule="auto"/>
        <w:ind w:left="1080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47487B00" wp14:editId="6C2CE7EB">
            <wp:extent cx="2983192" cy="2912457"/>
            <wp:effectExtent l="38100" t="38100" r="103505" b="97790"/>
            <wp:docPr id="815353434" name="Picture 815353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53434" name="Picture 8153534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3192" cy="2912457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10C760" w14:textId="3AE6A809" w:rsidR="00412F8A" w:rsidRDefault="00412F8A" w:rsidP="00412F8A">
      <w:pPr>
        <w:pStyle w:val="Caption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 w:rsidRPr="00412F8A">
        <w:rPr>
          <w:lang w:val="sv-SE"/>
        </w:rPr>
        <w:t>6</w:t>
      </w:r>
      <w:r w:rsidRPr="005738DD">
        <w:rPr>
          <w:lang w:val="sv-SE"/>
        </w:rPr>
        <w:t xml:space="preserve">. Topologi VLAN Mode </w:t>
      </w:r>
      <w:r>
        <w:rPr>
          <w:lang w:val="sv-SE"/>
        </w:rPr>
        <w:t>Trunk</w:t>
      </w:r>
    </w:p>
    <w:p w14:paraId="14BD8FF6" w14:textId="77777777" w:rsidR="00412F8A" w:rsidRDefault="00412F8A" w:rsidP="00412F8A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Berikan daftar nama atau warna yang menjadi identitas setiap VLAN yang akan di konfigurasi pada switch.</w:t>
      </w:r>
    </w:p>
    <w:p w14:paraId="691073D2" w14:textId="6F25E130" w:rsidR="00412F8A" w:rsidRDefault="00412F8A" w:rsidP="00412F8A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Pada interface Switch pilih tab Config lalu menu VLAN Database, atur konfigurasi VLAN sesuai pada tabel 2. </w:t>
      </w:r>
    </w:p>
    <w:p w14:paraId="3EB8C808" w14:textId="24B169D8" w:rsidR="00412F8A" w:rsidRDefault="00412F8A" w:rsidP="00412F8A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>Pada tab yang sama pilih port interface, lalu sesuaikan VLAN ID nya sesuai dengan kelompok warna yang telah ditetapkan sebelumnya.</w:t>
      </w:r>
    </w:p>
    <w:p w14:paraId="5853D325" w14:textId="6B9E78E2" w:rsidR="00412F8A" w:rsidRDefault="00412F8A" w:rsidP="00412F8A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lastRenderedPageBreak/>
        <w:t>Konfigurasi mode port yang dipilih menjadi Trunk untuk mengaktifkan fungsi trunking pada VLAN.</w:t>
      </w:r>
    </w:p>
    <w:p w14:paraId="5CFFA1AC" w14:textId="114FDFDD" w:rsidR="00412F8A" w:rsidRPr="00412F8A" w:rsidRDefault="00412F8A" w:rsidP="00412F8A">
      <w:pPr>
        <w:pStyle w:val="ListParagraph"/>
        <w:tabs>
          <w:tab w:val="left" w:pos="709"/>
        </w:tabs>
        <w:spacing w:line="360" w:lineRule="auto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134B359E" wp14:editId="4657E9DB">
            <wp:extent cx="2983192" cy="1039855"/>
            <wp:effectExtent l="38100" t="38100" r="103505" b="103505"/>
            <wp:docPr id="1243493718" name="Picture 1243493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93718" name="Picture 12434937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3192" cy="103985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CF29C2" w14:textId="1914D663" w:rsidR="00412F8A" w:rsidRPr="00EF2F04" w:rsidRDefault="00412F8A" w:rsidP="00EF2F04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 w:rsidR="00EF2F04">
        <w:rPr>
          <w:lang w:val="sv-SE"/>
        </w:rPr>
        <w:t>7</w:t>
      </w:r>
      <w:r w:rsidRPr="005738DD">
        <w:rPr>
          <w:lang w:val="sv-SE"/>
        </w:rPr>
        <w:t xml:space="preserve">. </w:t>
      </w:r>
      <w:r w:rsidR="00EF2F04">
        <w:rPr>
          <w:lang w:val="sv-SE"/>
        </w:rPr>
        <w:t>Konfigurasi mode port</w:t>
      </w:r>
    </w:p>
    <w:p w14:paraId="03CC2014" w14:textId="65B646E5" w:rsidR="00EF2F04" w:rsidRPr="00EF2F04" w:rsidRDefault="00EF2F04" w:rsidP="009C79B9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 w:rsidRPr="00EF2F04">
        <w:rPr>
          <w:bCs/>
          <w:sz w:val="24"/>
          <w:szCs w:val="24"/>
          <w:lang w:val="sv-SE"/>
        </w:rPr>
        <w:t>Lakukan konfigurasi yang sama pada setiap port di switch pertama yang terhubung dengan perangkat PC. Catatan: Untuk mengontrol akses VLAN pada mode Trunk, hapus centang pada ID VLAN yang tidak diizinkan untuk melewati port tersebut, lalu centang juga pilihan 1</w:t>
      </w:r>
      <w:r>
        <w:rPr>
          <w:bCs/>
          <w:sz w:val="24"/>
          <w:szCs w:val="24"/>
          <w:lang w:val="sv-SE"/>
        </w:rPr>
        <w:t>:</w:t>
      </w:r>
      <w:r w:rsidRPr="00EF2F04">
        <w:rPr>
          <w:bCs/>
          <w:sz w:val="24"/>
          <w:szCs w:val="24"/>
          <w:lang w:val="sv-SE"/>
        </w:rPr>
        <w:t xml:space="preserve">default agar fitur ini </w:t>
      </w:r>
      <w:r>
        <w:rPr>
          <w:bCs/>
          <w:sz w:val="24"/>
          <w:szCs w:val="24"/>
          <w:lang w:val="sv-SE"/>
        </w:rPr>
        <w:t xml:space="preserve">berhasil </w:t>
      </w:r>
      <w:r w:rsidRPr="00EF2F04">
        <w:rPr>
          <w:bCs/>
          <w:sz w:val="24"/>
          <w:szCs w:val="24"/>
          <w:lang w:val="sv-SE"/>
        </w:rPr>
        <w:t>berfungsi.</w:t>
      </w:r>
    </w:p>
    <w:p w14:paraId="225E133C" w14:textId="2C102E47" w:rsidR="00EF2F04" w:rsidRPr="00EF2F04" w:rsidRDefault="00EF2F04" w:rsidP="00EF2F04">
      <w:pPr>
        <w:pStyle w:val="ListParagraph"/>
        <w:tabs>
          <w:tab w:val="left" w:pos="709"/>
        </w:tabs>
        <w:spacing w:before="240" w:line="360" w:lineRule="auto"/>
        <w:ind w:left="1440"/>
        <w:jc w:val="both"/>
        <w:rPr>
          <w:bCs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75EE463" wp14:editId="155288C8">
            <wp:extent cx="2978714" cy="1186401"/>
            <wp:effectExtent l="38100" t="38100" r="88900" b="90170"/>
            <wp:docPr id="1719959992" name="Picture 1719959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9992" name="Picture 171995999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7264" cy="118980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85DD6A" w14:textId="1FC9B5C6" w:rsidR="00EF2F04" w:rsidRPr="00EF2F04" w:rsidRDefault="00EF2F04" w:rsidP="00EF2F04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8</w:t>
      </w:r>
      <w:r w:rsidRPr="005738DD">
        <w:rPr>
          <w:lang w:val="sv-SE"/>
        </w:rPr>
        <w:t xml:space="preserve">. </w:t>
      </w:r>
      <w:r>
        <w:rPr>
          <w:lang w:val="sv-SE"/>
        </w:rPr>
        <w:t>Konfigurasi akses yang diizinkan VLAN</w:t>
      </w:r>
    </w:p>
    <w:p w14:paraId="61341AE5" w14:textId="2E564A98" w:rsidR="00EF2F04" w:rsidRPr="00EF2F04" w:rsidRDefault="00EF2F04" w:rsidP="00412F8A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 w:rsidRPr="00EF2F04">
        <w:rPr>
          <w:bCs/>
          <w:sz w:val="24"/>
          <w:szCs w:val="24"/>
          <w:lang w:val="sv-SE"/>
        </w:rPr>
        <w:t>Lakukan kembali langkah-langkah konfigurasi yang sama pada switch kedua</w:t>
      </w:r>
      <w:r>
        <w:rPr>
          <w:bCs/>
          <w:sz w:val="24"/>
          <w:szCs w:val="24"/>
          <w:lang w:val="sv-SE"/>
        </w:rPr>
        <w:t>.</w:t>
      </w:r>
    </w:p>
    <w:p w14:paraId="093262B3" w14:textId="0E25AC38" w:rsidR="00EF2F04" w:rsidRDefault="00EF2F04" w:rsidP="00412F8A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 w:rsidRPr="00EF2F04">
        <w:rPr>
          <w:bCs/>
          <w:sz w:val="24"/>
          <w:szCs w:val="24"/>
          <w:lang w:val="es-ES"/>
        </w:rPr>
        <w:t>Setelah konfigurasi VLAN (penambahan ID, nama, dan pengaturan mode Trunk) selesai, langkah selanjutnya adalah mengatur alamat IP statis pada setiap perangkat sesuai dengan tabel IP Address yang telah ditentukan.</w:t>
      </w:r>
    </w:p>
    <w:p w14:paraId="797EC35F" w14:textId="4F953B9B" w:rsidR="00EF2F04" w:rsidRPr="00EF2F04" w:rsidRDefault="00EF2F04" w:rsidP="00412F8A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 w:rsidRPr="00EF2F04">
        <w:rPr>
          <w:bCs/>
          <w:sz w:val="24"/>
          <w:szCs w:val="24"/>
          <w:lang w:val="sv-SE"/>
        </w:rPr>
        <w:lastRenderedPageBreak/>
        <w:t>Lakukan verifikasi konektivitas jaringan menggunakan utilitas ping dan simulasi PDU untuk memastikan seluruh konfigurasi telah berfungsi dengan benar</w:t>
      </w:r>
      <w:r>
        <w:rPr>
          <w:bCs/>
          <w:sz w:val="24"/>
          <w:szCs w:val="24"/>
          <w:lang w:val="sv-SE"/>
        </w:rPr>
        <w:t>.</w:t>
      </w:r>
    </w:p>
    <w:p w14:paraId="1DF36C2F" w14:textId="54C722AC" w:rsidR="00EF2F04" w:rsidRPr="00EF2F04" w:rsidRDefault="00EF2F04" w:rsidP="00EF2F04">
      <w:pPr>
        <w:pStyle w:val="ListParagraph"/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3054CE44" wp14:editId="0E004986">
            <wp:extent cx="2966212" cy="1323975"/>
            <wp:effectExtent l="38100" t="38100" r="100965" b="85725"/>
            <wp:docPr id="1141891270" name="Picture 1141891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91270" name="Picture 114189127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5573" cy="1328153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76071D" w14:textId="517B3966" w:rsidR="00EF2F04" w:rsidRDefault="00EF2F04" w:rsidP="00EF2F04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9.</w:t>
      </w:r>
      <w:r w:rsidRPr="005738DD">
        <w:rPr>
          <w:lang w:val="sv-SE"/>
        </w:rPr>
        <w:t xml:space="preserve"> </w:t>
      </w:r>
      <w:r>
        <w:rPr>
          <w:lang w:val="sv-SE"/>
        </w:rPr>
        <w:t>Verifikasi konektivitas menggunakan ping</w:t>
      </w:r>
    </w:p>
    <w:p w14:paraId="2D0EE311" w14:textId="7B13FD51" w:rsidR="00EF2F04" w:rsidRPr="00EF2F04" w:rsidRDefault="00EF2F04" w:rsidP="00EF2F04">
      <w:pPr>
        <w:pStyle w:val="ListParagraph"/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ab/>
      </w:r>
      <w:r>
        <w:rPr>
          <w:noProof/>
        </w:rPr>
        <w:drawing>
          <wp:inline distT="0" distB="0" distL="0" distR="0" wp14:anchorId="7258E7E9" wp14:editId="4A74BE49">
            <wp:extent cx="2965294" cy="2205038"/>
            <wp:effectExtent l="38100" t="38100" r="102235" b="100330"/>
            <wp:docPr id="529821979" name="Picture 529821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21979" name="Picture 529821979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6331" cy="222068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0D78A5" w14:textId="3D1532BA" w:rsidR="00412F8A" w:rsidRPr="00EF2F04" w:rsidRDefault="00EF2F04" w:rsidP="00EF2F04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10.</w:t>
      </w:r>
      <w:r w:rsidRPr="005738DD">
        <w:rPr>
          <w:lang w:val="sv-SE"/>
        </w:rPr>
        <w:t xml:space="preserve"> </w:t>
      </w:r>
      <w:r>
        <w:rPr>
          <w:lang w:val="sv-SE"/>
        </w:rPr>
        <w:t>Verifikasi konektivitas menggunakan PDU</w:t>
      </w:r>
    </w:p>
    <w:p w14:paraId="4004E8F2" w14:textId="77777777" w:rsidR="007C43C2" w:rsidRPr="00412F8A" w:rsidRDefault="007C43C2" w:rsidP="007C43C2">
      <w:pPr>
        <w:rPr>
          <w:lang w:val="es-ES"/>
        </w:rPr>
      </w:pPr>
    </w:p>
    <w:p w14:paraId="52B388D6" w14:textId="77777777" w:rsidR="007C43C2" w:rsidRPr="00412F8A" w:rsidRDefault="007C43C2" w:rsidP="007C43C2">
      <w:pPr>
        <w:rPr>
          <w:lang w:val="es-ES"/>
        </w:rPr>
      </w:pPr>
    </w:p>
    <w:p w14:paraId="7D81754E" w14:textId="77777777" w:rsidR="007C43C2" w:rsidRPr="00412F8A" w:rsidRDefault="007C43C2" w:rsidP="007C43C2">
      <w:pPr>
        <w:rPr>
          <w:lang w:val="es-ES"/>
        </w:rPr>
      </w:pPr>
    </w:p>
    <w:p w14:paraId="50CD2F5D" w14:textId="77777777" w:rsidR="007C43C2" w:rsidRPr="00412F8A" w:rsidRDefault="007C43C2" w:rsidP="007C43C2">
      <w:pPr>
        <w:pStyle w:val="ListParagraph"/>
        <w:tabs>
          <w:tab w:val="left" w:pos="709"/>
        </w:tabs>
        <w:spacing w:before="240" w:line="360" w:lineRule="auto"/>
        <w:ind w:left="1440"/>
        <w:rPr>
          <w:bCs/>
          <w:sz w:val="24"/>
          <w:szCs w:val="24"/>
          <w:lang w:val="es-ES"/>
        </w:rPr>
      </w:pPr>
    </w:p>
    <w:p w14:paraId="19CA46FB" w14:textId="77777777" w:rsidR="008057C2" w:rsidRPr="00412F8A" w:rsidRDefault="008057C2" w:rsidP="008057C2">
      <w:pPr>
        <w:rPr>
          <w:lang w:val="es-ES"/>
        </w:rPr>
      </w:pPr>
    </w:p>
    <w:p w14:paraId="47C58F4C" w14:textId="77777777" w:rsidR="008057C2" w:rsidRPr="00412F8A" w:rsidRDefault="008057C2" w:rsidP="008057C2">
      <w:pPr>
        <w:rPr>
          <w:lang w:val="es-ES"/>
        </w:rPr>
      </w:pPr>
    </w:p>
    <w:p w14:paraId="72FB93E7" w14:textId="77777777" w:rsidR="008057C2" w:rsidRPr="00412F8A" w:rsidRDefault="008057C2" w:rsidP="008057C2">
      <w:pPr>
        <w:rPr>
          <w:lang w:val="es-ES"/>
        </w:rPr>
      </w:pPr>
    </w:p>
    <w:p w14:paraId="39757AB7" w14:textId="77777777" w:rsidR="008057C2" w:rsidRPr="00412F8A" w:rsidRDefault="008057C2" w:rsidP="008057C2">
      <w:pPr>
        <w:rPr>
          <w:lang w:val="es-ES"/>
        </w:rPr>
      </w:pPr>
    </w:p>
    <w:p w14:paraId="4E2E98D6" w14:textId="77777777" w:rsidR="008057C2" w:rsidRPr="00412F8A" w:rsidRDefault="008057C2" w:rsidP="008057C2">
      <w:pPr>
        <w:rPr>
          <w:lang w:val="es-ES"/>
        </w:rPr>
      </w:pPr>
    </w:p>
    <w:p w14:paraId="7BECED05" w14:textId="77777777" w:rsidR="008057C2" w:rsidRPr="00412F8A" w:rsidRDefault="008057C2" w:rsidP="008057C2">
      <w:pPr>
        <w:rPr>
          <w:lang w:val="es-ES"/>
        </w:rPr>
      </w:pPr>
    </w:p>
    <w:p w14:paraId="01AE0B75" w14:textId="77777777" w:rsidR="008057C2" w:rsidRPr="00412F8A" w:rsidRDefault="008057C2" w:rsidP="008057C2">
      <w:pPr>
        <w:rPr>
          <w:lang w:val="es-ES"/>
        </w:rPr>
      </w:pPr>
    </w:p>
    <w:p w14:paraId="78958B42" w14:textId="77777777" w:rsidR="008057C2" w:rsidRPr="00412F8A" w:rsidRDefault="008057C2" w:rsidP="008057C2">
      <w:pPr>
        <w:rPr>
          <w:lang w:val="es-ES"/>
        </w:rPr>
      </w:pPr>
    </w:p>
    <w:p w14:paraId="203FE8BA" w14:textId="77777777" w:rsidR="008057C2" w:rsidRPr="00412F8A" w:rsidRDefault="008057C2" w:rsidP="008057C2">
      <w:pPr>
        <w:rPr>
          <w:lang w:val="es-ES"/>
        </w:rPr>
      </w:pPr>
    </w:p>
    <w:p w14:paraId="0ECBBB97" w14:textId="0554DDFD" w:rsidR="00521479" w:rsidRDefault="00521479" w:rsidP="00521479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</w:p>
    <w:p w14:paraId="23D4E557" w14:textId="5544E5AE" w:rsidR="00521479" w:rsidRPr="00824F5A" w:rsidRDefault="00AD13AD" w:rsidP="008057C2">
      <w:pPr>
        <w:tabs>
          <w:tab w:val="left" w:pos="709"/>
        </w:tabs>
        <w:spacing w:line="360" w:lineRule="auto"/>
        <w:jc w:val="center"/>
        <w:rPr>
          <w:b/>
          <w:bCs/>
          <w:color w:val="000000"/>
          <w:sz w:val="40"/>
          <w:szCs w:val="40"/>
          <w:lang w:val="sv-SE"/>
        </w:rPr>
      </w:pPr>
      <w:r w:rsidRPr="00824F5A">
        <w:rPr>
          <w:b/>
          <w:bCs/>
          <w:color w:val="000000"/>
          <w:sz w:val="40"/>
          <w:szCs w:val="40"/>
          <w:lang w:val="sv-SE"/>
        </w:rPr>
        <w:lastRenderedPageBreak/>
        <w:t>Alat dan Bahan</w:t>
      </w:r>
    </w:p>
    <w:p w14:paraId="5F088BBC" w14:textId="6532703C" w:rsidR="00521479" w:rsidRPr="00521479" w:rsidRDefault="00AD13AD" w:rsidP="00521479">
      <w:pPr>
        <w:tabs>
          <w:tab w:val="left" w:pos="709"/>
        </w:tabs>
        <w:spacing w:line="36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Jelaskan alat dan bahan yang digunakan dalam praktikum. </w:t>
      </w:r>
      <w:r w:rsidR="00835563">
        <w:rPr>
          <w:sz w:val="24"/>
          <w:szCs w:val="24"/>
          <w:lang w:val="es-ES"/>
        </w:rPr>
        <w:t>Deskripsikan alat atau device yang anda gunakan. Jika menggunakan komputer Windows, cukup dengan memberikan screenshoot dxdiag</w:t>
      </w:r>
      <w:r w:rsidR="00EF4925">
        <w:rPr>
          <w:sz w:val="24"/>
          <w:szCs w:val="24"/>
          <w:lang w:val="es-ES"/>
        </w:rPr>
        <w:t xml:space="preserve">. </w:t>
      </w:r>
    </w:p>
    <w:p w14:paraId="5CC04DC6" w14:textId="77777777" w:rsidR="00695038" w:rsidRPr="000B1F40" w:rsidRDefault="00695038" w:rsidP="00B97422">
      <w:pPr>
        <w:tabs>
          <w:tab w:val="left" w:pos="709"/>
        </w:tabs>
        <w:spacing w:line="360" w:lineRule="auto"/>
        <w:rPr>
          <w:b/>
          <w:bCs/>
          <w:color w:val="000000"/>
          <w:sz w:val="24"/>
          <w:szCs w:val="24"/>
          <w:lang w:val="es-ES"/>
        </w:rPr>
      </w:pPr>
    </w:p>
    <w:p w14:paraId="079D4131" w14:textId="77777777" w:rsidR="00EF2F04" w:rsidRDefault="00EF2F04">
      <w:pPr>
        <w:rPr>
          <w:b/>
          <w:sz w:val="40"/>
          <w:szCs w:val="36"/>
          <w:lang w:val="es-ES"/>
        </w:rPr>
      </w:pPr>
      <w:r>
        <w:rPr>
          <w:b/>
          <w:sz w:val="40"/>
          <w:szCs w:val="36"/>
          <w:lang w:val="es-ES"/>
        </w:rPr>
        <w:br w:type="page"/>
      </w:r>
    </w:p>
    <w:p w14:paraId="5296508F" w14:textId="183A1751" w:rsidR="008057C2" w:rsidRPr="000B1F40" w:rsidRDefault="008057C2" w:rsidP="008057C2">
      <w:pPr>
        <w:tabs>
          <w:tab w:val="left" w:pos="709"/>
        </w:tabs>
        <w:spacing w:line="360" w:lineRule="auto"/>
        <w:jc w:val="center"/>
        <w:rPr>
          <w:color w:val="000000"/>
          <w:sz w:val="24"/>
          <w:szCs w:val="24"/>
          <w:lang w:val="es-ES"/>
        </w:rPr>
      </w:pPr>
      <w:r w:rsidRPr="000B1F40">
        <w:rPr>
          <w:b/>
          <w:sz w:val="40"/>
          <w:szCs w:val="36"/>
          <w:lang w:val="es-ES"/>
        </w:rPr>
        <w:lastRenderedPageBreak/>
        <w:t>Tugas</w:t>
      </w:r>
    </w:p>
    <w:p w14:paraId="02F7684A" w14:textId="0B821006" w:rsidR="00EF2F04" w:rsidRDefault="00EF2F04">
      <w:pPr>
        <w:rPr>
          <w:color w:val="000000"/>
          <w:sz w:val="24"/>
          <w:szCs w:val="24"/>
          <w:lang w:val="es-ES"/>
        </w:rPr>
      </w:pPr>
      <w:r w:rsidRPr="00EF2F04">
        <w:rPr>
          <w:color w:val="000000"/>
          <w:sz w:val="24"/>
          <w:szCs w:val="24"/>
          <w:lang w:val="es-ES"/>
        </w:rPr>
        <w:t>Rancang topologi jaringan dengan ketentuan berikut</w:t>
      </w:r>
      <w:r w:rsidR="00824F5A">
        <w:rPr>
          <w:color w:val="000000"/>
          <w:sz w:val="24"/>
          <w:szCs w:val="24"/>
          <w:lang w:val="es-ES"/>
        </w:rPr>
        <w:t xml:space="preserve"> </w:t>
      </w:r>
      <w:r w:rsidRPr="00EF2F04">
        <w:rPr>
          <w:color w:val="000000"/>
          <w:sz w:val="24"/>
          <w:szCs w:val="24"/>
          <w:lang w:val="es-ES"/>
        </w:rPr>
        <w:t xml:space="preserve">: </w:t>
      </w:r>
    </w:p>
    <w:p w14:paraId="0CBB5C82" w14:textId="77777777" w:rsidR="00EF2F04" w:rsidRDefault="00EF2F04">
      <w:pPr>
        <w:rPr>
          <w:color w:val="000000"/>
          <w:sz w:val="24"/>
          <w:szCs w:val="24"/>
          <w:lang w:val="es-ES"/>
        </w:rPr>
      </w:pPr>
    </w:p>
    <w:p w14:paraId="1BFF1978" w14:textId="686884CB" w:rsidR="00EF2F04" w:rsidRDefault="00EF2F04">
      <w:pPr>
        <w:rPr>
          <w:color w:val="000000"/>
          <w:sz w:val="24"/>
          <w:szCs w:val="24"/>
          <w:lang w:val="es-ES"/>
        </w:rPr>
      </w:pPr>
      <w:r w:rsidRPr="00EF2F04">
        <w:rPr>
          <w:b/>
          <w:bCs/>
          <w:color w:val="000000"/>
          <w:sz w:val="24"/>
          <w:szCs w:val="24"/>
          <w:lang w:val="es-ES"/>
        </w:rPr>
        <w:t>byte1.byte2.byte3.byte4 /26</w:t>
      </w:r>
    </w:p>
    <w:p w14:paraId="03C4CFFB" w14:textId="77777777" w:rsidR="00EF2F04" w:rsidRDefault="00EF2F04">
      <w:pPr>
        <w:rPr>
          <w:color w:val="000000"/>
          <w:sz w:val="24"/>
          <w:szCs w:val="24"/>
          <w:lang w:val="es-ES"/>
        </w:rPr>
      </w:pPr>
      <w:r w:rsidRPr="00EF2F04">
        <w:rPr>
          <w:color w:val="000000"/>
          <w:sz w:val="24"/>
          <w:szCs w:val="24"/>
          <w:lang w:val="es-ES"/>
        </w:rPr>
        <w:t>byte1 = 120 + Tahun_Angkatan</w:t>
      </w:r>
    </w:p>
    <w:p w14:paraId="7F712141" w14:textId="77777777" w:rsidR="00EF2F04" w:rsidRDefault="00EF2F04">
      <w:pPr>
        <w:rPr>
          <w:color w:val="000000"/>
          <w:sz w:val="24"/>
          <w:szCs w:val="24"/>
          <w:lang w:val="es-ES"/>
        </w:rPr>
      </w:pPr>
      <w:r w:rsidRPr="00EF2F04">
        <w:rPr>
          <w:color w:val="000000"/>
          <w:sz w:val="24"/>
          <w:szCs w:val="24"/>
          <w:lang w:val="es-ES"/>
        </w:rPr>
        <w:t>byte2 = 3 Digit NIM pertama</w:t>
      </w:r>
    </w:p>
    <w:p w14:paraId="09CED15B" w14:textId="77777777" w:rsidR="00EF2F04" w:rsidRDefault="00EF2F04">
      <w:pPr>
        <w:rPr>
          <w:color w:val="000000"/>
          <w:sz w:val="24"/>
          <w:szCs w:val="24"/>
          <w:lang w:val="es-ES"/>
        </w:rPr>
      </w:pPr>
      <w:r w:rsidRPr="00EF2F04">
        <w:rPr>
          <w:color w:val="000000"/>
          <w:sz w:val="24"/>
          <w:szCs w:val="24"/>
          <w:lang w:val="es-ES"/>
        </w:rPr>
        <w:t>byte3 = 3 Digit NIM terakhir * Kelas % 255</w:t>
      </w:r>
    </w:p>
    <w:p w14:paraId="11146259" w14:textId="77777777" w:rsidR="00EF2F04" w:rsidRDefault="00EF2F04">
      <w:pPr>
        <w:rPr>
          <w:color w:val="000000"/>
          <w:sz w:val="24"/>
          <w:szCs w:val="24"/>
          <w:lang w:val="es-ES"/>
        </w:rPr>
      </w:pPr>
      <w:r w:rsidRPr="00EF2F04">
        <w:rPr>
          <w:color w:val="000000"/>
          <w:sz w:val="24"/>
          <w:szCs w:val="24"/>
          <w:lang w:val="es-ES"/>
        </w:rPr>
        <w:t>byte4 = sesuaikan dengan subnetting (X)</w:t>
      </w:r>
    </w:p>
    <w:p w14:paraId="32E1BAFF" w14:textId="77777777" w:rsidR="00EF2F04" w:rsidRDefault="00EF2F04">
      <w:pPr>
        <w:rPr>
          <w:color w:val="000000"/>
          <w:sz w:val="24"/>
          <w:szCs w:val="24"/>
          <w:lang w:val="es-ES"/>
        </w:rPr>
      </w:pPr>
    </w:p>
    <w:p w14:paraId="654C229E" w14:textId="77777777" w:rsidR="00EF2F04" w:rsidRDefault="00EF2F04">
      <w:pPr>
        <w:rPr>
          <w:color w:val="000000"/>
          <w:sz w:val="24"/>
          <w:szCs w:val="24"/>
          <w:lang w:val="es-ES"/>
        </w:rPr>
      </w:pPr>
      <w:r w:rsidRPr="00EF2F04">
        <w:rPr>
          <w:color w:val="000000"/>
          <w:sz w:val="24"/>
          <w:szCs w:val="24"/>
          <w:lang w:val="es-ES"/>
        </w:rPr>
        <w:t xml:space="preserve">Kelas RA = 21 Kelas RB = 22 </w:t>
      </w:r>
      <w:r w:rsidRPr="00085549">
        <w:rPr>
          <w:b/>
          <w:bCs/>
          <w:color w:val="000000"/>
          <w:sz w:val="24"/>
          <w:szCs w:val="24"/>
          <w:lang w:val="es-ES"/>
        </w:rPr>
        <w:t xml:space="preserve">Kelas RC = 23 </w:t>
      </w:r>
      <w:r w:rsidRPr="00EF2F04">
        <w:rPr>
          <w:color w:val="000000"/>
          <w:sz w:val="24"/>
          <w:szCs w:val="24"/>
          <w:lang w:val="es-ES"/>
        </w:rPr>
        <w:t xml:space="preserve">Kelas RD = 24 </w:t>
      </w:r>
    </w:p>
    <w:p w14:paraId="5D2EE6C6" w14:textId="6D55DD3B" w:rsidR="00910D9A" w:rsidRPr="00085549" w:rsidRDefault="00EF2F04">
      <w:pPr>
        <w:rPr>
          <w:b/>
          <w:bCs/>
          <w:color w:val="000000"/>
          <w:sz w:val="24"/>
          <w:szCs w:val="24"/>
          <w:lang w:val="es-ES"/>
        </w:rPr>
      </w:pPr>
      <w:r w:rsidRPr="00085549">
        <w:rPr>
          <w:b/>
          <w:bCs/>
          <w:color w:val="000000"/>
          <w:sz w:val="24"/>
          <w:szCs w:val="24"/>
          <w:lang w:val="es-ES"/>
        </w:rPr>
        <w:t xml:space="preserve">NIM = </w:t>
      </w:r>
      <w:r w:rsidR="00085549" w:rsidRPr="00085549">
        <w:rPr>
          <w:b/>
          <w:bCs/>
          <w:color w:val="000000"/>
          <w:sz w:val="24"/>
          <w:szCs w:val="24"/>
          <w:lang w:val="es-ES"/>
        </w:rPr>
        <w:t>124140142</w:t>
      </w:r>
      <w:r w:rsidRPr="00085549">
        <w:rPr>
          <w:b/>
          <w:bCs/>
          <w:color w:val="000000"/>
          <w:sz w:val="24"/>
          <w:szCs w:val="24"/>
          <w:lang w:val="es-ES"/>
        </w:rPr>
        <w:t xml:space="preserve"> IP: </w:t>
      </w:r>
      <w:r w:rsidR="00085549" w:rsidRPr="00085549">
        <w:rPr>
          <w:b/>
          <w:bCs/>
          <w:color w:val="000000"/>
          <w:sz w:val="24"/>
          <w:szCs w:val="24"/>
        </w:rPr>
        <w:t>144.124.206.X/26</w:t>
      </w:r>
    </w:p>
    <w:p w14:paraId="35B44E3E" w14:textId="77777777" w:rsidR="00EF2F04" w:rsidRDefault="00EF2F04">
      <w:pPr>
        <w:rPr>
          <w:color w:val="000000"/>
          <w:sz w:val="24"/>
          <w:szCs w:val="24"/>
          <w:lang w:val="es-ES"/>
        </w:rPr>
      </w:pPr>
    </w:p>
    <w:p w14:paraId="02B72DAF" w14:textId="31873586" w:rsidR="00EF2F04" w:rsidRDefault="00085549" w:rsidP="00EF2F04">
      <w:pPr>
        <w:pStyle w:val="ListParagraph"/>
        <w:numPr>
          <w:ilvl w:val="0"/>
          <w:numId w:val="43"/>
        </w:numPr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 xml:space="preserve">Merancang </w:t>
      </w:r>
      <w:r w:rsidR="00EF2F04">
        <w:rPr>
          <w:color w:val="000000"/>
          <w:sz w:val="24"/>
          <w:szCs w:val="24"/>
          <w:lang w:val="es-ES"/>
        </w:rPr>
        <w:t>Topologi Jaringan</w:t>
      </w:r>
    </w:p>
    <w:p w14:paraId="1E702C4E" w14:textId="506064AE" w:rsidR="00085549" w:rsidRDefault="00085549" w:rsidP="00085549">
      <w:pPr>
        <w:pStyle w:val="ListParagraph"/>
        <w:rPr>
          <w:color w:val="000000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D0357D5" wp14:editId="36DEB610">
            <wp:extent cx="3263871" cy="2026815"/>
            <wp:effectExtent l="38100" t="38100" r="89535" b="88265"/>
            <wp:docPr id="20294592" name="Picture 20294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92" name="Picture 202945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63871" cy="202681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447B42" w14:textId="482C7266" w:rsidR="00AE313D" w:rsidRPr="00AE313D" w:rsidRDefault="00AE313D" w:rsidP="00AE313D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11.</w:t>
      </w:r>
      <w:r w:rsidRPr="005738DD">
        <w:rPr>
          <w:lang w:val="sv-SE"/>
        </w:rPr>
        <w:t xml:space="preserve"> </w:t>
      </w:r>
      <w:r>
        <w:rPr>
          <w:lang w:val="sv-SE"/>
        </w:rPr>
        <w:t>Topologi Jaringan</w:t>
      </w:r>
    </w:p>
    <w:p w14:paraId="293255C4" w14:textId="59CF1934" w:rsidR="00085549" w:rsidRDefault="00270890" w:rsidP="00EF2F04">
      <w:pPr>
        <w:pStyle w:val="ListParagraph"/>
        <w:numPr>
          <w:ilvl w:val="0"/>
          <w:numId w:val="43"/>
        </w:numPr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Berikan</w:t>
      </w:r>
      <w:r w:rsidR="00BB2FE5">
        <w:rPr>
          <w:color w:val="000000"/>
          <w:sz w:val="24"/>
          <w:szCs w:val="24"/>
          <w:lang w:val="es-ES"/>
        </w:rPr>
        <w:t xml:space="preserve"> daftar nama atau warna yang akan menjadi identitas </w:t>
      </w:r>
      <w:r w:rsidR="00A65F60">
        <w:rPr>
          <w:color w:val="000000"/>
          <w:sz w:val="24"/>
          <w:szCs w:val="24"/>
          <w:lang w:val="es-ES"/>
        </w:rPr>
        <w:t>setiap VLAN yang akan dikonfigurasikan pada setiap switch</w:t>
      </w:r>
    </w:p>
    <w:p w14:paraId="150662BB" w14:textId="70D00848" w:rsidR="00CD207F" w:rsidRDefault="00762351" w:rsidP="00EF2F04">
      <w:pPr>
        <w:pStyle w:val="ListParagraph"/>
        <w:numPr>
          <w:ilvl w:val="0"/>
          <w:numId w:val="43"/>
        </w:numPr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 xml:space="preserve">Pada </w:t>
      </w:r>
      <w:r w:rsidR="00264928">
        <w:rPr>
          <w:color w:val="000000"/>
          <w:sz w:val="24"/>
          <w:szCs w:val="24"/>
          <w:lang w:val="es-ES"/>
        </w:rPr>
        <w:t>In</w:t>
      </w:r>
      <w:r>
        <w:rPr>
          <w:color w:val="000000"/>
          <w:sz w:val="24"/>
          <w:szCs w:val="24"/>
          <w:lang w:val="es-ES"/>
        </w:rPr>
        <w:t xml:space="preserve">terface </w:t>
      </w:r>
      <w:r w:rsidR="00264928">
        <w:rPr>
          <w:color w:val="000000"/>
          <w:sz w:val="24"/>
          <w:szCs w:val="24"/>
          <w:lang w:val="es-ES"/>
        </w:rPr>
        <w:t xml:space="preserve">masing-masing </w:t>
      </w:r>
      <w:r>
        <w:rPr>
          <w:color w:val="000000"/>
          <w:sz w:val="24"/>
          <w:szCs w:val="24"/>
          <w:lang w:val="es-ES"/>
        </w:rPr>
        <w:t>Switch</w:t>
      </w:r>
      <w:r w:rsidR="00B86A64">
        <w:rPr>
          <w:color w:val="000000"/>
          <w:sz w:val="24"/>
          <w:szCs w:val="24"/>
          <w:lang w:val="es-ES"/>
        </w:rPr>
        <w:t xml:space="preserve"> pilih tab Config dan masuk pada menu VLAN Database</w:t>
      </w:r>
      <w:r w:rsidR="00264928">
        <w:rPr>
          <w:color w:val="000000"/>
          <w:sz w:val="24"/>
          <w:szCs w:val="24"/>
          <w:lang w:val="es-ES"/>
        </w:rPr>
        <w:t>, lakukan konfigurasi VLAN Number dan VLAN Name sesuai dengan tabel dibawh ini</w:t>
      </w:r>
      <w:r w:rsidR="00A872DB">
        <w:rPr>
          <w:color w:val="000000"/>
          <w:sz w:val="24"/>
          <w:szCs w:val="24"/>
          <w:lang w:val="es-ES"/>
        </w:rPr>
        <w:t xml:space="preserve"> : </w:t>
      </w:r>
    </w:p>
    <w:p w14:paraId="18A0ABB6" w14:textId="77777777" w:rsidR="00A872DB" w:rsidRDefault="00A872DB" w:rsidP="00A872DB">
      <w:pPr>
        <w:pStyle w:val="ListParagraph"/>
        <w:rPr>
          <w:color w:val="000000"/>
          <w:sz w:val="24"/>
          <w:szCs w:val="24"/>
          <w:lang w:val="es-ES"/>
        </w:rPr>
      </w:pPr>
    </w:p>
    <w:tbl>
      <w:tblPr>
        <w:tblStyle w:val="GridTable4-Accent1"/>
        <w:tblW w:w="0" w:type="auto"/>
        <w:tblInd w:w="715" w:type="dxa"/>
        <w:tblLook w:val="04A0" w:firstRow="1" w:lastRow="0" w:firstColumn="1" w:lastColumn="0" w:noHBand="0" w:noVBand="1"/>
      </w:tblPr>
      <w:tblGrid>
        <w:gridCol w:w="435"/>
        <w:gridCol w:w="2058"/>
        <w:gridCol w:w="1924"/>
        <w:gridCol w:w="1541"/>
      </w:tblGrid>
      <w:tr w:rsidR="00B86A64" w14:paraId="3B291816" w14:textId="77777777" w:rsidTr="00B734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1BA761C8" w14:textId="77777777" w:rsidR="00B86A64" w:rsidRDefault="00B86A64" w:rsidP="00B73421">
            <w:pPr>
              <w:jc w:val="center"/>
            </w:pPr>
            <w:r>
              <w:t>No</w:t>
            </w:r>
          </w:p>
        </w:tc>
        <w:tc>
          <w:tcPr>
            <w:tcW w:w="2058" w:type="dxa"/>
          </w:tcPr>
          <w:p w14:paraId="7F5F0647" w14:textId="77777777" w:rsidR="00B86A64" w:rsidRDefault="00B86A64" w:rsidP="00B73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Perangkat</w:t>
            </w:r>
          </w:p>
        </w:tc>
        <w:tc>
          <w:tcPr>
            <w:tcW w:w="1924" w:type="dxa"/>
          </w:tcPr>
          <w:p w14:paraId="7B80BCB6" w14:textId="77777777" w:rsidR="00B86A64" w:rsidRDefault="00B86A64" w:rsidP="00B73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541" w:type="dxa"/>
          </w:tcPr>
          <w:p w14:paraId="14D49A1D" w14:textId="77777777" w:rsidR="00B86A64" w:rsidRDefault="00B86A64" w:rsidP="00B7342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VLAN ID</w:t>
            </w:r>
          </w:p>
        </w:tc>
      </w:tr>
      <w:tr w:rsidR="0016646A" w14:paraId="10E6453A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328DDDC2" w14:textId="77777777" w:rsidR="0016646A" w:rsidRDefault="0016646A" w:rsidP="00B73421">
            <w:pPr>
              <w:jc w:val="center"/>
            </w:pPr>
            <w:r>
              <w:t>1</w:t>
            </w:r>
          </w:p>
        </w:tc>
        <w:tc>
          <w:tcPr>
            <w:tcW w:w="2058" w:type="dxa"/>
          </w:tcPr>
          <w:p w14:paraId="0781262F" w14:textId="2752BABD" w:rsidR="0016646A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SRV1</w:t>
            </w:r>
          </w:p>
        </w:tc>
        <w:tc>
          <w:tcPr>
            <w:tcW w:w="1924" w:type="dxa"/>
          </w:tcPr>
          <w:p w14:paraId="00A2903A" w14:textId="5DC6E73B" w:rsidR="0016646A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1906">
              <w:t xml:space="preserve">144.124.206.3 </w:t>
            </w:r>
            <w:r w:rsidRPr="009425DC">
              <w:t>/2</w:t>
            </w:r>
            <w:r>
              <w:t>6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7783A88E" w14:textId="0431372D" w:rsidR="0016646A" w:rsidRDefault="0016646A" w:rsidP="00B734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1922">
              <w:t>JRGN1</w:t>
            </w:r>
            <w:r w:rsidRPr="009425DC">
              <w:t xml:space="preserve"> = ID (2</w:t>
            </w:r>
            <w:r>
              <w:t>0</w:t>
            </w:r>
            <w:r w:rsidRPr="009425DC">
              <w:t>)</w:t>
            </w:r>
          </w:p>
        </w:tc>
      </w:tr>
      <w:tr w:rsidR="0016646A" w14:paraId="2373B3D0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6CFA87D3" w14:textId="77777777" w:rsidR="0016646A" w:rsidRDefault="0016646A" w:rsidP="00B73421">
            <w:pPr>
              <w:jc w:val="center"/>
            </w:pPr>
            <w:r>
              <w:t>2</w:t>
            </w:r>
          </w:p>
        </w:tc>
        <w:tc>
          <w:tcPr>
            <w:tcW w:w="2058" w:type="dxa"/>
          </w:tcPr>
          <w:p w14:paraId="6239ADF9" w14:textId="4545C65F" w:rsidR="0016646A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SRV2</w:t>
            </w:r>
          </w:p>
        </w:tc>
        <w:tc>
          <w:tcPr>
            <w:tcW w:w="1924" w:type="dxa"/>
          </w:tcPr>
          <w:p w14:paraId="59D42144" w14:textId="6F9C02C7" w:rsidR="0016646A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1906">
              <w:t>144.124.206.</w:t>
            </w:r>
            <w:r>
              <w:t>2</w:t>
            </w:r>
            <w:r w:rsidRPr="009425DC">
              <w:t>/2</w:t>
            </w:r>
            <w:r>
              <w:t>6</w:t>
            </w:r>
          </w:p>
        </w:tc>
        <w:tc>
          <w:tcPr>
            <w:tcW w:w="1541" w:type="dxa"/>
            <w:vMerge/>
            <w:shd w:val="clear" w:color="auto" w:fill="FFFFFF" w:themeFill="background1"/>
          </w:tcPr>
          <w:p w14:paraId="3A0D188D" w14:textId="77777777" w:rsidR="0016646A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646A" w14:paraId="6081D647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1CD07260" w14:textId="781987FA" w:rsidR="0016646A" w:rsidRDefault="0016646A" w:rsidP="00B73421">
            <w:pPr>
              <w:jc w:val="center"/>
            </w:pPr>
            <w:r>
              <w:t>3</w:t>
            </w:r>
          </w:p>
        </w:tc>
        <w:tc>
          <w:tcPr>
            <w:tcW w:w="2058" w:type="dxa"/>
          </w:tcPr>
          <w:p w14:paraId="03C083A7" w14:textId="326857F7" w:rsidR="0016646A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STF1</w:t>
            </w:r>
          </w:p>
        </w:tc>
        <w:tc>
          <w:tcPr>
            <w:tcW w:w="1924" w:type="dxa"/>
          </w:tcPr>
          <w:p w14:paraId="0B8748AE" w14:textId="01BEA1DD" w:rsidR="0016646A" w:rsidRPr="009425DC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4E91">
              <w:t>144.124.206.4</w:t>
            </w:r>
            <w:r>
              <w:t>/26</w:t>
            </w:r>
          </w:p>
        </w:tc>
        <w:tc>
          <w:tcPr>
            <w:tcW w:w="1541" w:type="dxa"/>
            <w:vMerge/>
            <w:shd w:val="clear" w:color="auto" w:fill="FFFFFF" w:themeFill="background1"/>
          </w:tcPr>
          <w:p w14:paraId="5FFBF8BA" w14:textId="77777777" w:rsidR="0016646A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646A" w14:paraId="3699644A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51F376AB" w14:textId="35A94E9D" w:rsidR="0016646A" w:rsidRDefault="0016646A" w:rsidP="00B73421">
            <w:pPr>
              <w:jc w:val="center"/>
            </w:pPr>
            <w:r>
              <w:t>4</w:t>
            </w:r>
          </w:p>
        </w:tc>
        <w:tc>
          <w:tcPr>
            <w:tcW w:w="2058" w:type="dxa"/>
          </w:tcPr>
          <w:p w14:paraId="041C6FF1" w14:textId="40BAE571" w:rsidR="0016646A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STF2</w:t>
            </w:r>
          </w:p>
        </w:tc>
        <w:tc>
          <w:tcPr>
            <w:tcW w:w="1924" w:type="dxa"/>
          </w:tcPr>
          <w:p w14:paraId="51FF20A7" w14:textId="4EB634E0" w:rsidR="0016646A" w:rsidRPr="00794E91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4E91">
              <w:t>144.124.206.</w:t>
            </w:r>
            <w:r>
              <w:t>5/26</w:t>
            </w:r>
          </w:p>
        </w:tc>
        <w:tc>
          <w:tcPr>
            <w:tcW w:w="1541" w:type="dxa"/>
            <w:vMerge/>
            <w:shd w:val="clear" w:color="auto" w:fill="FFFFFF" w:themeFill="background1"/>
          </w:tcPr>
          <w:p w14:paraId="43949809" w14:textId="77777777" w:rsidR="0016646A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74F1" w14:paraId="3FD717E2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28C5FD31" w14:textId="77777777" w:rsidR="007374F1" w:rsidRDefault="007374F1" w:rsidP="00B73421">
            <w:pPr>
              <w:jc w:val="center"/>
            </w:pPr>
            <w:r>
              <w:t>3</w:t>
            </w:r>
          </w:p>
        </w:tc>
        <w:tc>
          <w:tcPr>
            <w:tcW w:w="2058" w:type="dxa"/>
          </w:tcPr>
          <w:p w14:paraId="4E8F1758" w14:textId="7477388A" w:rsidR="007374F1" w:rsidRDefault="00913B51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SRV3</w:t>
            </w:r>
          </w:p>
        </w:tc>
        <w:tc>
          <w:tcPr>
            <w:tcW w:w="1924" w:type="dxa"/>
          </w:tcPr>
          <w:p w14:paraId="627F5CF0" w14:textId="2A831335" w:rsidR="007374F1" w:rsidRDefault="00E01906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1906">
              <w:t>144.124.206.</w:t>
            </w:r>
            <w:r>
              <w:t>1</w:t>
            </w:r>
            <w:r w:rsidR="007374F1" w:rsidRPr="009425DC">
              <w:t>/2</w:t>
            </w:r>
            <w:r>
              <w:t>6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4B1D5873" w14:textId="089B4B1B" w:rsidR="007374F1" w:rsidRDefault="00521922" w:rsidP="007374F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1922">
              <w:t>JRGN</w:t>
            </w:r>
            <w:r>
              <w:t>2</w:t>
            </w:r>
            <w:r w:rsidR="007374F1" w:rsidRPr="009425DC">
              <w:t xml:space="preserve"> = ID (2</w:t>
            </w:r>
            <w:r>
              <w:t>1</w:t>
            </w:r>
            <w:r w:rsidR="007374F1" w:rsidRPr="009425DC">
              <w:t>)</w:t>
            </w:r>
          </w:p>
        </w:tc>
      </w:tr>
      <w:tr w:rsidR="007374F1" w14:paraId="03944669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39BC065A" w14:textId="77777777" w:rsidR="007374F1" w:rsidRDefault="007374F1" w:rsidP="00B73421">
            <w:pPr>
              <w:jc w:val="center"/>
            </w:pPr>
            <w:r>
              <w:t>4</w:t>
            </w:r>
          </w:p>
        </w:tc>
        <w:tc>
          <w:tcPr>
            <w:tcW w:w="2058" w:type="dxa"/>
          </w:tcPr>
          <w:p w14:paraId="7D4C8EF2" w14:textId="2926D143" w:rsidR="007374F1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STF3</w:t>
            </w:r>
          </w:p>
        </w:tc>
        <w:tc>
          <w:tcPr>
            <w:tcW w:w="1924" w:type="dxa"/>
          </w:tcPr>
          <w:p w14:paraId="7D14DB76" w14:textId="11D97A71" w:rsidR="007374F1" w:rsidRDefault="00436FD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6FDA">
              <w:t xml:space="preserve">144.124.206.6 </w:t>
            </w:r>
            <w:r w:rsidR="007374F1" w:rsidRPr="009425DC">
              <w:t>/2</w:t>
            </w:r>
            <w:r>
              <w:t>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24344052" w14:textId="387EEBF0" w:rsidR="007374F1" w:rsidRDefault="007374F1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374F1" w14:paraId="738A7F9E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6A5DDB98" w14:textId="77777777" w:rsidR="007374F1" w:rsidRDefault="007374F1" w:rsidP="00B73421">
            <w:pPr>
              <w:jc w:val="center"/>
            </w:pPr>
            <w:r>
              <w:t>5</w:t>
            </w:r>
          </w:p>
        </w:tc>
        <w:tc>
          <w:tcPr>
            <w:tcW w:w="2058" w:type="dxa"/>
          </w:tcPr>
          <w:p w14:paraId="2DBE51ED" w14:textId="57364D79" w:rsidR="007374F1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STF4</w:t>
            </w:r>
          </w:p>
        </w:tc>
        <w:tc>
          <w:tcPr>
            <w:tcW w:w="1924" w:type="dxa"/>
          </w:tcPr>
          <w:p w14:paraId="7959C6AA" w14:textId="36DC65EA" w:rsidR="007374F1" w:rsidRDefault="00436FD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6FDA">
              <w:t xml:space="preserve">144.124.206.7 </w:t>
            </w:r>
            <w:r w:rsidR="007374F1" w:rsidRPr="009425DC">
              <w:t>/2</w:t>
            </w:r>
            <w:r>
              <w:t>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0427523C" w14:textId="47FB8F75" w:rsidR="007374F1" w:rsidRDefault="007374F1" w:rsidP="00B734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18E6" w14:paraId="279E59E9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5AF1E5AB" w14:textId="021BD7DA" w:rsidR="00A018E6" w:rsidRDefault="00A018E6" w:rsidP="00B73421">
            <w:pPr>
              <w:jc w:val="center"/>
            </w:pPr>
            <w:r>
              <w:t>6</w:t>
            </w:r>
          </w:p>
        </w:tc>
        <w:tc>
          <w:tcPr>
            <w:tcW w:w="2058" w:type="dxa"/>
          </w:tcPr>
          <w:p w14:paraId="0D04ADBC" w14:textId="0DE5E6CD" w:rsidR="00A018E6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LAB1.1</w:t>
            </w:r>
          </w:p>
        </w:tc>
        <w:tc>
          <w:tcPr>
            <w:tcW w:w="1924" w:type="dxa"/>
          </w:tcPr>
          <w:p w14:paraId="0789CC42" w14:textId="0A3B8A5C" w:rsidR="00A018E6" w:rsidRPr="009425DC" w:rsidRDefault="00317DB8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DB8">
              <w:t>144.124.206.8</w:t>
            </w:r>
            <w:r>
              <w:t>/26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57C935E2" w14:textId="77777777" w:rsidR="00A018E6" w:rsidRDefault="00A018E6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883804" w14:textId="77777777" w:rsidR="00A018E6" w:rsidRDefault="00A018E6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8D3BA78" w14:textId="77777777" w:rsidR="00A018E6" w:rsidRDefault="00A018E6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A92809F" w14:textId="77777777" w:rsidR="00A018E6" w:rsidRDefault="00A018E6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C6DB3FA" w14:textId="0B5E19F9" w:rsidR="00A018E6" w:rsidRDefault="00521922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1922">
              <w:t>JRGN</w:t>
            </w:r>
            <w:r>
              <w:t>3</w:t>
            </w:r>
            <w:r w:rsidR="00345A93">
              <w:t xml:space="preserve"> = ID (</w:t>
            </w:r>
            <w:r>
              <w:t>22</w:t>
            </w:r>
            <w:r w:rsidR="00345A93">
              <w:t>)</w:t>
            </w:r>
          </w:p>
        </w:tc>
      </w:tr>
      <w:tr w:rsidR="00A018E6" w14:paraId="6FC4B00C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4EE7BBBD" w14:textId="6FB6954B" w:rsidR="00A018E6" w:rsidRDefault="00A018E6" w:rsidP="00B73421">
            <w:pPr>
              <w:jc w:val="center"/>
            </w:pPr>
            <w:r>
              <w:lastRenderedPageBreak/>
              <w:t>7</w:t>
            </w:r>
          </w:p>
        </w:tc>
        <w:tc>
          <w:tcPr>
            <w:tcW w:w="2058" w:type="dxa"/>
          </w:tcPr>
          <w:p w14:paraId="2B1A1F8C" w14:textId="73F35DC1" w:rsidR="00A018E6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LAB1.2</w:t>
            </w:r>
          </w:p>
        </w:tc>
        <w:tc>
          <w:tcPr>
            <w:tcW w:w="1924" w:type="dxa"/>
          </w:tcPr>
          <w:p w14:paraId="24390831" w14:textId="721625BB" w:rsidR="00A018E6" w:rsidRPr="009425DC" w:rsidRDefault="00317DB8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DB8">
              <w:t>144.124.206.</w:t>
            </w:r>
            <w:r>
              <w:t>9/26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3AFBFA78" w14:textId="77777777" w:rsidR="00A018E6" w:rsidRDefault="00A018E6" w:rsidP="00B734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18E6" w14:paraId="6DF825E0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470ED936" w14:textId="31538313" w:rsidR="00A018E6" w:rsidRDefault="00A018E6" w:rsidP="00B73421">
            <w:pPr>
              <w:jc w:val="center"/>
            </w:pPr>
            <w:r>
              <w:t>8</w:t>
            </w:r>
          </w:p>
        </w:tc>
        <w:tc>
          <w:tcPr>
            <w:tcW w:w="2058" w:type="dxa"/>
          </w:tcPr>
          <w:p w14:paraId="1FAFBB5E" w14:textId="7353B9DD" w:rsidR="00A018E6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LAB2.1</w:t>
            </w:r>
          </w:p>
        </w:tc>
        <w:tc>
          <w:tcPr>
            <w:tcW w:w="1924" w:type="dxa"/>
          </w:tcPr>
          <w:p w14:paraId="33B3DB51" w14:textId="0796348F" w:rsidR="00A018E6" w:rsidRPr="009425DC" w:rsidRDefault="00317DB8" w:rsidP="00320E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DB8">
              <w:t>144.124.206.</w:t>
            </w:r>
            <w:r>
              <w:t>10/26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15F187EC" w14:textId="77777777" w:rsidR="00A018E6" w:rsidRDefault="00A018E6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18E6" w14:paraId="72A7E14B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424DC221" w14:textId="6BD82B65" w:rsidR="00A018E6" w:rsidRDefault="00A018E6" w:rsidP="00B73421">
            <w:pPr>
              <w:jc w:val="center"/>
            </w:pPr>
            <w:r>
              <w:t>9</w:t>
            </w:r>
          </w:p>
        </w:tc>
        <w:tc>
          <w:tcPr>
            <w:tcW w:w="2058" w:type="dxa"/>
          </w:tcPr>
          <w:p w14:paraId="3C1D54D0" w14:textId="773751CC" w:rsidR="00A018E6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LAB2.2</w:t>
            </w:r>
          </w:p>
        </w:tc>
        <w:tc>
          <w:tcPr>
            <w:tcW w:w="1924" w:type="dxa"/>
          </w:tcPr>
          <w:p w14:paraId="4C4B8DD2" w14:textId="4C0772A6" w:rsidR="00A018E6" w:rsidRPr="009425DC" w:rsidRDefault="00317DB8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DB8">
              <w:t>144.124.206.</w:t>
            </w:r>
            <w:r>
              <w:t>11/26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098C9E77" w14:textId="77777777" w:rsidR="00A018E6" w:rsidRDefault="00A018E6" w:rsidP="00B734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18E6" w14:paraId="1D0678C6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6DF26685" w14:textId="76743368" w:rsidR="00A018E6" w:rsidRDefault="00A018E6" w:rsidP="00B73421">
            <w:pPr>
              <w:jc w:val="center"/>
            </w:pPr>
            <w:r>
              <w:t>10</w:t>
            </w:r>
          </w:p>
        </w:tc>
        <w:tc>
          <w:tcPr>
            <w:tcW w:w="2058" w:type="dxa"/>
          </w:tcPr>
          <w:p w14:paraId="0753E3A5" w14:textId="20862044" w:rsidR="00A018E6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LAB3.1</w:t>
            </w:r>
          </w:p>
        </w:tc>
        <w:tc>
          <w:tcPr>
            <w:tcW w:w="1924" w:type="dxa"/>
          </w:tcPr>
          <w:p w14:paraId="3850F700" w14:textId="7CC6E926" w:rsidR="00A018E6" w:rsidRPr="009425DC" w:rsidRDefault="00317DB8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DB8">
              <w:t>144.124.206.</w:t>
            </w:r>
            <w:r w:rsidR="00A94228">
              <w:t>12/26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15208E79" w14:textId="77777777" w:rsidR="00A018E6" w:rsidRDefault="00A018E6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18E6" w14:paraId="0784B5DF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7EBF742F" w14:textId="0A25A644" w:rsidR="00A018E6" w:rsidRDefault="00A018E6" w:rsidP="00B73421">
            <w:pPr>
              <w:jc w:val="center"/>
            </w:pPr>
            <w:r>
              <w:t>11</w:t>
            </w:r>
          </w:p>
        </w:tc>
        <w:tc>
          <w:tcPr>
            <w:tcW w:w="2058" w:type="dxa"/>
          </w:tcPr>
          <w:p w14:paraId="11D93174" w14:textId="32EA8A90" w:rsidR="00A018E6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LAB3.2</w:t>
            </w:r>
          </w:p>
        </w:tc>
        <w:tc>
          <w:tcPr>
            <w:tcW w:w="1924" w:type="dxa"/>
          </w:tcPr>
          <w:p w14:paraId="544AE4B7" w14:textId="32A22B05" w:rsidR="00A018E6" w:rsidRPr="009425DC" w:rsidRDefault="00A94228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228">
              <w:t>144.124.206.</w:t>
            </w:r>
            <w:r>
              <w:t>13/26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58351573" w14:textId="77777777" w:rsidR="00A018E6" w:rsidRDefault="00A018E6" w:rsidP="00B734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18E6" w14:paraId="0A9BD24A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2A8F3716" w14:textId="5474A8F3" w:rsidR="00A018E6" w:rsidRDefault="00A018E6" w:rsidP="00B73421">
            <w:pPr>
              <w:jc w:val="center"/>
            </w:pPr>
            <w:r>
              <w:t>12</w:t>
            </w:r>
          </w:p>
        </w:tc>
        <w:tc>
          <w:tcPr>
            <w:tcW w:w="2058" w:type="dxa"/>
          </w:tcPr>
          <w:p w14:paraId="53411ECF" w14:textId="500A031A" w:rsidR="00A018E6" w:rsidRDefault="0016646A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PRODI1.1</w:t>
            </w:r>
          </w:p>
        </w:tc>
        <w:tc>
          <w:tcPr>
            <w:tcW w:w="1924" w:type="dxa"/>
          </w:tcPr>
          <w:p w14:paraId="0447C08C" w14:textId="0EE226D7" w:rsidR="00A018E6" w:rsidRPr="009425DC" w:rsidRDefault="00A94228" w:rsidP="00B734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4228">
              <w:t>144.124.206.14</w:t>
            </w:r>
            <w:r>
              <w:t>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4FB26A10" w14:textId="77777777" w:rsidR="00A018E6" w:rsidRDefault="00A018E6" w:rsidP="00B734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18E6" w14:paraId="07B2D612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12D54BB2" w14:textId="228AF52F" w:rsidR="00A018E6" w:rsidRDefault="00A018E6" w:rsidP="00B73421">
            <w:pPr>
              <w:jc w:val="center"/>
            </w:pPr>
            <w:r>
              <w:t>13</w:t>
            </w:r>
          </w:p>
        </w:tc>
        <w:tc>
          <w:tcPr>
            <w:tcW w:w="2058" w:type="dxa"/>
          </w:tcPr>
          <w:p w14:paraId="1BC598C6" w14:textId="5A2313A7" w:rsidR="00A018E6" w:rsidRDefault="0016646A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PRODI1.2</w:t>
            </w:r>
          </w:p>
        </w:tc>
        <w:tc>
          <w:tcPr>
            <w:tcW w:w="1924" w:type="dxa"/>
          </w:tcPr>
          <w:p w14:paraId="0682A4BF" w14:textId="3FF52B36" w:rsidR="00A018E6" w:rsidRPr="009425DC" w:rsidRDefault="00A94228" w:rsidP="00B734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228">
              <w:t>144.124.206.1</w:t>
            </w:r>
            <w:r>
              <w:t>5/26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5CF6EB6F" w14:textId="77777777" w:rsidR="00A018E6" w:rsidRDefault="00A018E6" w:rsidP="00B734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D66" w14:paraId="6CFA979E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055CC560" w14:textId="06C1A899" w:rsidR="00950D66" w:rsidRDefault="00950D66" w:rsidP="00950D66">
            <w:pPr>
              <w:jc w:val="center"/>
            </w:pPr>
            <w:r>
              <w:t>14</w:t>
            </w:r>
          </w:p>
        </w:tc>
        <w:tc>
          <w:tcPr>
            <w:tcW w:w="2058" w:type="dxa"/>
          </w:tcPr>
          <w:p w14:paraId="530C9E35" w14:textId="6B77D366" w:rsidR="00950D66" w:rsidRDefault="00950D66" w:rsidP="0095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MHS1</w:t>
            </w:r>
          </w:p>
        </w:tc>
        <w:tc>
          <w:tcPr>
            <w:tcW w:w="1924" w:type="dxa"/>
          </w:tcPr>
          <w:p w14:paraId="261E4926" w14:textId="2B25E868" w:rsidR="00950D66" w:rsidRPr="009425DC" w:rsidRDefault="00950D66" w:rsidP="0095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4228">
              <w:t>144.124.206.1</w:t>
            </w:r>
            <w:r>
              <w:t>00/26</w:t>
            </w:r>
          </w:p>
        </w:tc>
        <w:tc>
          <w:tcPr>
            <w:tcW w:w="1541" w:type="dxa"/>
            <w:vMerge w:val="restart"/>
            <w:shd w:val="clear" w:color="auto" w:fill="FFFFFF" w:themeFill="background1"/>
            <w:vAlign w:val="center"/>
          </w:tcPr>
          <w:p w14:paraId="72E8EDE0" w14:textId="68B2BC58" w:rsidR="00950D66" w:rsidRDefault="00950D66" w:rsidP="00950D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1922">
              <w:t>JRGN</w:t>
            </w:r>
            <w:r>
              <w:t>4 = ID (23)</w:t>
            </w:r>
          </w:p>
        </w:tc>
      </w:tr>
      <w:tr w:rsidR="00950D66" w14:paraId="035B9A6D" w14:textId="77777777" w:rsidTr="00B734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5EC66FB4" w14:textId="5F5D5D3B" w:rsidR="00950D66" w:rsidRDefault="00950D66" w:rsidP="00950D66">
            <w:pPr>
              <w:jc w:val="center"/>
            </w:pPr>
            <w:r>
              <w:t>15</w:t>
            </w:r>
          </w:p>
        </w:tc>
        <w:tc>
          <w:tcPr>
            <w:tcW w:w="2058" w:type="dxa"/>
          </w:tcPr>
          <w:p w14:paraId="7DB846AC" w14:textId="33914A57" w:rsidR="00950D66" w:rsidRDefault="00950D66" w:rsidP="00950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MHS2</w:t>
            </w:r>
          </w:p>
        </w:tc>
        <w:tc>
          <w:tcPr>
            <w:tcW w:w="1924" w:type="dxa"/>
          </w:tcPr>
          <w:p w14:paraId="217C1F1C" w14:textId="3D9D5F4B" w:rsidR="00950D66" w:rsidRPr="009425DC" w:rsidRDefault="00950D66" w:rsidP="00950D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228">
              <w:t>144.124.206.1</w:t>
            </w:r>
            <w:r>
              <w:t>01/26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31C23AEE" w14:textId="77777777" w:rsidR="00950D66" w:rsidRDefault="00950D66" w:rsidP="00950D6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0D66" w14:paraId="72090B38" w14:textId="77777777" w:rsidTr="00B734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dxa"/>
          </w:tcPr>
          <w:p w14:paraId="7ED7E603" w14:textId="605D05BD" w:rsidR="00950D66" w:rsidRDefault="00950D66" w:rsidP="00950D66">
            <w:pPr>
              <w:jc w:val="center"/>
            </w:pPr>
            <w:r>
              <w:t>16</w:t>
            </w:r>
          </w:p>
        </w:tc>
        <w:tc>
          <w:tcPr>
            <w:tcW w:w="2058" w:type="dxa"/>
          </w:tcPr>
          <w:p w14:paraId="3B9FF827" w14:textId="42F10888" w:rsidR="00950D66" w:rsidRDefault="00950D66" w:rsidP="0095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MHS3</w:t>
            </w:r>
          </w:p>
        </w:tc>
        <w:tc>
          <w:tcPr>
            <w:tcW w:w="1924" w:type="dxa"/>
          </w:tcPr>
          <w:p w14:paraId="02FFBBC6" w14:textId="40531B13" w:rsidR="00950D66" w:rsidRPr="009425DC" w:rsidRDefault="00950D66" w:rsidP="0095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94228">
              <w:t>144.124.206.1</w:t>
            </w:r>
            <w:r>
              <w:t>02/26</w:t>
            </w:r>
          </w:p>
        </w:tc>
        <w:tc>
          <w:tcPr>
            <w:tcW w:w="1541" w:type="dxa"/>
            <w:vMerge/>
            <w:shd w:val="clear" w:color="auto" w:fill="FFFFFF" w:themeFill="background1"/>
            <w:vAlign w:val="center"/>
          </w:tcPr>
          <w:p w14:paraId="27D358F9" w14:textId="77777777" w:rsidR="00950D66" w:rsidRDefault="00950D66" w:rsidP="00950D6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F62499" w14:textId="52138D08" w:rsidR="000D7E16" w:rsidRDefault="00C80350" w:rsidP="000D7E16">
      <w:pPr>
        <w:pStyle w:val="ListParagraph"/>
        <w:numPr>
          <w:ilvl w:val="0"/>
          <w:numId w:val="43"/>
        </w:numPr>
        <w:rPr>
          <w:color w:val="000000"/>
          <w:sz w:val="24"/>
          <w:szCs w:val="24"/>
          <w:lang w:val="es-ES"/>
        </w:rPr>
      </w:pPr>
      <w:r>
        <w:rPr>
          <w:color w:val="000000"/>
          <w:sz w:val="24"/>
          <w:szCs w:val="24"/>
          <w:lang w:val="es-ES"/>
        </w:rPr>
        <w:t>Konfigurasi pada masing-masing switch</w:t>
      </w:r>
    </w:p>
    <w:p w14:paraId="67A72B4F" w14:textId="3A734B47" w:rsidR="00C80350" w:rsidRDefault="00C80350" w:rsidP="00C80350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Pada tab Config pada interface Switch, pilih menu Port tempat perangkat terhubung, lalu tentukan VLAN ID yang sesuai dengan kelompok </w:t>
      </w:r>
      <w:r w:rsidR="001A7CA0">
        <w:rPr>
          <w:bCs/>
          <w:sz w:val="24"/>
          <w:szCs w:val="24"/>
          <w:lang w:val="es-ES"/>
        </w:rPr>
        <w:t>jaringan konektivitas</w:t>
      </w:r>
      <w:r>
        <w:rPr>
          <w:bCs/>
          <w:sz w:val="24"/>
          <w:szCs w:val="24"/>
          <w:lang w:val="es-ES"/>
        </w:rPr>
        <w:t xml:space="preserve"> yang telah ditetapkan pada topologi jaringan sebelumnya</w:t>
      </w:r>
      <w:r w:rsidR="001A7CA0">
        <w:rPr>
          <w:bCs/>
          <w:sz w:val="24"/>
          <w:szCs w:val="24"/>
          <w:lang w:val="es-ES"/>
        </w:rPr>
        <w:t>, dapat dilihat pada tabel diatas</w:t>
      </w:r>
      <w:r>
        <w:rPr>
          <w:bCs/>
          <w:sz w:val="24"/>
          <w:szCs w:val="24"/>
          <w:lang w:val="es-ES"/>
        </w:rPr>
        <w:t>.</w:t>
      </w:r>
    </w:p>
    <w:p w14:paraId="1CDAC9C0" w14:textId="5F4E5016" w:rsidR="00C80350" w:rsidRDefault="00C80350" w:rsidP="00C80350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Lakukan konfigurasi yang sama pada semua port </w:t>
      </w:r>
      <w:r w:rsidR="001A7CA0">
        <w:rPr>
          <w:bCs/>
          <w:sz w:val="24"/>
          <w:szCs w:val="24"/>
          <w:lang w:val="es-ES"/>
        </w:rPr>
        <w:t xml:space="preserve">pada masing-masing </w:t>
      </w:r>
      <w:r>
        <w:rPr>
          <w:bCs/>
          <w:sz w:val="24"/>
          <w:szCs w:val="24"/>
          <w:lang w:val="es-ES"/>
        </w:rPr>
        <w:t>switch yang terhubung dengan perangkat, dan sesuaikan setiap port dengan VLAN ID yang telah ditetapkan untuk masing-masing kelompok.</w:t>
      </w:r>
    </w:p>
    <w:p w14:paraId="107A8B91" w14:textId="77777777" w:rsidR="00C80350" w:rsidRDefault="00C80350" w:rsidP="00C80350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>
        <w:rPr>
          <w:bCs/>
          <w:sz w:val="24"/>
          <w:szCs w:val="24"/>
          <w:lang w:val="es-ES"/>
        </w:rPr>
        <w:t xml:space="preserve">Konfigurasi </w:t>
      </w:r>
      <w:r w:rsidRPr="007C43C2">
        <w:rPr>
          <w:bCs/>
          <w:sz w:val="24"/>
          <w:szCs w:val="24"/>
          <w:lang w:val="es-ES"/>
        </w:rPr>
        <w:t>alamat IP pada setiap PC dan Laptop sesuai dengan pengelompokan yang tercantum dalam tabel IP address yang telah disediakan.</w:t>
      </w:r>
    </w:p>
    <w:p w14:paraId="4848FD39" w14:textId="77777777" w:rsidR="00C80350" w:rsidRPr="00AE313D" w:rsidRDefault="00C80350" w:rsidP="00C80350">
      <w:pPr>
        <w:pStyle w:val="ListParagraph"/>
        <w:numPr>
          <w:ilvl w:val="1"/>
          <w:numId w:val="43"/>
        </w:numPr>
        <w:tabs>
          <w:tab w:val="left" w:pos="709"/>
        </w:tabs>
        <w:spacing w:before="240" w:line="360" w:lineRule="auto"/>
        <w:jc w:val="both"/>
        <w:rPr>
          <w:bCs/>
          <w:sz w:val="24"/>
          <w:szCs w:val="24"/>
          <w:lang w:val="es-ES"/>
        </w:rPr>
      </w:pPr>
      <w:r w:rsidRPr="007C43C2">
        <w:rPr>
          <w:bCs/>
          <w:sz w:val="24"/>
          <w:szCs w:val="24"/>
          <w:lang w:val="sv-SE"/>
        </w:rPr>
        <w:t>Lakukan pengujian konektivitas jaringan menggunakan perintah ping dan fitur simulasi PDU untuk memverifikasi hasil konfigurasi.</w:t>
      </w:r>
    </w:p>
    <w:p w14:paraId="0F510976" w14:textId="77777777" w:rsidR="00AE313D" w:rsidRDefault="00AE313D" w:rsidP="00AE313D">
      <w:pPr>
        <w:pStyle w:val="ListParagraph"/>
        <w:ind w:firstLine="720"/>
        <w:rPr>
          <w:color w:val="000000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84274AA" wp14:editId="0BE795CF">
            <wp:extent cx="3263871" cy="1239765"/>
            <wp:effectExtent l="38100" t="38100" r="89535" b="93980"/>
            <wp:docPr id="961888041" name="Picture 961888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88041" name="Picture 96188804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3871" cy="123976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E4A2B3" w14:textId="4F63907A" w:rsidR="00AE313D" w:rsidRPr="00AE313D" w:rsidRDefault="00AE313D" w:rsidP="00AE313D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1</w:t>
      </w:r>
      <w:r w:rsidR="006A71ED">
        <w:rPr>
          <w:lang w:val="sv-SE"/>
        </w:rPr>
        <w:t>2</w:t>
      </w:r>
      <w:r>
        <w:rPr>
          <w:lang w:val="sv-SE"/>
        </w:rPr>
        <w:t>.</w:t>
      </w:r>
      <w:r w:rsidRPr="005738DD">
        <w:rPr>
          <w:lang w:val="sv-SE"/>
        </w:rPr>
        <w:t xml:space="preserve"> </w:t>
      </w:r>
      <w:r w:rsidR="006A71ED">
        <w:rPr>
          <w:lang w:val="sv-SE"/>
        </w:rPr>
        <w:t>Verifikasi konektivitas pada SRV3 ke STF3</w:t>
      </w:r>
      <w:r w:rsidR="0015789C">
        <w:rPr>
          <w:lang w:val="sv-SE"/>
        </w:rPr>
        <w:t xml:space="preserve"> menggunakan ping</w:t>
      </w:r>
    </w:p>
    <w:p w14:paraId="1F7E3EA8" w14:textId="77777777" w:rsidR="0015789C" w:rsidRDefault="0015789C" w:rsidP="0015789C">
      <w:pPr>
        <w:pStyle w:val="ListParagraph"/>
        <w:ind w:firstLine="720"/>
        <w:rPr>
          <w:color w:val="000000"/>
          <w:sz w:val="24"/>
          <w:szCs w:val="24"/>
          <w:lang w:val="es-ES"/>
        </w:rPr>
      </w:pPr>
      <w:r>
        <w:rPr>
          <w:noProof/>
        </w:rPr>
        <w:lastRenderedPageBreak/>
        <w:drawing>
          <wp:inline distT="0" distB="0" distL="0" distR="0" wp14:anchorId="4BFB01DE" wp14:editId="2F04BCC2">
            <wp:extent cx="3263871" cy="711436"/>
            <wp:effectExtent l="38100" t="38100" r="89535" b="88900"/>
            <wp:docPr id="1757432065" name="Picture 175743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2065" name="Picture 17574320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63871" cy="71143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36878D" w14:textId="352BEC47" w:rsidR="0015789C" w:rsidRPr="00AE313D" w:rsidRDefault="0015789C" w:rsidP="0015789C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1</w:t>
      </w:r>
      <w:r w:rsidR="00DC75CD">
        <w:rPr>
          <w:lang w:val="sv-SE"/>
        </w:rPr>
        <w:t>3</w:t>
      </w:r>
      <w:r>
        <w:rPr>
          <w:lang w:val="sv-SE"/>
        </w:rPr>
        <w:t>.</w:t>
      </w:r>
      <w:r w:rsidRPr="005738DD">
        <w:rPr>
          <w:lang w:val="sv-SE"/>
        </w:rPr>
        <w:t xml:space="preserve"> </w:t>
      </w:r>
      <w:r>
        <w:rPr>
          <w:lang w:val="sv-SE"/>
        </w:rPr>
        <w:t xml:space="preserve">Verifikasi konektivitas pada </w:t>
      </w:r>
      <w:r w:rsidR="004D2537">
        <w:rPr>
          <w:lang w:val="sv-SE"/>
        </w:rPr>
        <w:t>JRGN1</w:t>
      </w:r>
      <w:r>
        <w:rPr>
          <w:lang w:val="sv-SE"/>
        </w:rPr>
        <w:t xml:space="preserve"> menggunakan </w:t>
      </w:r>
      <w:r w:rsidR="004D2537">
        <w:rPr>
          <w:lang w:val="sv-SE"/>
        </w:rPr>
        <w:t>PDU</w:t>
      </w:r>
    </w:p>
    <w:p w14:paraId="5A041DDB" w14:textId="77777777" w:rsidR="0015789C" w:rsidRDefault="0015789C" w:rsidP="0015789C">
      <w:pPr>
        <w:pStyle w:val="ListParagraph"/>
        <w:ind w:firstLine="720"/>
        <w:rPr>
          <w:color w:val="000000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D540C3C" wp14:editId="1875A9D1">
            <wp:extent cx="3263871" cy="483995"/>
            <wp:effectExtent l="38100" t="38100" r="89535" b="87630"/>
            <wp:docPr id="1427310981" name="Picture 1427310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10981" name="Picture 142731098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63871" cy="48399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FA3F1C" w14:textId="2CD79159" w:rsidR="0015789C" w:rsidRPr="00AE313D" w:rsidRDefault="0015789C" w:rsidP="0015789C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1</w:t>
      </w:r>
      <w:r w:rsidR="00DC75CD">
        <w:rPr>
          <w:lang w:val="sv-SE"/>
        </w:rPr>
        <w:t>4</w:t>
      </w:r>
      <w:r>
        <w:rPr>
          <w:lang w:val="sv-SE"/>
        </w:rPr>
        <w:t>.</w:t>
      </w:r>
      <w:r w:rsidRPr="005738DD">
        <w:rPr>
          <w:lang w:val="sv-SE"/>
        </w:rPr>
        <w:t xml:space="preserve"> </w:t>
      </w:r>
      <w:r>
        <w:rPr>
          <w:lang w:val="sv-SE"/>
        </w:rPr>
        <w:t xml:space="preserve">Verifikasi konektivitas pada </w:t>
      </w:r>
      <w:r w:rsidR="00DC75CD">
        <w:rPr>
          <w:lang w:val="sv-SE"/>
        </w:rPr>
        <w:t xml:space="preserve">JRGN2 </w:t>
      </w:r>
      <w:r>
        <w:rPr>
          <w:lang w:val="sv-SE"/>
        </w:rPr>
        <w:t xml:space="preserve">menggunakan </w:t>
      </w:r>
      <w:r w:rsidR="00DC75CD">
        <w:rPr>
          <w:lang w:val="sv-SE"/>
        </w:rPr>
        <w:t>PDU</w:t>
      </w:r>
    </w:p>
    <w:p w14:paraId="7813D179" w14:textId="77777777" w:rsidR="0015789C" w:rsidRDefault="0015789C" w:rsidP="0015789C">
      <w:pPr>
        <w:pStyle w:val="ListParagraph"/>
        <w:ind w:firstLine="720"/>
        <w:rPr>
          <w:color w:val="000000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B6FF378" wp14:editId="7E7E3E42">
            <wp:extent cx="3263871" cy="792742"/>
            <wp:effectExtent l="38100" t="38100" r="89535" b="102870"/>
            <wp:docPr id="316708638" name="Picture 316708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08638" name="Picture 3167086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63871" cy="792742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580977" w14:textId="4721140B" w:rsidR="0015789C" w:rsidRPr="00AE313D" w:rsidRDefault="0015789C" w:rsidP="0015789C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1</w:t>
      </w:r>
      <w:r w:rsidR="00DC75CD">
        <w:rPr>
          <w:lang w:val="sv-SE"/>
        </w:rPr>
        <w:t>5</w:t>
      </w:r>
      <w:r>
        <w:rPr>
          <w:lang w:val="sv-SE"/>
        </w:rPr>
        <w:t>.</w:t>
      </w:r>
      <w:r w:rsidRPr="005738DD">
        <w:rPr>
          <w:lang w:val="sv-SE"/>
        </w:rPr>
        <w:t xml:space="preserve"> </w:t>
      </w:r>
      <w:r>
        <w:rPr>
          <w:lang w:val="sv-SE"/>
        </w:rPr>
        <w:t xml:space="preserve">Verifikasi konektivitas pada </w:t>
      </w:r>
      <w:r w:rsidR="004516CD">
        <w:rPr>
          <w:lang w:val="sv-SE"/>
        </w:rPr>
        <w:t>JRGN3</w:t>
      </w:r>
      <w:r>
        <w:rPr>
          <w:lang w:val="sv-SE"/>
        </w:rPr>
        <w:t xml:space="preserve"> menggunakan </w:t>
      </w:r>
      <w:r w:rsidR="00101143">
        <w:rPr>
          <w:lang w:val="sv-SE"/>
        </w:rPr>
        <w:t>PDU</w:t>
      </w:r>
    </w:p>
    <w:p w14:paraId="74468131" w14:textId="77777777" w:rsidR="0015789C" w:rsidRDefault="0015789C" w:rsidP="0015789C">
      <w:pPr>
        <w:pStyle w:val="ListParagraph"/>
        <w:ind w:firstLine="720"/>
        <w:rPr>
          <w:color w:val="000000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BF711AF" wp14:editId="391579A6">
            <wp:extent cx="3263871" cy="568704"/>
            <wp:effectExtent l="38100" t="38100" r="89535" b="98425"/>
            <wp:docPr id="872044670" name="Picture 872044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44670" name="Picture 87204467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63871" cy="568704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D726C4" w14:textId="023A46FE" w:rsidR="0015789C" w:rsidRPr="00AE313D" w:rsidRDefault="0015789C" w:rsidP="0015789C">
      <w:pPr>
        <w:pStyle w:val="Caption"/>
        <w:ind w:left="720"/>
        <w:jc w:val="center"/>
        <w:rPr>
          <w:lang w:val="sv-SE"/>
        </w:rPr>
      </w:pPr>
      <w:r w:rsidRPr="005738DD">
        <w:rPr>
          <w:lang w:val="sv-SE"/>
        </w:rPr>
        <w:t xml:space="preserve">Gambar </w:t>
      </w:r>
      <w:r>
        <w:rPr>
          <w:lang w:val="sv-SE"/>
        </w:rPr>
        <w:t>12.</w:t>
      </w:r>
      <w:r w:rsidRPr="005738DD">
        <w:rPr>
          <w:lang w:val="sv-SE"/>
        </w:rPr>
        <w:t xml:space="preserve"> </w:t>
      </w:r>
      <w:r>
        <w:rPr>
          <w:lang w:val="sv-SE"/>
        </w:rPr>
        <w:t xml:space="preserve">Verifikasi konektivitas pada </w:t>
      </w:r>
      <w:r w:rsidR="00101143">
        <w:rPr>
          <w:lang w:val="sv-SE"/>
        </w:rPr>
        <w:t>JRGN4</w:t>
      </w:r>
      <w:r>
        <w:rPr>
          <w:lang w:val="sv-SE"/>
        </w:rPr>
        <w:t xml:space="preserve"> menggunakan </w:t>
      </w:r>
      <w:r w:rsidR="00101143">
        <w:rPr>
          <w:lang w:val="sv-SE"/>
        </w:rPr>
        <w:t>PDU</w:t>
      </w:r>
    </w:p>
    <w:p w14:paraId="298BC9FD" w14:textId="77777777" w:rsidR="00AE313D" w:rsidRPr="0015789C" w:rsidRDefault="00AE313D" w:rsidP="00AE313D">
      <w:pPr>
        <w:pStyle w:val="ListParagraph"/>
        <w:tabs>
          <w:tab w:val="left" w:pos="709"/>
        </w:tabs>
        <w:spacing w:before="240" w:line="360" w:lineRule="auto"/>
        <w:ind w:left="1440"/>
        <w:jc w:val="both"/>
        <w:rPr>
          <w:bCs/>
          <w:sz w:val="24"/>
          <w:szCs w:val="24"/>
          <w:lang w:val="sv-SE"/>
        </w:rPr>
      </w:pPr>
    </w:p>
    <w:p w14:paraId="6A444754" w14:textId="77777777" w:rsidR="000D7E16" w:rsidRPr="00AE313D" w:rsidRDefault="000D7E16" w:rsidP="00AE313D">
      <w:pPr>
        <w:rPr>
          <w:color w:val="000000"/>
          <w:sz w:val="24"/>
          <w:szCs w:val="24"/>
          <w:lang w:val="es-ES"/>
        </w:rPr>
      </w:pPr>
    </w:p>
    <w:p w14:paraId="2CC4F994" w14:textId="10CED179" w:rsidR="00B86A64" w:rsidRPr="00EF2F04" w:rsidRDefault="00B86A64" w:rsidP="00B86A64">
      <w:pPr>
        <w:pStyle w:val="ListParagraph"/>
        <w:rPr>
          <w:color w:val="000000"/>
          <w:sz w:val="24"/>
          <w:szCs w:val="24"/>
          <w:lang w:val="es-ES"/>
        </w:rPr>
      </w:pPr>
    </w:p>
    <w:p w14:paraId="5057EC40" w14:textId="77777777" w:rsidR="00EF2F04" w:rsidRPr="00EF2F04" w:rsidRDefault="00EF2F04" w:rsidP="00EF2F04">
      <w:pPr>
        <w:rPr>
          <w:rFonts w:ascii="Arial Black" w:hAnsi="Arial Black"/>
          <w:color w:val="808080"/>
          <w:spacing w:val="-35"/>
          <w:sz w:val="30"/>
          <w:lang w:val="es-ES"/>
        </w:rPr>
      </w:pPr>
    </w:p>
    <w:p w14:paraId="7C8DA7F0" w14:textId="77777777" w:rsidR="00EF2F04" w:rsidRPr="00EF2F04" w:rsidRDefault="00EF2F04">
      <w:pPr>
        <w:rPr>
          <w:rFonts w:ascii="Arial Black" w:hAnsi="Arial Black"/>
          <w:color w:val="808080"/>
          <w:spacing w:val="-35"/>
          <w:sz w:val="30"/>
          <w:lang w:val="es-ES"/>
        </w:rPr>
      </w:pPr>
      <w:r w:rsidRPr="00EF2F04">
        <w:rPr>
          <w:sz w:val="30"/>
          <w:lang w:val="es-ES"/>
        </w:rPr>
        <w:br w:type="page"/>
      </w:r>
    </w:p>
    <w:p w14:paraId="605101F2" w14:textId="36DAA235" w:rsidR="00CC1AEC" w:rsidRPr="00C326D7" w:rsidRDefault="00C82207" w:rsidP="00C32AEC">
      <w:pPr>
        <w:pStyle w:val="SectionLabel"/>
        <w:tabs>
          <w:tab w:val="left" w:pos="2895"/>
        </w:tabs>
        <w:spacing w:before="0" w:line="360" w:lineRule="auto"/>
        <w:rPr>
          <w:sz w:val="22"/>
          <w:szCs w:val="22"/>
        </w:rPr>
      </w:pPr>
      <w:r w:rsidRPr="00510927">
        <w:rPr>
          <w:sz w:val="30"/>
        </w:rPr>
        <w:lastRenderedPageBreak/>
        <w:t>Referensi</w:t>
      </w:r>
      <w:r w:rsidRPr="00A672A1">
        <w:rPr>
          <w:spacing w:val="-100"/>
        </w:rPr>
        <w:tab/>
      </w:r>
    </w:p>
    <w:p w14:paraId="218F2B7A" w14:textId="3C4B0ECE" w:rsidR="00DE13A9" w:rsidRDefault="00503885" w:rsidP="00503885">
      <w:pPr>
        <w:ind w:left="1276" w:hanging="1276"/>
        <w:jc w:val="both"/>
        <w:rPr>
          <w:rStyle w:val="fontstyle01"/>
          <w:sz w:val="22"/>
          <w:szCs w:val="22"/>
        </w:rPr>
      </w:pPr>
      <w:r w:rsidRPr="00C326D7">
        <w:rPr>
          <w:rStyle w:val="fontstyle01"/>
          <w:sz w:val="22"/>
          <w:szCs w:val="22"/>
        </w:rPr>
        <w:t xml:space="preserve">A Forouzan, Behrouz. 2007. Data Communication and Networking Fourth Edition, McGraw-Hill Education, Singapore. </w:t>
      </w:r>
    </w:p>
    <w:p w14:paraId="46C5E856" w14:textId="77777777" w:rsidR="00F55988" w:rsidRDefault="00F55988" w:rsidP="00F85221">
      <w:pPr>
        <w:rPr>
          <w:sz w:val="22"/>
          <w:szCs w:val="22"/>
          <w:lang w:val="nb-NO"/>
        </w:rPr>
      </w:pPr>
    </w:p>
    <w:p w14:paraId="36ED9C77" w14:textId="0AEC2AC3" w:rsidR="009F7210" w:rsidRPr="00C326D7" w:rsidRDefault="00F55988" w:rsidP="00F85221">
      <w:pPr>
        <w:rPr>
          <w:sz w:val="22"/>
          <w:szCs w:val="22"/>
          <w:lang w:val="nb-NO"/>
        </w:rPr>
      </w:pPr>
      <w:r>
        <w:rPr>
          <w:sz w:val="22"/>
          <w:szCs w:val="22"/>
          <w:lang w:val="nb-NO"/>
        </w:rPr>
        <w:br/>
        <w:t>Lampirkan referensi yang digunakan pada modul praktikum, jika ada referensi tambahan lain yang anda gunakan dalam menjawab tugas, silahkan dilampirkan juga dengan format seperti di atas.</w:t>
      </w:r>
    </w:p>
    <w:sectPr w:rsidR="009F7210" w:rsidRPr="00C326D7" w:rsidSect="00657C9F">
      <w:headerReference w:type="default" r:id="rId29"/>
      <w:headerReference w:type="first" r:id="rId30"/>
      <w:pgSz w:w="9979" w:h="14175" w:code="1"/>
      <w:pgMar w:top="1440" w:right="1440" w:bottom="1440" w:left="1440" w:header="720" w:footer="720" w:gutter="0"/>
      <w:pgNumType w:start="1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F2AA" w14:textId="77777777" w:rsidR="00A455D5" w:rsidRDefault="00A455D5">
      <w:r>
        <w:separator/>
      </w:r>
    </w:p>
  </w:endnote>
  <w:endnote w:type="continuationSeparator" w:id="0">
    <w:p w14:paraId="39FC3C1D" w14:textId="77777777" w:rsidR="00A455D5" w:rsidRDefault="00A455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DB9B5" w14:textId="77777777" w:rsidR="00B324FA" w:rsidRDefault="00B324FA" w:rsidP="008B5C0C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2640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9E738" w14:textId="77777777" w:rsidR="00A455D5" w:rsidRDefault="00A455D5">
      <w:r>
        <w:separator/>
      </w:r>
    </w:p>
  </w:footnote>
  <w:footnote w:type="continuationSeparator" w:id="0">
    <w:p w14:paraId="7FC573EC" w14:textId="77777777" w:rsidR="00A455D5" w:rsidRDefault="00A455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9F9C" w14:textId="14440D7A" w:rsidR="00B324FA" w:rsidRPr="001F3F9E" w:rsidRDefault="00B324FA" w:rsidP="00F1661C">
    <w:pPr>
      <w:pStyle w:val="Header"/>
      <w:keepLines w:val="0"/>
      <w:tabs>
        <w:tab w:val="clear" w:pos="8640"/>
        <w:tab w:val="right" w:pos="8505"/>
      </w:tabs>
      <w:rPr>
        <w:spacing w:val="40"/>
        <w:szCs w:val="14"/>
        <w:lang w:val="nb-NO"/>
      </w:rPr>
    </w:pPr>
    <w:r>
      <w:rPr>
        <w:noProof/>
        <w:spacing w:val="40"/>
        <w:szCs w:val="1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B966F62" wp14:editId="0719F094">
              <wp:simplePos x="0" y="0"/>
              <wp:positionH relativeFrom="margin">
                <wp:align>center</wp:align>
              </wp:positionH>
              <wp:positionV relativeFrom="paragraph">
                <wp:posOffset>185636</wp:posOffset>
              </wp:positionV>
              <wp:extent cx="5462270" cy="0"/>
              <wp:effectExtent l="0" t="19050" r="43180" b="38100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6227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rto="http://schemas.microsoft.com/office/word/2006/arto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FB56DD" id="Line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4.6pt" to="430.1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" strokeweight="4.5pt">
              <v:stroke linestyle="thinThick"/>
              <w10:wrap anchorx="margin"/>
            </v:line>
          </w:pict>
        </mc:Fallback>
      </mc:AlternateContent>
    </w:r>
    <w:r w:rsidR="00E93115">
      <w:rPr>
        <w:spacing w:val="40"/>
        <w:szCs w:val="14"/>
        <w:lang w:val="nb-NO"/>
      </w:rPr>
      <w:t>laporan praktikum</w:t>
    </w:r>
    <w:r>
      <w:rPr>
        <w:spacing w:val="40"/>
        <w:szCs w:val="14"/>
        <w:lang w:val="nb-NO"/>
      </w:rPr>
      <w:tab/>
    </w:r>
    <w:r>
      <w:rPr>
        <w:spacing w:val="40"/>
        <w:szCs w:val="14"/>
        <w:lang w:val="nb-NO"/>
      </w:rPr>
      <w:tab/>
    </w:r>
    <w:r w:rsidR="00D82227">
      <w:rPr>
        <w:rFonts w:cs="Arial"/>
        <w:caps w:val="0"/>
        <w:spacing w:val="0"/>
        <w:sz w:val="16"/>
      </w:rPr>
      <w:t>Teknik Informatika ITERA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0530" w14:textId="77777777" w:rsidR="00B324FA" w:rsidRDefault="00B32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5"/>
      </v:shape>
    </w:pict>
  </w:numPicBullet>
  <w:numPicBullet w:numPicBulletId="1">
    <w:pict>
      <v:shape id="_x0000_i1026" type="#_x0000_t75" style="width:11.25pt;height:11.25pt" o:bullet="t">
        <v:imagedata r:id="rId2" o:title="BD21421_"/>
      </v:shape>
    </w:pict>
  </w:numPicBullet>
  <w:abstractNum w:abstractNumId="0" w15:restartNumberingAfterBreak="0">
    <w:nsid w:val="00000003"/>
    <w:multiLevelType w:val="hybridMultilevel"/>
    <w:tmpl w:val="7545E146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14D1004"/>
    <w:multiLevelType w:val="hybridMultilevel"/>
    <w:tmpl w:val="E3164FD8"/>
    <w:lvl w:ilvl="0" w:tplc="A668725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114FF"/>
    <w:multiLevelType w:val="hybridMultilevel"/>
    <w:tmpl w:val="B6FA2B0C"/>
    <w:lvl w:ilvl="0" w:tplc="CFDEF3FC">
      <w:start w:val="1"/>
      <w:numFmt w:val="lowerLetter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2" w:hanging="360"/>
      </w:pPr>
    </w:lvl>
    <w:lvl w:ilvl="2" w:tplc="0409001B" w:tentative="1">
      <w:start w:val="1"/>
      <w:numFmt w:val="lowerRoman"/>
      <w:lvlText w:val="%3."/>
      <w:lvlJc w:val="right"/>
      <w:pPr>
        <w:ind w:left="2282" w:hanging="180"/>
      </w:pPr>
    </w:lvl>
    <w:lvl w:ilvl="3" w:tplc="0409000F" w:tentative="1">
      <w:start w:val="1"/>
      <w:numFmt w:val="decimal"/>
      <w:lvlText w:val="%4."/>
      <w:lvlJc w:val="left"/>
      <w:pPr>
        <w:ind w:left="3002" w:hanging="360"/>
      </w:pPr>
    </w:lvl>
    <w:lvl w:ilvl="4" w:tplc="04090019" w:tentative="1">
      <w:start w:val="1"/>
      <w:numFmt w:val="lowerLetter"/>
      <w:lvlText w:val="%5."/>
      <w:lvlJc w:val="left"/>
      <w:pPr>
        <w:ind w:left="3722" w:hanging="360"/>
      </w:pPr>
    </w:lvl>
    <w:lvl w:ilvl="5" w:tplc="0409001B" w:tentative="1">
      <w:start w:val="1"/>
      <w:numFmt w:val="lowerRoman"/>
      <w:lvlText w:val="%6."/>
      <w:lvlJc w:val="right"/>
      <w:pPr>
        <w:ind w:left="4442" w:hanging="180"/>
      </w:pPr>
    </w:lvl>
    <w:lvl w:ilvl="6" w:tplc="0409000F" w:tentative="1">
      <w:start w:val="1"/>
      <w:numFmt w:val="decimal"/>
      <w:lvlText w:val="%7."/>
      <w:lvlJc w:val="left"/>
      <w:pPr>
        <w:ind w:left="5162" w:hanging="360"/>
      </w:pPr>
    </w:lvl>
    <w:lvl w:ilvl="7" w:tplc="04090019" w:tentative="1">
      <w:start w:val="1"/>
      <w:numFmt w:val="lowerLetter"/>
      <w:lvlText w:val="%8."/>
      <w:lvlJc w:val="left"/>
      <w:pPr>
        <w:ind w:left="5882" w:hanging="360"/>
      </w:pPr>
    </w:lvl>
    <w:lvl w:ilvl="8" w:tplc="0409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3" w15:restartNumberingAfterBreak="0">
    <w:nsid w:val="0CAB3C2A"/>
    <w:multiLevelType w:val="hybridMultilevel"/>
    <w:tmpl w:val="E5A21A52"/>
    <w:lvl w:ilvl="0" w:tplc="4522B7E4">
      <w:start w:val="1"/>
      <w:numFmt w:val="bullet"/>
      <w:pStyle w:val="hsrkomLis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E309C"/>
    <w:multiLevelType w:val="hybridMultilevel"/>
    <w:tmpl w:val="04D0E6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7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B6AA6"/>
    <w:multiLevelType w:val="hybridMultilevel"/>
    <w:tmpl w:val="6734C5B6"/>
    <w:lvl w:ilvl="0" w:tplc="EEB2AC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F5AEB10C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8B6AF1D2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1F200C8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48704F20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9D6A4A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0648692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1FC44D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8F4B9C0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9421EDF"/>
    <w:multiLevelType w:val="hybridMultilevel"/>
    <w:tmpl w:val="552CDE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75265"/>
    <w:multiLevelType w:val="hybridMultilevel"/>
    <w:tmpl w:val="5DAC2218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E7010"/>
    <w:multiLevelType w:val="hybridMultilevel"/>
    <w:tmpl w:val="D520EE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3F3FDF"/>
    <w:multiLevelType w:val="hybridMultilevel"/>
    <w:tmpl w:val="24542D7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B0BDF"/>
    <w:multiLevelType w:val="hybridMultilevel"/>
    <w:tmpl w:val="35AA0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4B16AA"/>
    <w:multiLevelType w:val="multilevel"/>
    <w:tmpl w:val="7D408454"/>
    <w:lvl w:ilvl="0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30DE7131"/>
    <w:multiLevelType w:val="hybridMultilevel"/>
    <w:tmpl w:val="7166F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0C4576"/>
    <w:multiLevelType w:val="multilevel"/>
    <w:tmpl w:val="36B2B324"/>
    <w:lvl w:ilvl="0">
      <w:start w:val="1"/>
      <w:numFmt w:val="decimal"/>
      <w:lvlText w:val="1.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4" w15:restartNumberingAfterBreak="0">
    <w:nsid w:val="36DD097A"/>
    <w:multiLevelType w:val="hybridMultilevel"/>
    <w:tmpl w:val="6968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A245F"/>
    <w:multiLevelType w:val="hybridMultilevel"/>
    <w:tmpl w:val="0FB265C2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A73373"/>
    <w:multiLevelType w:val="multilevel"/>
    <w:tmpl w:val="E8B8719A"/>
    <w:lvl w:ilvl="0">
      <w:start w:val="1"/>
      <w:numFmt w:val="decimal"/>
      <w:lvlText w:val="5.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7" w15:restartNumberingAfterBreak="0">
    <w:nsid w:val="3CB35FA2"/>
    <w:multiLevelType w:val="hybridMultilevel"/>
    <w:tmpl w:val="0A5CE9C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27CD6"/>
    <w:multiLevelType w:val="hybridMultilevel"/>
    <w:tmpl w:val="65EC9F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0CD2C3D"/>
    <w:multiLevelType w:val="multilevel"/>
    <w:tmpl w:val="006EF35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5.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20" w15:restartNumberingAfterBreak="0">
    <w:nsid w:val="453D730F"/>
    <w:multiLevelType w:val="hybridMultilevel"/>
    <w:tmpl w:val="8926EA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EA460A"/>
    <w:multiLevelType w:val="hybridMultilevel"/>
    <w:tmpl w:val="80AE14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72944"/>
    <w:multiLevelType w:val="hybridMultilevel"/>
    <w:tmpl w:val="A9080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4" w15:restartNumberingAfterBreak="0">
    <w:nsid w:val="510040E1"/>
    <w:multiLevelType w:val="hybridMultilevel"/>
    <w:tmpl w:val="2E00451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D4C8E"/>
    <w:multiLevelType w:val="hybridMultilevel"/>
    <w:tmpl w:val="DC949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C833AF"/>
    <w:multiLevelType w:val="multilevel"/>
    <w:tmpl w:val="E716E14C"/>
    <w:lvl w:ilvl="0">
      <w:start w:val="1"/>
      <w:numFmt w:val="decimal"/>
      <w:pStyle w:val="hsrkomSub-bab2"/>
      <w:lvlText w:val="1.1.%1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27" w15:restartNumberingAfterBreak="0">
    <w:nsid w:val="57523EA1"/>
    <w:multiLevelType w:val="hybridMultilevel"/>
    <w:tmpl w:val="DE146A1C"/>
    <w:lvl w:ilvl="0" w:tplc="3DB007F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CE3056"/>
    <w:multiLevelType w:val="hybridMultilevel"/>
    <w:tmpl w:val="631A431C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F9B88B84">
      <w:start w:val="1"/>
      <w:numFmt w:val="bullet"/>
      <w:lvlText w:val="o"/>
      <w:lvlJc w:val="left"/>
      <w:pPr>
        <w:ind w:left="1440" w:hanging="360"/>
      </w:pPr>
      <w:rPr>
        <w:rFonts w:ascii="Garamond" w:hAnsi="Garamond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8C34B9"/>
    <w:multiLevelType w:val="hybridMultilevel"/>
    <w:tmpl w:val="CC2E7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A25BF6"/>
    <w:multiLevelType w:val="hybridMultilevel"/>
    <w:tmpl w:val="2CDC507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FB4295"/>
    <w:multiLevelType w:val="hybridMultilevel"/>
    <w:tmpl w:val="B2FA9E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70C22"/>
    <w:multiLevelType w:val="hybridMultilevel"/>
    <w:tmpl w:val="E49A860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36190"/>
    <w:multiLevelType w:val="singleLevel"/>
    <w:tmpl w:val="D7CE7166"/>
    <w:lvl w:ilvl="0">
      <w:start w:val="1"/>
      <w:numFmt w:val="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34" w15:restartNumberingAfterBreak="0">
    <w:nsid w:val="5F906108"/>
    <w:multiLevelType w:val="hybridMultilevel"/>
    <w:tmpl w:val="DB9CA3B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38090017">
      <w:start w:val="1"/>
      <w:numFmt w:val="lowerLetter"/>
      <w:lvlText w:val="%3)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EF0358"/>
    <w:multiLevelType w:val="multilevel"/>
    <w:tmpl w:val="D6AC3014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6" w15:restartNumberingAfterBreak="0">
    <w:nsid w:val="621A49DD"/>
    <w:multiLevelType w:val="hybridMultilevel"/>
    <w:tmpl w:val="CDCC970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26A3920"/>
    <w:multiLevelType w:val="hybridMultilevel"/>
    <w:tmpl w:val="83A6071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38" w15:restartNumberingAfterBreak="0">
    <w:nsid w:val="6BD04CF6"/>
    <w:multiLevelType w:val="hybridMultilevel"/>
    <w:tmpl w:val="08B682F6"/>
    <w:lvl w:ilvl="0" w:tplc="7952A32E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287449E0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94D06B36">
      <w:start w:val="166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DEA6ABE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FBA9F54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D7B26A28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17251CE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280281C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9E4E11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CA24500"/>
    <w:multiLevelType w:val="multilevel"/>
    <w:tmpl w:val="A0AEC4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srkomSub-bab1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40" w15:restartNumberingAfterBreak="0">
    <w:nsid w:val="6E394299"/>
    <w:multiLevelType w:val="hybridMultilevel"/>
    <w:tmpl w:val="64323A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DF043B"/>
    <w:multiLevelType w:val="hybridMultilevel"/>
    <w:tmpl w:val="5AF4BB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63E13"/>
    <w:multiLevelType w:val="hybridMultilevel"/>
    <w:tmpl w:val="5F9AF54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91566D"/>
    <w:multiLevelType w:val="multilevel"/>
    <w:tmpl w:val="D50CD5F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880"/>
        </w:tabs>
        <w:ind w:left="2880" w:hanging="2520"/>
      </w:pPr>
      <w:rPr>
        <w:rFonts w:hint="default"/>
      </w:rPr>
    </w:lvl>
  </w:abstractNum>
  <w:abstractNum w:abstractNumId="44" w15:restartNumberingAfterBreak="0">
    <w:nsid w:val="740358B8"/>
    <w:multiLevelType w:val="hybridMultilevel"/>
    <w:tmpl w:val="99E6A674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lang w:val="en-US"/>
      </w:rPr>
    </w:lvl>
    <w:lvl w:ilvl="1" w:tplc="06E256A2">
      <w:start w:val="166"/>
      <w:numFmt w:val="bullet"/>
      <w:lvlText w:val="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B92972E" w:tentative="1">
      <w:start w:val="1"/>
      <w:numFmt w:val="bullet"/>
      <w:lvlText w:val="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6F36013C" w:tentative="1">
      <w:start w:val="1"/>
      <w:numFmt w:val="bullet"/>
      <w:lvlText w:val="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0461C16" w:tentative="1">
      <w:start w:val="1"/>
      <w:numFmt w:val="bullet"/>
      <w:lvlText w:val="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8A67DF4" w:tentative="1">
      <w:start w:val="1"/>
      <w:numFmt w:val="bullet"/>
      <w:lvlText w:val="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7E60BFA0" w:tentative="1">
      <w:start w:val="1"/>
      <w:numFmt w:val="bullet"/>
      <w:lvlText w:val="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6A011B2" w:tentative="1">
      <w:start w:val="1"/>
      <w:numFmt w:val="bullet"/>
      <w:lvlText w:val="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3B42D2BE" w:tentative="1">
      <w:start w:val="1"/>
      <w:numFmt w:val="bullet"/>
      <w:lvlText w:val="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7392834"/>
    <w:multiLevelType w:val="hybridMultilevel"/>
    <w:tmpl w:val="03809874"/>
    <w:lvl w:ilvl="0" w:tplc="3BD81DC6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BFD5B4F"/>
    <w:multiLevelType w:val="hybridMultilevel"/>
    <w:tmpl w:val="4A38AE70"/>
    <w:lvl w:ilvl="0" w:tplc="8C2A8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1A29DE"/>
    <w:multiLevelType w:val="hybridMultilevel"/>
    <w:tmpl w:val="DE5027E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224966">
    <w:abstractNumId w:val="33"/>
  </w:num>
  <w:num w:numId="2" w16cid:durableId="829174138">
    <w:abstractNumId w:val="23"/>
  </w:num>
  <w:num w:numId="3" w16cid:durableId="1117068647">
    <w:abstractNumId w:val="6"/>
  </w:num>
  <w:num w:numId="4" w16cid:durableId="668600951">
    <w:abstractNumId w:val="13"/>
  </w:num>
  <w:num w:numId="5" w16cid:durableId="2103065693">
    <w:abstractNumId w:val="36"/>
  </w:num>
  <w:num w:numId="6" w16cid:durableId="1251696834">
    <w:abstractNumId w:val="44"/>
  </w:num>
  <w:num w:numId="7" w16cid:durableId="920600136">
    <w:abstractNumId w:val="5"/>
  </w:num>
  <w:num w:numId="8" w16cid:durableId="1890455504">
    <w:abstractNumId w:val="3"/>
  </w:num>
  <w:num w:numId="9" w16cid:durableId="1176767100">
    <w:abstractNumId w:val="38"/>
  </w:num>
  <w:num w:numId="10" w16cid:durableId="27804764">
    <w:abstractNumId w:val="26"/>
  </w:num>
  <w:num w:numId="11" w16cid:durableId="1141463476">
    <w:abstractNumId w:val="11"/>
  </w:num>
  <w:num w:numId="12" w16cid:durableId="1998069434">
    <w:abstractNumId w:val="39"/>
  </w:num>
  <w:num w:numId="13" w16cid:durableId="2025128787">
    <w:abstractNumId w:val="18"/>
  </w:num>
  <w:num w:numId="14" w16cid:durableId="1511482397">
    <w:abstractNumId w:val="20"/>
  </w:num>
  <w:num w:numId="15" w16cid:durableId="736362938">
    <w:abstractNumId w:val="37"/>
  </w:num>
  <w:num w:numId="16" w16cid:durableId="590355638">
    <w:abstractNumId w:val="35"/>
  </w:num>
  <w:num w:numId="17" w16cid:durableId="1398552802">
    <w:abstractNumId w:val="12"/>
  </w:num>
  <w:num w:numId="18" w16cid:durableId="749041879">
    <w:abstractNumId w:val="40"/>
  </w:num>
  <w:num w:numId="19" w16cid:durableId="425881371">
    <w:abstractNumId w:val="30"/>
  </w:num>
  <w:num w:numId="20" w16cid:durableId="1887599740">
    <w:abstractNumId w:val="16"/>
  </w:num>
  <w:num w:numId="21" w16cid:durableId="2014841098">
    <w:abstractNumId w:val="19"/>
  </w:num>
  <w:num w:numId="22" w16cid:durableId="516162995">
    <w:abstractNumId w:val="14"/>
  </w:num>
  <w:num w:numId="23" w16cid:durableId="1015420187">
    <w:abstractNumId w:val="0"/>
  </w:num>
  <w:num w:numId="24" w16cid:durableId="860780998">
    <w:abstractNumId w:val="2"/>
  </w:num>
  <w:num w:numId="25" w16cid:durableId="1528830011">
    <w:abstractNumId w:val="27"/>
  </w:num>
  <w:num w:numId="26" w16cid:durableId="75834406">
    <w:abstractNumId w:val="45"/>
  </w:num>
  <w:num w:numId="27" w16cid:durableId="430129170">
    <w:abstractNumId w:val="22"/>
  </w:num>
  <w:num w:numId="28" w16cid:durableId="717362571">
    <w:abstractNumId w:val="10"/>
  </w:num>
  <w:num w:numId="29" w16cid:durableId="666907762">
    <w:abstractNumId w:val="1"/>
  </w:num>
  <w:num w:numId="30" w16cid:durableId="1868445023">
    <w:abstractNumId w:val="41"/>
  </w:num>
  <w:num w:numId="31" w16cid:durableId="1027561749">
    <w:abstractNumId w:val="29"/>
  </w:num>
  <w:num w:numId="32" w16cid:durableId="1569805845">
    <w:abstractNumId w:val="43"/>
  </w:num>
  <w:num w:numId="33" w16cid:durableId="1451627357">
    <w:abstractNumId w:val="28"/>
  </w:num>
  <w:num w:numId="34" w16cid:durableId="1456027081">
    <w:abstractNumId w:val="15"/>
  </w:num>
  <w:num w:numId="35" w16cid:durableId="5719887">
    <w:abstractNumId w:val="7"/>
  </w:num>
  <w:num w:numId="36" w16cid:durableId="512916918">
    <w:abstractNumId w:val="42"/>
  </w:num>
  <w:num w:numId="37" w16cid:durableId="1835880315">
    <w:abstractNumId w:val="46"/>
  </w:num>
  <w:num w:numId="38" w16cid:durableId="855074736">
    <w:abstractNumId w:val="25"/>
  </w:num>
  <w:num w:numId="39" w16cid:durableId="1117985921">
    <w:abstractNumId w:val="24"/>
  </w:num>
  <w:num w:numId="40" w16cid:durableId="1010331989">
    <w:abstractNumId w:val="32"/>
  </w:num>
  <w:num w:numId="41" w16cid:durableId="1275795755">
    <w:abstractNumId w:val="8"/>
  </w:num>
  <w:num w:numId="42" w16cid:durableId="1388339749">
    <w:abstractNumId w:val="47"/>
  </w:num>
  <w:num w:numId="43" w16cid:durableId="414867193">
    <w:abstractNumId w:val="31"/>
  </w:num>
  <w:num w:numId="44" w16cid:durableId="335305699">
    <w:abstractNumId w:val="17"/>
  </w:num>
  <w:num w:numId="45" w16cid:durableId="806436085">
    <w:abstractNumId w:val="9"/>
  </w:num>
  <w:num w:numId="46" w16cid:durableId="395860687">
    <w:abstractNumId w:val="4"/>
  </w:num>
  <w:num w:numId="47" w16cid:durableId="1022899082">
    <w:abstractNumId w:val="34"/>
  </w:num>
  <w:num w:numId="48" w16cid:durableId="311104648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fi-FI" w:vendorID="64" w:dllVersion="6" w:nlCheck="1" w:checkStyle="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sv-SE" w:vendorID="64" w:dllVersion="0" w:nlCheck="1" w:checkStyle="0"/>
  <w:activeWritingStyle w:appName="MSWord" w:lang="fi-FI" w:vendorID="64" w:dllVersion="0" w:nlCheck="1" w:checkStyle="0"/>
  <w:activeWritingStyle w:appName="MSWord" w:lang="nb-NO" w:vendorID="64" w:dllVersion="0" w:nlCheck="1" w:checkStyle="0"/>
  <w:activeWritingStyle w:appName="MSWord" w:lang="en-US" w:vendorID="8" w:dllVersion="513" w:checkStyle="1"/>
  <w:activeWritingStyle w:appName="MSWord" w:lang="sv-SE" w:vendorID="22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CD5"/>
    <w:rsid w:val="000006B9"/>
    <w:rsid w:val="00002608"/>
    <w:rsid w:val="000030B8"/>
    <w:rsid w:val="00006040"/>
    <w:rsid w:val="00006A5A"/>
    <w:rsid w:val="000070CA"/>
    <w:rsid w:val="0001063E"/>
    <w:rsid w:val="000120EA"/>
    <w:rsid w:val="00012288"/>
    <w:rsid w:val="000123BE"/>
    <w:rsid w:val="0001355F"/>
    <w:rsid w:val="00013D18"/>
    <w:rsid w:val="000147C1"/>
    <w:rsid w:val="00015AC5"/>
    <w:rsid w:val="00020322"/>
    <w:rsid w:val="0002152A"/>
    <w:rsid w:val="00027595"/>
    <w:rsid w:val="00027ECF"/>
    <w:rsid w:val="0003061D"/>
    <w:rsid w:val="00030CF0"/>
    <w:rsid w:val="000338BA"/>
    <w:rsid w:val="00033DCE"/>
    <w:rsid w:val="00035FF1"/>
    <w:rsid w:val="000360B2"/>
    <w:rsid w:val="000442D4"/>
    <w:rsid w:val="00053891"/>
    <w:rsid w:val="00053CAF"/>
    <w:rsid w:val="00056362"/>
    <w:rsid w:val="00056B92"/>
    <w:rsid w:val="00063665"/>
    <w:rsid w:val="000644C6"/>
    <w:rsid w:val="000733EB"/>
    <w:rsid w:val="00074EBE"/>
    <w:rsid w:val="0007509E"/>
    <w:rsid w:val="000772E3"/>
    <w:rsid w:val="00080B9B"/>
    <w:rsid w:val="00081531"/>
    <w:rsid w:val="00082DE8"/>
    <w:rsid w:val="000851A8"/>
    <w:rsid w:val="00085385"/>
    <w:rsid w:val="00085549"/>
    <w:rsid w:val="0008612C"/>
    <w:rsid w:val="000867D8"/>
    <w:rsid w:val="00086F6B"/>
    <w:rsid w:val="00087F1E"/>
    <w:rsid w:val="0009059A"/>
    <w:rsid w:val="00092059"/>
    <w:rsid w:val="00094E72"/>
    <w:rsid w:val="00096D4A"/>
    <w:rsid w:val="00097579"/>
    <w:rsid w:val="000A1EEB"/>
    <w:rsid w:val="000A4CFB"/>
    <w:rsid w:val="000A5316"/>
    <w:rsid w:val="000A63B9"/>
    <w:rsid w:val="000B02B4"/>
    <w:rsid w:val="000B1F40"/>
    <w:rsid w:val="000B5692"/>
    <w:rsid w:val="000B675B"/>
    <w:rsid w:val="000B67AB"/>
    <w:rsid w:val="000C1420"/>
    <w:rsid w:val="000C174E"/>
    <w:rsid w:val="000C2E93"/>
    <w:rsid w:val="000C358C"/>
    <w:rsid w:val="000C3E88"/>
    <w:rsid w:val="000C7654"/>
    <w:rsid w:val="000D38BF"/>
    <w:rsid w:val="000D68C0"/>
    <w:rsid w:val="000D7E16"/>
    <w:rsid w:val="000E065B"/>
    <w:rsid w:val="000E43DE"/>
    <w:rsid w:val="000E68E0"/>
    <w:rsid w:val="000F4968"/>
    <w:rsid w:val="000F5F80"/>
    <w:rsid w:val="00100E08"/>
    <w:rsid w:val="00101143"/>
    <w:rsid w:val="00101450"/>
    <w:rsid w:val="00110388"/>
    <w:rsid w:val="0011045E"/>
    <w:rsid w:val="00115245"/>
    <w:rsid w:val="0012286E"/>
    <w:rsid w:val="0012423E"/>
    <w:rsid w:val="00126F4F"/>
    <w:rsid w:val="0012738A"/>
    <w:rsid w:val="00132637"/>
    <w:rsid w:val="00134DDA"/>
    <w:rsid w:val="00134ED9"/>
    <w:rsid w:val="00140FBF"/>
    <w:rsid w:val="00141097"/>
    <w:rsid w:val="00142960"/>
    <w:rsid w:val="00143157"/>
    <w:rsid w:val="00145911"/>
    <w:rsid w:val="00147437"/>
    <w:rsid w:val="001517F6"/>
    <w:rsid w:val="00153100"/>
    <w:rsid w:val="00154691"/>
    <w:rsid w:val="0015789C"/>
    <w:rsid w:val="0016036C"/>
    <w:rsid w:val="00160DEA"/>
    <w:rsid w:val="001638DF"/>
    <w:rsid w:val="00166001"/>
    <w:rsid w:val="0016646A"/>
    <w:rsid w:val="00166A28"/>
    <w:rsid w:val="00167271"/>
    <w:rsid w:val="00170DB7"/>
    <w:rsid w:val="00172D96"/>
    <w:rsid w:val="00174362"/>
    <w:rsid w:val="00175FC4"/>
    <w:rsid w:val="00176359"/>
    <w:rsid w:val="00181E0C"/>
    <w:rsid w:val="00183873"/>
    <w:rsid w:val="00183CA4"/>
    <w:rsid w:val="00184B80"/>
    <w:rsid w:val="00185E9D"/>
    <w:rsid w:val="00186609"/>
    <w:rsid w:val="00186718"/>
    <w:rsid w:val="0019309C"/>
    <w:rsid w:val="00193DFA"/>
    <w:rsid w:val="001945CD"/>
    <w:rsid w:val="00196E38"/>
    <w:rsid w:val="001A5C81"/>
    <w:rsid w:val="001A70A4"/>
    <w:rsid w:val="001A7CA0"/>
    <w:rsid w:val="001B08D8"/>
    <w:rsid w:val="001B1C09"/>
    <w:rsid w:val="001B27E1"/>
    <w:rsid w:val="001B4142"/>
    <w:rsid w:val="001B5889"/>
    <w:rsid w:val="001B6D1F"/>
    <w:rsid w:val="001B7E26"/>
    <w:rsid w:val="001C0228"/>
    <w:rsid w:val="001C3188"/>
    <w:rsid w:val="001C4434"/>
    <w:rsid w:val="001C51E7"/>
    <w:rsid w:val="001D0D54"/>
    <w:rsid w:val="001D1F6F"/>
    <w:rsid w:val="001E08DF"/>
    <w:rsid w:val="001E10D0"/>
    <w:rsid w:val="001E13AA"/>
    <w:rsid w:val="001E4F85"/>
    <w:rsid w:val="001E557E"/>
    <w:rsid w:val="001E7649"/>
    <w:rsid w:val="001F01EC"/>
    <w:rsid w:val="001F1F78"/>
    <w:rsid w:val="001F3C95"/>
    <w:rsid w:val="001F3F9E"/>
    <w:rsid w:val="001F4C80"/>
    <w:rsid w:val="001F5EE6"/>
    <w:rsid w:val="001F6582"/>
    <w:rsid w:val="002018EE"/>
    <w:rsid w:val="00202161"/>
    <w:rsid w:val="0020301E"/>
    <w:rsid w:val="002052D3"/>
    <w:rsid w:val="00210362"/>
    <w:rsid w:val="002117F6"/>
    <w:rsid w:val="00211F09"/>
    <w:rsid w:val="00213A42"/>
    <w:rsid w:val="00213B59"/>
    <w:rsid w:val="00214246"/>
    <w:rsid w:val="002149B2"/>
    <w:rsid w:val="00215329"/>
    <w:rsid w:val="002167E4"/>
    <w:rsid w:val="00217153"/>
    <w:rsid w:val="00217AA9"/>
    <w:rsid w:val="00221F34"/>
    <w:rsid w:val="0022775B"/>
    <w:rsid w:val="0023062A"/>
    <w:rsid w:val="00236485"/>
    <w:rsid w:val="00237FD2"/>
    <w:rsid w:val="002406DC"/>
    <w:rsid w:val="00240F20"/>
    <w:rsid w:val="0024178D"/>
    <w:rsid w:val="00241D07"/>
    <w:rsid w:val="00241EDA"/>
    <w:rsid w:val="00242416"/>
    <w:rsid w:val="0024251F"/>
    <w:rsid w:val="002425DA"/>
    <w:rsid w:val="00242E8E"/>
    <w:rsid w:val="002432DE"/>
    <w:rsid w:val="00243F6D"/>
    <w:rsid w:val="00245605"/>
    <w:rsid w:val="00245F1A"/>
    <w:rsid w:val="00251066"/>
    <w:rsid w:val="00253B10"/>
    <w:rsid w:val="0025472A"/>
    <w:rsid w:val="00257F73"/>
    <w:rsid w:val="00262A0C"/>
    <w:rsid w:val="00262E34"/>
    <w:rsid w:val="002630EC"/>
    <w:rsid w:val="002648B4"/>
    <w:rsid w:val="00264928"/>
    <w:rsid w:val="00265CA7"/>
    <w:rsid w:val="00267C81"/>
    <w:rsid w:val="00267D6A"/>
    <w:rsid w:val="00270890"/>
    <w:rsid w:val="00270B35"/>
    <w:rsid w:val="00271422"/>
    <w:rsid w:val="002760F3"/>
    <w:rsid w:val="00277B62"/>
    <w:rsid w:val="00280389"/>
    <w:rsid w:val="00281E0D"/>
    <w:rsid w:val="00282494"/>
    <w:rsid w:val="00282B69"/>
    <w:rsid w:val="002844B2"/>
    <w:rsid w:val="00286CA6"/>
    <w:rsid w:val="002876FC"/>
    <w:rsid w:val="00292175"/>
    <w:rsid w:val="00293E91"/>
    <w:rsid w:val="0029401D"/>
    <w:rsid w:val="0029552F"/>
    <w:rsid w:val="00295A9E"/>
    <w:rsid w:val="002A3C98"/>
    <w:rsid w:val="002A409E"/>
    <w:rsid w:val="002A4D62"/>
    <w:rsid w:val="002B1963"/>
    <w:rsid w:val="002B20B2"/>
    <w:rsid w:val="002B3E22"/>
    <w:rsid w:val="002B3E61"/>
    <w:rsid w:val="002B533F"/>
    <w:rsid w:val="002B6B49"/>
    <w:rsid w:val="002B6BD2"/>
    <w:rsid w:val="002C4043"/>
    <w:rsid w:val="002C640A"/>
    <w:rsid w:val="002D0F00"/>
    <w:rsid w:val="002D173C"/>
    <w:rsid w:val="002D6E51"/>
    <w:rsid w:val="002D76A9"/>
    <w:rsid w:val="002E1DD0"/>
    <w:rsid w:val="002E5C19"/>
    <w:rsid w:val="002E6720"/>
    <w:rsid w:val="002E726E"/>
    <w:rsid w:val="002E7814"/>
    <w:rsid w:val="002E7EFD"/>
    <w:rsid w:val="002F0406"/>
    <w:rsid w:val="002F0655"/>
    <w:rsid w:val="002F57DC"/>
    <w:rsid w:val="002F5B6E"/>
    <w:rsid w:val="002F6391"/>
    <w:rsid w:val="003005D0"/>
    <w:rsid w:val="00304814"/>
    <w:rsid w:val="00304FF8"/>
    <w:rsid w:val="00306BDE"/>
    <w:rsid w:val="00306CEB"/>
    <w:rsid w:val="0030774E"/>
    <w:rsid w:val="00307D37"/>
    <w:rsid w:val="00310980"/>
    <w:rsid w:val="0031234E"/>
    <w:rsid w:val="00312D57"/>
    <w:rsid w:val="00313BB5"/>
    <w:rsid w:val="0031410B"/>
    <w:rsid w:val="00317DB8"/>
    <w:rsid w:val="00320994"/>
    <w:rsid w:val="00320E74"/>
    <w:rsid w:val="00321D8A"/>
    <w:rsid w:val="00322C93"/>
    <w:rsid w:val="00323C11"/>
    <w:rsid w:val="0032517A"/>
    <w:rsid w:val="00327264"/>
    <w:rsid w:val="00332B3D"/>
    <w:rsid w:val="00335D72"/>
    <w:rsid w:val="0034085A"/>
    <w:rsid w:val="003412BC"/>
    <w:rsid w:val="00343FD2"/>
    <w:rsid w:val="0034517C"/>
    <w:rsid w:val="00345A93"/>
    <w:rsid w:val="00347996"/>
    <w:rsid w:val="00350F3C"/>
    <w:rsid w:val="00351985"/>
    <w:rsid w:val="00352916"/>
    <w:rsid w:val="00357209"/>
    <w:rsid w:val="00361F28"/>
    <w:rsid w:val="0036262F"/>
    <w:rsid w:val="00363218"/>
    <w:rsid w:val="003645D3"/>
    <w:rsid w:val="00367F55"/>
    <w:rsid w:val="00371AB1"/>
    <w:rsid w:val="003749EE"/>
    <w:rsid w:val="003760BD"/>
    <w:rsid w:val="00384D57"/>
    <w:rsid w:val="00390E53"/>
    <w:rsid w:val="00391787"/>
    <w:rsid w:val="00392B61"/>
    <w:rsid w:val="00393407"/>
    <w:rsid w:val="00395E6C"/>
    <w:rsid w:val="00397257"/>
    <w:rsid w:val="003A00AE"/>
    <w:rsid w:val="003A03C9"/>
    <w:rsid w:val="003A188B"/>
    <w:rsid w:val="003A48D2"/>
    <w:rsid w:val="003A7941"/>
    <w:rsid w:val="003A7A95"/>
    <w:rsid w:val="003B242A"/>
    <w:rsid w:val="003B2D7D"/>
    <w:rsid w:val="003B5E8F"/>
    <w:rsid w:val="003C05FD"/>
    <w:rsid w:val="003C2452"/>
    <w:rsid w:val="003C2C7D"/>
    <w:rsid w:val="003C3EF5"/>
    <w:rsid w:val="003C44C2"/>
    <w:rsid w:val="003C68AE"/>
    <w:rsid w:val="003D048A"/>
    <w:rsid w:val="003D59DB"/>
    <w:rsid w:val="003D7254"/>
    <w:rsid w:val="003D77C8"/>
    <w:rsid w:val="003D78BD"/>
    <w:rsid w:val="003E104D"/>
    <w:rsid w:val="003E25C7"/>
    <w:rsid w:val="003E2DE1"/>
    <w:rsid w:val="003E676A"/>
    <w:rsid w:val="003F25AE"/>
    <w:rsid w:val="003F3388"/>
    <w:rsid w:val="003F5888"/>
    <w:rsid w:val="003F78DA"/>
    <w:rsid w:val="003F7A26"/>
    <w:rsid w:val="00401766"/>
    <w:rsid w:val="00402E12"/>
    <w:rsid w:val="00404E53"/>
    <w:rsid w:val="0040516C"/>
    <w:rsid w:val="0040565B"/>
    <w:rsid w:val="0040624A"/>
    <w:rsid w:val="00406E35"/>
    <w:rsid w:val="00410906"/>
    <w:rsid w:val="00410C35"/>
    <w:rsid w:val="00412F8A"/>
    <w:rsid w:val="00414737"/>
    <w:rsid w:val="0041758D"/>
    <w:rsid w:val="00417DEF"/>
    <w:rsid w:val="00420942"/>
    <w:rsid w:val="0042313C"/>
    <w:rsid w:val="004237B5"/>
    <w:rsid w:val="00432A56"/>
    <w:rsid w:val="00433D5F"/>
    <w:rsid w:val="00436FDA"/>
    <w:rsid w:val="00440B0E"/>
    <w:rsid w:val="00442F2F"/>
    <w:rsid w:val="00443758"/>
    <w:rsid w:val="00443BC2"/>
    <w:rsid w:val="00445E91"/>
    <w:rsid w:val="00446003"/>
    <w:rsid w:val="00447A78"/>
    <w:rsid w:val="004516CD"/>
    <w:rsid w:val="0045343A"/>
    <w:rsid w:val="0045507A"/>
    <w:rsid w:val="0045552A"/>
    <w:rsid w:val="00455E3E"/>
    <w:rsid w:val="00457546"/>
    <w:rsid w:val="00457700"/>
    <w:rsid w:val="004578DF"/>
    <w:rsid w:val="004617A3"/>
    <w:rsid w:val="004679AF"/>
    <w:rsid w:val="0047239C"/>
    <w:rsid w:val="00476B8A"/>
    <w:rsid w:val="0048095E"/>
    <w:rsid w:val="004818C5"/>
    <w:rsid w:val="00481AEA"/>
    <w:rsid w:val="00481BAF"/>
    <w:rsid w:val="004843D2"/>
    <w:rsid w:val="00484C52"/>
    <w:rsid w:val="00485313"/>
    <w:rsid w:val="00485A48"/>
    <w:rsid w:val="004865B7"/>
    <w:rsid w:val="00491D13"/>
    <w:rsid w:val="00492280"/>
    <w:rsid w:val="004950E3"/>
    <w:rsid w:val="00497C44"/>
    <w:rsid w:val="004A011A"/>
    <w:rsid w:val="004A047E"/>
    <w:rsid w:val="004A1F51"/>
    <w:rsid w:val="004A2A3E"/>
    <w:rsid w:val="004A3592"/>
    <w:rsid w:val="004A45FF"/>
    <w:rsid w:val="004A6AAF"/>
    <w:rsid w:val="004B09FA"/>
    <w:rsid w:val="004B1B97"/>
    <w:rsid w:val="004B273C"/>
    <w:rsid w:val="004B5525"/>
    <w:rsid w:val="004B5ADE"/>
    <w:rsid w:val="004B6B2B"/>
    <w:rsid w:val="004C1948"/>
    <w:rsid w:val="004C199F"/>
    <w:rsid w:val="004C1AAD"/>
    <w:rsid w:val="004C2EA4"/>
    <w:rsid w:val="004C3986"/>
    <w:rsid w:val="004C6E3B"/>
    <w:rsid w:val="004D0A65"/>
    <w:rsid w:val="004D0C83"/>
    <w:rsid w:val="004D2537"/>
    <w:rsid w:val="004D3BBC"/>
    <w:rsid w:val="004D4D5E"/>
    <w:rsid w:val="004D5F10"/>
    <w:rsid w:val="004D7C0F"/>
    <w:rsid w:val="004E6434"/>
    <w:rsid w:val="004E6562"/>
    <w:rsid w:val="004E7EC6"/>
    <w:rsid w:val="004F041D"/>
    <w:rsid w:val="004F1441"/>
    <w:rsid w:val="004F41B6"/>
    <w:rsid w:val="004F43A7"/>
    <w:rsid w:val="004F44B4"/>
    <w:rsid w:val="00501F4C"/>
    <w:rsid w:val="00503885"/>
    <w:rsid w:val="0050450A"/>
    <w:rsid w:val="005051E6"/>
    <w:rsid w:val="00510927"/>
    <w:rsid w:val="00511410"/>
    <w:rsid w:val="005143D5"/>
    <w:rsid w:val="0051449D"/>
    <w:rsid w:val="0051532D"/>
    <w:rsid w:val="005157A5"/>
    <w:rsid w:val="005203F8"/>
    <w:rsid w:val="00521479"/>
    <w:rsid w:val="00521922"/>
    <w:rsid w:val="00521E09"/>
    <w:rsid w:val="00525356"/>
    <w:rsid w:val="005320C8"/>
    <w:rsid w:val="00534473"/>
    <w:rsid w:val="005364B3"/>
    <w:rsid w:val="005374F7"/>
    <w:rsid w:val="00537B8B"/>
    <w:rsid w:val="00540E0E"/>
    <w:rsid w:val="00541A18"/>
    <w:rsid w:val="005432D6"/>
    <w:rsid w:val="005500B2"/>
    <w:rsid w:val="0055352E"/>
    <w:rsid w:val="0055395D"/>
    <w:rsid w:val="0055648C"/>
    <w:rsid w:val="0055690D"/>
    <w:rsid w:val="00557B57"/>
    <w:rsid w:val="00557D39"/>
    <w:rsid w:val="00561A8D"/>
    <w:rsid w:val="005624A9"/>
    <w:rsid w:val="00570382"/>
    <w:rsid w:val="005723FB"/>
    <w:rsid w:val="005738DD"/>
    <w:rsid w:val="00575F7E"/>
    <w:rsid w:val="00576457"/>
    <w:rsid w:val="00580A93"/>
    <w:rsid w:val="00581C9B"/>
    <w:rsid w:val="00581F19"/>
    <w:rsid w:val="00582FB5"/>
    <w:rsid w:val="00583769"/>
    <w:rsid w:val="005877A5"/>
    <w:rsid w:val="00590236"/>
    <w:rsid w:val="005A377A"/>
    <w:rsid w:val="005A3B94"/>
    <w:rsid w:val="005A5A4D"/>
    <w:rsid w:val="005A5D61"/>
    <w:rsid w:val="005A7D27"/>
    <w:rsid w:val="005B05FA"/>
    <w:rsid w:val="005B10E0"/>
    <w:rsid w:val="005B168F"/>
    <w:rsid w:val="005B1912"/>
    <w:rsid w:val="005B2574"/>
    <w:rsid w:val="005B68D2"/>
    <w:rsid w:val="005C1FF5"/>
    <w:rsid w:val="005C7B0B"/>
    <w:rsid w:val="005D0392"/>
    <w:rsid w:val="005D1A61"/>
    <w:rsid w:val="005D71CF"/>
    <w:rsid w:val="005E416E"/>
    <w:rsid w:val="005E6616"/>
    <w:rsid w:val="005F06E4"/>
    <w:rsid w:val="005F1575"/>
    <w:rsid w:val="005F1AF2"/>
    <w:rsid w:val="005F42DA"/>
    <w:rsid w:val="005F51C6"/>
    <w:rsid w:val="005F62D6"/>
    <w:rsid w:val="005F7AA1"/>
    <w:rsid w:val="006024A3"/>
    <w:rsid w:val="00603221"/>
    <w:rsid w:val="006047B7"/>
    <w:rsid w:val="00604956"/>
    <w:rsid w:val="00604FF3"/>
    <w:rsid w:val="00605946"/>
    <w:rsid w:val="00605AE2"/>
    <w:rsid w:val="00613A41"/>
    <w:rsid w:val="006155D0"/>
    <w:rsid w:val="006178F0"/>
    <w:rsid w:val="00620A9D"/>
    <w:rsid w:val="00624528"/>
    <w:rsid w:val="00625109"/>
    <w:rsid w:val="006268D8"/>
    <w:rsid w:val="00630336"/>
    <w:rsid w:val="0063144B"/>
    <w:rsid w:val="006338EF"/>
    <w:rsid w:val="00633F69"/>
    <w:rsid w:val="00640B9F"/>
    <w:rsid w:val="00643485"/>
    <w:rsid w:val="006467BB"/>
    <w:rsid w:val="006512E3"/>
    <w:rsid w:val="0065131F"/>
    <w:rsid w:val="006522B9"/>
    <w:rsid w:val="00652E5B"/>
    <w:rsid w:val="00653A24"/>
    <w:rsid w:val="00654740"/>
    <w:rsid w:val="00654AED"/>
    <w:rsid w:val="00655A6A"/>
    <w:rsid w:val="00657352"/>
    <w:rsid w:val="00657C9F"/>
    <w:rsid w:val="00661FF4"/>
    <w:rsid w:val="006707BD"/>
    <w:rsid w:val="00680B31"/>
    <w:rsid w:val="00681431"/>
    <w:rsid w:val="0068578F"/>
    <w:rsid w:val="00690E5D"/>
    <w:rsid w:val="006915B8"/>
    <w:rsid w:val="006925B7"/>
    <w:rsid w:val="00695038"/>
    <w:rsid w:val="00695144"/>
    <w:rsid w:val="006A141C"/>
    <w:rsid w:val="006A43EC"/>
    <w:rsid w:val="006A453F"/>
    <w:rsid w:val="006A4DB5"/>
    <w:rsid w:val="006A52FF"/>
    <w:rsid w:val="006A6D23"/>
    <w:rsid w:val="006A71ED"/>
    <w:rsid w:val="006A7827"/>
    <w:rsid w:val="006A7EF0"/>
    <w:rsid w:val="006B00F8"/>
    <w:rsid w:val="006B09F4"/>
    <w:rsid w:val="006B4E33"/>
    <w:rsid w:val="006B769D"/>
    <w:rsid w:val="006C1A31"/>
    <w:rsid w:val="006C5AF0"/>
    <w:rsid w:val="006C6EEE"/>
    <w:rsid w:val="006C7498"/>
    <w:rsid w:val="006D3A8A"/>
    <w:rsid w:val="006E0D2E"/>
    <w:rsid w:val="006E1817"/>
    <w:rsid w:val="006E25D4"/>
    <w:rsid w:val="006E6558"/>
    <w:rsid w:val="006F247F"/>
    <w:rsid w:val="006F2A1F"/>
    <w:rsid w:val="006F3181"/>
    <w:rsid w:val="006F7F59"/>
    <w:rsid w:val="00700563"/>
    <w:rsid w:val="00700609"/>
    <w:rsid w:val="00700EA0"/>
    <w:rsid w:val="00702F19"/>
    <w:rsid w:val="00704549"/>
    <w:rsid w:val="00710F89"/>
    <w:rsid w:val="0071410A"/>
    <w:rsid w:val="00715D61"/>
    <w:rsid w:val="00715D6D"/>
    <w:rsid w:val="00717C8F"/>
    <w:rsid w:val="00721A8C"/>
    <w:rsid w:val="00723B49"/>
    <w:rsid w:val="007241C1"/>
    <w:rsid w:val="00724549"/>
    <w:rsid w:val="00725535"/>
    <w:rsid w:val="00727A15"/>
    <w:rsid w:val="00732118"/>
    <w:rsid w:val="00732C8B"/>
    <w:rsid w:val="00736A50"/>
    <w:rsid w:val="007374F1"/>
    <w:rsid w:val="00742C40"/>
    <w:rsid w:val="007430EA"/>
    <w:rsid w:val="0074420A"/>
    <w:rsid w:val="00745EAA"/>
    <w:rsid w:val="00747106"/>
    <w:rsid w:val="00747CEA"/>
    <w:rsid w:val="00753767"/>
    <w:rsid w:val="00755D56"/>
    <w:rsid w:val="00760C88"/>
    <w:rsid w:val="00761168"/>
    <w:rsid w:val="00762351"/>
    <w:rsid w:val="00764240"/>
    <w:rsid w:val="007661FB"/>
    <w:rsid w:val="00767C95"/>
    <w:rsid w:val="007812B0"/>
    <w:rsid w:val="0078264D"/>
    <w:rsid w:val="00782DA2"/>
    <w:rsid w:val="007838A9"/>
    <w:rsid w:val="00784E70"/>
    <w:rsid w:val="0078569D"/>
    <w:rsid w:val="00785D7D"/>
    <w:rsid w:val="007861AC"/>
    <w:rsid w:val="00787FC9"/>
    <w:rsid w:val="00791AC9"/>
    <w:rsid w:val="00794E91"/>
    <w:rsid w:val="0079610F"/>
    <w:rsid w:val="007962B2"/>
    <w:rsid w:val="007A16E1"/>
    <w:rsid w:val="007A1A6E"/>
    <w:rsid w:val="007A1A80"/>
    <w:rsid w:val="007A249C"/>
    <w:rsid w:val="007A30FD"/>
    <w:rsid w:val="007A6423"/>
    <w:rsid w:val="007B19C0"/>
    <w:rsid w:val="007B2C08"/>
    <w:rsid w:val="007B2CB7"/>
    <w:rsid w:val="007B33A8"/>
    <w:rsid w:val="007B4085"/>
    <w:rsid w:val="007B4E47"/>
    <w:rsid w:val="007B5931"/>
    <w:rsid w:val="007B665F"/>
    <w:rsid w:val="007B7AF1"/>
    <w:rsid w:val="007C43C2"/>
    <w:rsid w:val="007C62BE"/>
    <w:rsid w:val="007C641B"/>
    <w:rsid w:val="007D0229"/>
    <w:rsid w:val="007D0E71"/>
    <w:rsid w:val="007D1BCA"/>
    <w:rsid w:val="007D2B8F"/>
    <w:rsid w:val="007D3877"/>
    <w:rsid w:val="007D429A"/>
    <w:rsid w:val="007D4FBC"/>
    <w:rsid w:val="007D785A"/>
    <w:rsid w:val="007E2E56"/>
    <w:rsid w:val="007E2ECC"/>
    <w:rsid w:val="007E6519"/>
    <w:rsid w:val="007F316D"/>
    <w:rsid w:val="007F76ED"/>
    <w:rsid w:val="0080041E"/>
    <w:rsid w:val="0080520F"/>
    <w:rsid w:val="008057C2"/>
    <w:rsid w:val="00807AAD"/>
    <w:rsid w:val="00812139"/>
    <w:rsid w:val="00817A71"/>
    <w:rsid w:val="00822E09"/>
    <w:rsid w:val="008234AD"/>
    <w:rsid w:val="0082410D"/>
    <w:rsid w:val="00824F5A"/>
    <w:rsid w:val="008304A9"/>
    <w:rsid w:val="00834DAC"/>
    <w:rsid w:val="00835563"/>
    <w:rsid w:val="00835AB5"/>
    <w:rsid w:val="00836A67"/>
    <w:rsid w:val="0083789B"/>
    <w:rsid w:val="00842747"/>
    <w:rsid w:val="00843BDF"/>
    <w:rsid w:val="00843C4B"/>
    <w:rsid w:val="008456CA"/>
    <w:rsid w:val="00850AB4"/>
    <w:rsid w:val="00851918"/>
    <w:rsid w:val="00855F66"/>
    <w:rsid w:val="0086227D"/>
    <w:rsid w:val="008638DF"/>
    <w:rsid w:val="008649B2"/>
    <w:rsid w:val="008650B9"/>
    <w:rsid w:val="008674F3"/>
    <w:rsid w:val="008700BE"/>
    <w:rsid w:val="008768EB"/>
    <w:rsid w:val="00880952"/>
    <w:rsid w:val="008811FF"/>
    <w:rsid w:val="00884576"/>
    <w:rsid w:val="0088679E"/>
    <w:rsid w:val="00890717"/>
    <w:rsid w:val="00890749"/>
    <w:rsid w:val="008914A9"/>
    <w:rsid w:val="0089335E"/>
    <w:rsid w:val="008961AC"/>
    <w:rsid w:val="008966C2"/>
    <w:rsid w:val="00897E45"/>
    <w:rsid w:val="008A07B3"/>
    <w:rsid w:val="008A1562"/>
    <w:rsid w:val="008A59CC"/>
    <w:rsid w:val="008A61E4"/>
    <w:rsid w:val="008A667C"/>
    <w:rsid w:val="008A7D05"/>
    <w:rsid w:val="008B2F57"/>
    <w:rsid w:val="008B5C0C"/>
    <w:rsid w:val="008B61BB"/>
    <w:rsid w:val="008B6422"/>
    <w:rsid w:val="008C0D78"/>
    <w:rsid w:val="008C131C"/>
    <w:rsid w:val="008C1720"/>
    <w:rsid w:val="008C2770"/>
    <w:rsid w:val="008D18E6"/>
    <w:rsid w:val="008D1E94"/>
    <w:rsid w:val="008D2D4C"/>
    <w:rsid w:val="008D474F"/>
    <w:rsid w:val="008D4D36"/>
    <w:rsid w:val="008D5D34"/>
    <w:rsid w:val="008E2370"/>
    <w:rsid w:val="008E25B3"/>
    <w:rsid w:val="008E26EE"/>
    <w:rsid w:val="008E7C3E"/>
    <w:rsid w:val="008F1E04"/>
    <w:rsid w:val="008F2900"/>
    <w:rsid w:val="008F2EE1"/>
    <w:rsid w:val="008F4035"/>
    <w:rsid w:val="008F5250"/>
    <w:rsid w:val="008F6009"/>
    <w:rsid w:val="008F6363"/>
    <w:rsid w:val="008F7C60"/>
    <w:rsid w:val="008F7D54"/>
    <w:rsid w:val="008F7E11"/>
    <w:rsid w:val="0090004C"/>
    <w:rsid w:val="00901A22"/>
    <w:rsid w:val="00901A75"/>
    <w:rsid w:val="009021BB"/>
    <w:rsid w:val="00905772"/>
    <w:rsid w:val="00905981"/>
    <w:rsid w:val="00910D9A"/>
    <w:rsid w:val="00911881"/>
    <w:rsid w:val="00913B51"/>
    <w:rsid w:val="009176B8"/>
    <w:rsid w:val="00924F74"/>
    <w:rsid w:val="00926407"/>
    <w:rsid w:val="00927A95"/>
    <w:rsid w:val="00927DB6"/>
    <w:rsid w:val="00927EB5"/>
    <w:rsid w:val="00927F2E"/>
    <w:rsid w:val="00930AFB"/>
    <w:rsid w:val="0093184B"/>
    <w:rsid w:val="009321B7"/>
    <w:rsid w:val="0093666B"/>
    <w:rsid w:val="009367CE"/>
    <w:rsid w:val="00936BB1"/>
    <w:rsid w:val="00940210"/>
    <w:rsid w:val="00940A9F"/>
    <w:rsid w:val="00941AEF"/>
    <w:rsid w:val="009425DC"/>
    <w:rsid w:val="009454A9"/>
    <w:rsid w:val="00950D66"/>
    <w:rsid w:val="009518E5"/>
    <w:rsid w:val="00953C36"/>
    <w:rsid w:val="00953E3E"/>
    <w:rsid w:val="00956608"/>
    <w:rsid w:val="009629E0"/>
    <w:rsid w:val="0096758E"/>
    <w:rsid w:val="00967A99"/>
    <w:rsid w:val="00970ADA"/>
    <w:rsid w:val="0097291F"/>
    <w:rsid w:val="00973102"/>
    <w:rsid w:val="00973E6B"/>
    <w:rsid w:val="00977107"/>
    <w:rsid w:val="009808F5"/>
    <w:rsid w:val="0098219D"/>
    <w:rsid w:val="009838AB"/>
    <w:rsid w:val="009844B4"/>
    <w:rsid w:val="00987FE1"/>
    <w:rsid w:val="0099023B"/>
    <w:rsid w:val="0099069F"/>
    <w:rsid w:val="00990A48"/>
    <w:rsid w:val="009914F1"/>
    <w:rsid w:val="00995213"/>
    <w:rsid w:val="00996803"/>
    <w:rsid w:val="00997ECC"/>
    <w:rsid w:val="009A0D00"/>
    <w:rsid w:val="009A1E49"/>
    <w:rsid w:val="009A4D81"/>
    <w:rsid w:val="009A66F0"/>
    <w:rsid w:val="009A6D4F"/>
    <w:rsid w:val="009A6DF1"/>
    <w:rsid w:val="009B05CF"/>
    <w:rsid w:val="009B1391"/>
    <w:rsid w:val="009B431B"/>
    <w:rsid w:val="009C00D6"/>
    <w:rsid w:val="009C0A6D"/>
    <w:rsid w:val="009C32C5"/>
    <w:rsid w:val="009C55B7"/>
    <w:rsid w:val="009C609E"/>
    <w:rsid w:val="009D01B1"/>
    <w:rsid w:val="009D04EB"/>
    <w:rsid w:val="009D204B"/>
    <w:rsid w:val="009D2784"/>
    <w:rsid w:val="009D4246"/>
    <w:rsid w:val="009D458E"/>
    <w:rsid w:val="009D7EAF"/>
    <w:rsid w:val="009E20EB"/>
    <w:rsid w:val="009E443C"/>
    <w:rsid w:val="009E572E"/>
    <w:rsid w:val="009E63A4"/>
    <w:rsid w:val="009E6EE4"/>
    <w:rsid w:val="009F0B5A"/>
    <w:rsid w:val="009F0CE3"/>
    <w:rsid w:val="009F312A"/>
    <w:rsid w:val="009F5BC6"/>
    <w:rsid w:val="009F7210"/>
    <w:rsid w:val="009F7495"/>
    <w:rsid w:val="009F7658"/>
    <w:rsid w:val="00A018E6"/>
    <w:rsid w:val="00A06CD5"/>
    <w:rsid w:val="00A07D80"/>
    <w:rsid w:val="00A11AA1"/>
    <w:rsid w:val="00A12E29"/>
    <w:rsid w:val="00A176A1"/>
    <w:rsid w:val="00A25692"/>
    <w:rsid w:val="00A2616D"/>
    <w:rsid w:val="00A26902"/>
    <w:rsid w:val="00A307CF"/>
    <w:rsid w:val="00A30AB8"/>
    <w:rsid w:val="00A3275F"/>
    <w:rsid w:val="00A333E3"/>
    <w:rsid w:val="00A33448"/>
    <w:rsid w:val="00A374A9"/>
    <w:rsid w:val="00A44CA0"/>
    <w:rsid w:val="00A44D06"/>
    <w:rsid w:val="00A455D5"/>
    <w:rsid w:val="00A474AF"/>
    <w:rsid w:val="00A4772F"/>
    <w:rsid w:val="00A50F84"/>
    <w:rsid w:val="00A51693"/>
    <w:rsid w:val="00A5314E"/>
    <w:rsid w:val="00A579EF"/>
    <w:rsid w:val="00A604BF"/>
    <w:rsid w:val="00A61600"/>
    <w:rsid w:val="00A6406B"/>
    <w:rsid w:val="00A65F60"/>
    <w:rsid w:val="00A661BD"/>
    <w:rsid w:val="00A669D9"/>
    <w:rsid w:val="00A66FAA"/>
    <w:rsid w:val="00A672A1"/>
    <w:rsid w:val="00A731A2"/>
    <w:rsid w:val="00A73E6F"/>
    <w:rsid w:val="00A755C7"/>
    <w:rsid w:val="00A77496"/>
    <w:rsid w:val="00A77B59"/>
    <w:rsid w:val="00A80DDE"/>
    <w:rsid w:val="00A818A1"/>
    <w:rsid w:val="00A8339E"/>
    <w:rsid w:val="00A872DB"/>
    <w:rsid w:val="00A90ACD"/>
    <w:rsid w:val="00A94228"/>
    <w:rsid w:val="00A95769"/>
    <w:rsid w:val="00A97A4F"/>
    <w:rsid w:val="00AA02F8"/>
    <w:rsid w:val="00AA54F1"/>
    <w:rsid w:val="00AA5614"/>
    <w:rsid w:val="00AA7E26"/>
    <w:rsid w:val="00AB180C"/>
    <w:rsid w:val="00AB1F66"/>
    <w:rsid w:val="00AB308A"/>
    <w:rsid w:val="00AB707A"/>
    <w:rsid w:val="00AC1995"/>
    <w:rsid w:val="00AC2363"/>
    <w:rsid w:val="00AC259B"/>
    <w:rsid w:val="00AC2894"/>
    <w:rsid w:val="00AC463E"/>
    <w:rsid w:val="00AC6CD5"/>
    <w:rsid w:val="00AD113F"/>
    <w:rsid w:val="00AD13AD"/>
    <w:rsid w:val="00AD19AE"/>
    <w:rsid w:val="00AD1E41"/>
    <w:rsid w:val="00AD2557"/>
    <w:rsid w:val="00AD354B"/>
    <w:rsid w:val="00AD3D17"/>
    <w:rsid w:val="00AD40E1"/>
    <w:rsid w:val="00AD470E"/>
    <w:rsid w:val="00AD5B5E"/>
    <w:rsid w:val="00AE313D"/>
    <w:rsid w:val="00AE32B6"/>
    <w:rsid w:val="00AE49D7"/>
    <w:rsid w:val="00AE4EE0"/>
    <w:rsid w:val="00AE6B51"/>
    <w:rsid w:val="00AE7D8B"/>
    <w:rsid w:val="00AF123F"/>
    <w:rsid w:val="00AF15E2"/>
    <w:rsid w:val="00AF1DDC"/>
    <w:rsid w:val="00AF2A6D"/>
    <w:rsid w:val="00AF55DF"/>
    <w:rsid w:val="00AF5EB8"/>
    <w:rsid w:val="00AF5FB9"/>
    <w:rsid w:val="00AF7184"/>
    <w:rsid w:val="00AF7CE2"/>
    <w:rsid w:val="00B02EB8"/>
    <w:rsid w:val="00B10C01"/>
    <w:rsid w:val="00B14BC6"/>
    <w:rsid w:val="00B15772"/>
    <w:rsid w:val="00B16A30"/>
    <w:rsid w:val="00B16C1D"/>
    <w:rsid w:val="00B17E87"/>
    <w:rsid w:val="00B2070E"/>
    <w:rsid w:val="00B21FD4"/>
    <w:rsid w:val="00B225F2"/>
    <w:rsid w:val="00B238AD"/>
    <w:rsid w:val="00B24584"/>
    <w:rsid w:val="00B24BD2"/>
    <w:rsid w:val="00B26068"/>
    <w:rsid w:val="00B27596"/>
    <w:rsid w:val="00B324FA"/>
    <w:rsid w:val="00B3506D"/>
    <w:rsid w:val="00B42636"/>
    <w:rsid w:val="00B44B16"/>
    <w:rsid w:val="00B4709A"/>
    <w:rsid w:val="00B52EFC"/>
    <w:rsid w:val="00B5391A"/>
    <w:rsid w:val="00B53D49"/>
    <w:rsid w:val="00B57801"/>
    <w:rsid w:val="00B616AE"/>
    <w:rsid w:val="00B627E5"/>
    <w:rsid w:val="00B66BA5"/>
    <w:rsid w:val="00B70F90"/>
    <w:rsid w:val="00B715BF"/>
    <w:rsid w:val="00B75974"/>
    <w:rsid w:val="00B7704D"/>
    <w:rsid w:val="00B80035"/>
    <w:rsid w:val="00B812B6"/>
    <w:rsid w:val="00B826B6"/>
    <w:rsid w:val="00B86A64"/>
    <w:rsid w:val="00B92917"/>
    <w:rsid w:val="00B95D38"/>
    <w:rsid w:val="00B97422"/>
    <w:rsid w:val="00BA085C"/>
    <w:rsid w:val="00BA1124"/>
    <w:rsid w:val="00BA2CAC"/>
    <w:rsid w:val="00BA690D"/>
    <w:rsid w:val="00BB0BF4"/>
    <w:rsid w:val="00BB1C46"/>
    <w:rsid w:val="00BB2FE5"/>
    <w:rsid w:val="00BB55CF"/>
    <w:rsid w:val="00BB6AAD"/>
    <w:rsid w:val="00BC354E"/>
    <w:rsid w:val="00BC7629"/>
    <w:rsid w:val="00BD177B"/>
    <w:rsid w:val="00BD46F8"/>
    <w:rsid w:val="00BD5761"/>
    <w:rsid w:val="00BD5773"/>
    <w:rsid w:val="00BD5DA6"/>
    <w:rsid w:val="00BD7DCE"/>
    <w:rsid w:val="00BE08B1"/>
    <w:rsid w:val="00BE13A4"/>
    <w:rsid w:val="00BE15BE"/>
    <w:rsid w:val="00BE2B76"/>
    <w:rsid w:val="00BE746F"/>
    <w:rsid w:val="00BF1030"/>
    <w:rsid w:val="00BF196D"/>
    <w:rsid w:val="00BF1F98"/>
    <w:rsid w:val="00BF3043"/>
    <w:rsid w:val="00BF45BF"/>
    <w:rsid w:val="00BF6BE2"/>
    <w:rsid w:val="00C00B64"/>
    <w:rsid w:val="00C01202"/>
    <w:rsid w:val="00C0226A"/>
    <w:rsid w:val="00C02A32"/>
    <w:rsid w:val="00C030C8"/>
    <w:rsid w:val="00C06B39"/>
    <w:rsid w:val="00C07008"/>
    <w:rsid w:val="00C112D0"/>
    <w:rsid w:val="00C115D3"/>
    <w:rsid w:val="00C15C8E"/>
    <w:rsid w:val="00C16059"/>
    <w:rsid w:val="00C17C15"/>
    <w:rsid w:val="00C17D01"/>
    <w:rsid w:val="00C20A37"/>
    <w:rsid w:val="00C2485A"/>
    <w:rsid w:val="00C2613D"/>
    <w:rsid w:val="00C322FF"/>
    <w:rsid w:val="00C326D7"/>
    <w:rsid w:val="00C32AEC"/>
    <w:rsid w:val="00C33737"/>
    <w:rsid w:val="00C3445D"/>
    <w:rsid w:val="00C34889"/>
    <w:rsid w:val="00C44887"/>
    <w:rsid w:val="00C45DB0"/>
    <w:rsid w:val="00C473E5"/>
    <w:rsid w:val="00C500A6"/>
    <w:rsid w:val="00C5039E"/>
    <w:rsid w:val="00C54275"/>
    <w:rsid w:val="00C60082"/>
    <w:rsid w:val="00C60A1E"/>
    <w:rsid w:val="00C60D9D"/>
    <w:rsid w:val="00C61D3D"/>
    <w:rsid w:val="00C631FF"/>
    <w:rsid w:val="00C63D90"/>
    <w:rsid w:val="00C648A0"/>
    <w:rsid w:val="00C65083"/>
    <w:rsid w:val="00C65A84"/>
    <w:rsid w:val="00C6703D"/>
    <w:rsid w:val="00C67643"/>
    <w:rsid w:val="00C72203"/>
    <w:rsid w:val="00C73420"/>
    <w:rsid w:val="00C80350"/>
    <w:rsid w:val="00C80A66"/>
    <w:rsid w:val="00C80FDB"/>
    <w:rsid w:val="00C82207"/>
    <w:rsid w:val="00C83A18"/>
    <w:rsid w:val="00C8502A"/>
    <w:rsid w:val="00C8619F"/>
    <w:rsid w:val="00C90E68"/>
    <w:rsid w:val="00C918AB"/>
    <w:rsid w:val="00C96164"/>
    <w:rsid w:val="00CA696D"/>
    <w:rsid w:val="00CA7406"/>
    <w:rsid w:val="00CB1C37"/>
    <w:rsid w:val="00CB51E5"/>
    <w:rsid w:val="00CB7AB9"/>
    <w:rsid w:val="00CC0272"/>
    <w:rsid w:val="00CC1AEC"/>
    <w:rsid w:val="00CC285B"/>
    <w:rsid w:val="00CC2DCE"/>
    <w:rsid w:val="00CC2E6B"/>
    <w:rsid w:val="00CC4836"/>
    <w:rsid w:val="00CC6F93"/>
    <w:rsid w:val="00CC706C"/>
    <w:rsid w:val="00CD1354"/>
    <w:rsid w:val="00CD13EC"/>
    <w:rsid w:val="00CD207F"/>
    <w:rsid w:val="00CD6461"/>
    <w:rsid w:val="00CE02C1"/>
    <w:rsid w:val="00CE0B43"/>
    <w:rsid w:val="00CE14E4"/>
    <w:rsid w:val="00CE58DD"/>
    <w:rsid w:val="00CE6277"/>
    <w:rsid w:val="00CE754A"/>
    <w:rsid w:val="00CF025D"/>
    <w:rsid w:val="00CF0A33"/>
    <w:rsid w:val="00CF0FFB"/>
    <w:rsid w:val="00CF1358"/>
    <w:rsid w:val="00CF3169"/>
    <w:rsid w:val="00CF6EBF"/>
    <w:rsid w:val="00CF72E9"/>
    <w:rsid w:val="00D014DA"/>
    <w:rsid w:val="00D01A18"/>
    <w:rsid w:val="00D041BB"/>
    <w:rsid w:val="00D05FFB"/>
    <w:rsid w:val="00D061A0"/>
    <w:rsid w:val="00D06FE9"/>
    <w:rsid w:val="00D10760"/>
    <w:rsid w:val="00D13186"/>
    <w:rsid w:val="00D13A5E"/>
    <w:rsid w:val="00D16309"/>
    <w:rsid w:val="00D20314"/>
    <w:rsid w:val="00D20580"/>
    <w:rsid w:val="00D21C01"/>
    <w:rsid w:val="00D22105"/>
    <w:rsid w:val="00D22603"/>
    <w:rsid w:val="00D24A98"/>
    <w:rsid w:val="00D25FCB"/>
    <w:rsid w:val="00D26CCC"/>
    <w:rsid w:val="00D27971"/>
    <w:rsid w:val="00D3060A"/>
    <w:rsid w:val="00D31EC5"/>
    <w:rsid w:val="00D43D6D"/>
    <w:rsid w:val="00D4697C"/>
    <w:rsid w:val="00D51892"/>
    <w:rsid w:val="00D526F4"/>
    <w:rsid w:val="00D527E7"/>
    <w:rsid w:val="00D5383D"/>
    <w:rsid w:val="00D548CD"/>
    <w:rsid w:val="00D60057"/>
    <w:rsid w:val="00D64543"/>
    <w:rsid w:val="00D719D8"/>
    <w:rsid w:val="00D72649"/>
    <w:rsid w:val="00D73F5C"/>
    <w:rsid w:val="00D75B28"/>
    <w:rsid w:val="00D764AF"/>
    <w:rsid w:val="00D76760"/>
    <w:rsid w:val="00D77428"/>
    <w:rsid w:val="00D77BB7"/>
    <w:rsid w:val="00D81274"/>
    <w:rsid w:val="00D82227"/>
    <w:rsid w:val="00D83F5A"/>
    <w:rsid w:val="00D851E0"/>
    <w:rsid w:val="00D858AD"/>
    <w:rsid w:val="00D860F3"/>
    <w:rsid w:val="00D86127"/>
    <w:rsid w:val="00D86BDE"/>
    <w:rsid w:val="00D87831"/>
    <w:rsid w:val="00D9009C"/>
    <w:rsid w:val="00D915D5"/>
    <w:rsid w:val="00D93553"/>
    <w:rsid w:val="00D9520A"/>
    <w:rsid w:val="00D97644"/>
    <w:rsid w:val="00DA0733"/>
    <w:rsid w:val="00DB0E01"/>
    <w:rsid w:val="00DB204C"/>
    <w:rsid w:val="00DB4F58"/>
    <w:rsid w:val="00DB53F8"/>
    <w:rsid w:val="00DC0498"/>
    <w:rsid w:val="00DC14A5"/>
    <w:rsid w:val="00DC3C22"/>
    <w:rsid w:val="00DC4924"/>
    <w:rsid w:val="00DC51DA"/>
    <w:rsid w:val="00DC6C96"/>
    <w:rsid w:val="00DC75CD"/>
    <w:rsid w:val="00DC7B93"/>
    <w:rsid w:val="00DD0AE5"/>
    <w:rsid w:val="00DD0B5A"/>
    <w:rsid w:val="00DD113B"/>
    <w:rsid w:val="00DD19E4"/>
    <w:rsid w:val="00DD42CE"/>
    <w:rsid w:val="00DD5B02"/>
    <w:rsid w:val="00DE13A9"/>
    <w:rsid w:val="00DE1970"/>
    <w:rsid w:val="00DE36CA"/>
    <w:rsid w:val="00DE38E0"/>
    <w:rsid w:val="00DE7F4C"/>
    <w:rsid w:val="00DF000F"/>
    <w:rsid w:val="00DF143A"/>
    <w:rsid w:val="00DF1693"/>
    <w:rsid w:val="00DF1EC5"/>
    <w:rsid w:val="00DF3C96"/>
    <w:rsid w:val="00DF4B44"/>
    <w:rsid w:val="00DF7E23"/>
    <w:rsid w:val="00E0005E"/>
    <w:rsid w:val="00E016A6"/>
    <w:rsid w:val="00E01906"/>
    <w:rsid w:val="00E02A5D"/>
    <w:rsid w:val="00E061F3"/>
    <w:rsid w:val="00E063A6"/>
    <w:rsid w:val="00E06C21"/>
    <w:rsid w:val="00E11D8A"/>
    <w:rsid w:val="00E1703F"/>
    <w:rsid w:val="00E21FA9"/>
    <w:rsid w:val="00E2314D"/>
    <w:rsid w:val="00E252C2"/>
    <w:rsid w:val="00E271CB"/>
    <w:rsid w:val="00E30095"/>
    <w:rsid w:val="00E32301"/>
    <w:rsid w:val="00E33EB7"/>
    <w:rsid w:val="00E344F5"/>
    <w:rsid w:val="00E3464A"/>
    <w:rsid w:val="00E356F0"/>
    <w:rsid w:val="00E3759E"/>
    <w:rsid w:val="00E37B8D"/>
    <w:rsid w:val="00E40F75"/>
    <w:rsid w:val="00E41223"/>
    <w:rsid w:val="00E42E66"/>
    <w:rsid w:val="00E43C41"/>
    <w:rsid w:val="00E469F5"/>
    <w:rsid w:val="00E5098E"/>
    <w:rsid w:val="00E52286"/>
    <w:rsid w:val="00E5544D"/>
    <w:rsid w:val="00E558E6"/>
    <w:rsid w:val="00E57A1D"/>
    <w:rsid w:val="00E604A4"/>
    <w:rsid w:val="00E6242F"/>
    <w:rsid w:val="00E65120"/>
    <w:rsid w:val="00E66339"/>
    <w:rsid w:val="00E66904"/>
    <w:rsid w:val="00E67178"/>
    <w:rsid w:val="00E704A2"/>
    <w:rsid w:val="00E718A9"/>
    <w:rsid w:val="00E754D5"/>
    <w:rsid w:val="00E761F4"/>
    <w:rsid w:val="00E7693A"/>
    <w:rsid w:val="00E80E11"/>
    <w:rsid w:val="00E81503"/>
    <w:rsid w:val="00E81B96"/>
    <w:rsid w:val="00E8479F"/>
    <w:rsid w:val="00E864D7"/>
    <w:rsid w:val="00E87123"/>
    <w:rsid w:val="00E87AB6"/>
    <w:rsid w:val="00E87ADC"/>
    <w:rsid w:val="00E92A52"/>
    <w:rsid w:val="00E92C51"/>
    <w:rsid w:val="00E93115"/>
    <w:rsid w:val="00E97125"/>
    <w:rsid w:val="00EA03E2"/>
    <w:rsid w:val="00EA4F1A"/>
    <w:rsid w:val="00EB0826"/>
    <w:rsid w:val="00EB1A36"/>
    <w:rsid w:val="00EB1A51"/>
    <w:rsid w:val="00EB341A"/>
    <w:rsid w:val="00EB4089"/>
    <w:rsid w:val="00EB4180"/>
    <w:rsid w:val="00EB420A"/>
    <w:rsid w:val="00EC0ABE"/>
    <w:rsid w:val="00EC1160"/>
    <w:rsid w:val="00EC14D0"/>
    <w:rsid w:val="00EC4504"/>
    <w:rsid w:val="00EC5F3C"/>
    <w:rsid w:val="00EC7B8C"/>
    <w:rsid w:val="00ED3A55"/>
    <w:rsid w:val="00ED42DC"/>
    <w:rsid w:val="00ED4583"/>
    <w:rsid w:val="00EE06C5"/>
    <w:rsid w:val="00EE143D"/>
    <w:rsid w:val="00EE20E4"/>
    <w:rsid w:val="00EE2448"/>
    <w:rsid w:val="00EE3A30"/>
    <w:rsid w:val="00EE404F"/>
    <w:rsid w:val="00EE5122"/>
    <w:rsid w:val="00EE785C"/>
    <w:rsid w:val="00EF1037"/>
    <w:rsid w:val="00EF2F04"/>
    <w:rsid w:val="00EF4925"/>
    <w:rsid w:val="00F04032"/>
    <w:rsid w:val="00F04FFB"/>
    <w:rsid w:val="00F052D5"/>
    <w:rsid w:val="00F05434"/>
    <w:rsid w:val="00F12FB9"/>
    <w:rsid w:val="00F1661C"/>
    <w:rsid w:val="00F17497"/>
    <w:rsid w:val="00F20386"/>
    <w:rsid w:val="00F213FB"/>
    <w:rsid w:val="00F2389E"/>
    <w:rsid w:val="00F27025"/>
    <w:rsid w:val="00F300EA"/>
    <w:rsid w:val="00F31786"/>
    <w:rsid w:val="00F3255E"/>
    <w:rsid w:val="00F367D1"/>
    <w:rsid w:val="00F3709A"/>
    <w:rsid w:val="00F40218"/>
    <w:rsid w:val="00F402E6"/>
    <w:rsid w:val="00F407EB"/>
    <w:rsid w:val="00F41686"/>
    <w:rsid w:val="00F41774"/>
    <w:rsid w:val="00F435E7"/>
    <w:rsid w:val="00F44364"/>
    <w:rsid w:val="00F4562C"/>
    <w:rsid w:val="00F46C91"/>
    <w:rsid w:val="00F47046"/>
    <w:rsid w:val="00F47176"/>
    <w:rsid w:val="00F50AB7"/>
    <w:rsid w:val="00F51C8C"/>
    <w:rsid w:val="00F530D5"/>
    <w:rsid w:val="00F533E9"/>
    <w:rsid w:val="00F5535C"/>
    <w:rsid w:val="00F55534"/>
    <w:rsid w:val="00F556B0"/>
    <w:rsid w:val="00F55988"/>
    <w:rsid w:val="00F6085C"/>
    <w:rsid w:val="00F616AE"/>
    <w:rsid w:val="00F63D3E"/>
    <w:rsid w:val="00F64E05"/>
    <w:rsid w:val="00F66190"/>
    <w:rsid w:val="00F74561"/>
    <w:rsid w:val="00F74A4E"/>
    <w:rsid w:val="00F7661B"/>
    <w:rsid w:val="00F82D60"/>
    <w:rsid w:val="00F84383"/>
    <w:rsid w:val="00F85221"/>
    <w:rsid w:val="00F8723E"/>
    <w:rsid w:val="00F87944"/>
    <w:rsid w:val="00F9430A"/>
    <w:rsid w:val="00F943AE"/>
    <w:rsid w:val="00FA1434"/>
    <w:rsid w:val="00FA364F"/>
    <w:rsid w:val="00FA4A61"/>
    <w:rsid w:val="00FA4CA9"/>
    <w:rsid w:val="00FA7E90"/>
    <w:rsid w:val="00FB1122"/>
    <w:rsid w:val="00FB710E"/>
    <w:rsid w:val="00FC0892"/>
    <w:rsid w:val="00FC0A09"/>
    <w:rsid w:val="00FC37D2"/>
    <w:rsid w:val="00FC3A71"/>
    <w:rsid w:val="00FC3DAE"/>
    <w:rsid w:val="00FC40F7"/>
    <w:rsid w:val="00FC5A6E"/>
    <w:rsid w:val="00FC7D31"/>
    <w:rsid w:val="00FD03C2"/>
    <w:rsid w:val="00FD1BFD"/>
    <w:rsid w:val="00FD4484"/>
    <w:rsid w:val="00FD4DB7"/>
    <w:rsid w:val="00FD5015"/>
    <w:rsid w:val="00FD55E5"/>
    <w:rsid w:val="00FD59B4"/>
    <w:rsid w:val="00FD6AD4"/>
    <w:rsid w:val="00FD6DFA"/>
    <w:rsid w:val="00FE0E49"/>
    <w:rsid w:val="00FE1A92"/>
    <w:rsid w:val="00FF0F06"/>
    <w:rsid w:val="00FF160C"/>
    <w:rsid w:val="00FF30AC"/>
    <w:rsid w:val="00FF4485"/>
    <w:rsid w:val="00FF4F0E"/>
    <w:rsid w:val="24A9D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6766A7"/>
  <w14:defaultImageDpi w14:val="300"/>
  <w15:docId w15:val="{11C64D51-65A6-4165-89BD-167B6AF6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86A64"/>
    <w:rPr>
      <w:rFonts w:ascii="Garamond" w:hAnsi="Garamond"/>
      <w:sz w:val="16"/>
      <w:lang w:val="en-ID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Normal"/>
    <w:qFormat/>
    <w:pPr>
      <w:keepNext/>
      <w:spacing w:line="240" w:lineRule="atLeast"/>
      <w:outlineLvl w:val="1"/>
    </w:pPr>
    <w:rPr>
      <w:rFonts w:ascii="Arial Black" w:hAnsi="Arial Black"/>
      <w:spacing w:val="-10"/>
      <w:kern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Black" w:hAnsi="Arial Black"/>
      <w:spacing w:val="-5"/>
      <w:sz w:val="18"/>
    </w:rPr>
  </w:style>
  <w:style w:type="paragraph" w:styleId="Heading4">
    <w:name w:val="heading 4"/>
    <w:basedOn w:val="Normal"/>
    <w:next w:val="Normal"/>
    <w:qFormat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Normal"/>
    <w:qFormat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Normal"/>
    <w:qFormat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Normal"/>
    <w:qFormat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Normal"/>
    <w:qFormat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Normal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rFonts w:ascii="Arial Black" w:hAnsi="Arial Black" w:hint="default"/>
      <w:i w:val="0"/>
      <w:iCs w:val="0"/>
      <w:sz w:val="18"/>
    </w:rPr>
  </w:style>
  <w:style w:type="paragraph" w:customStyle="1" w:styleId="hsrkomList2">
    <w:name w:val="hsrkom List 2"/>
    <w:basedOn w:val="ListNumber"/>
    <w:rsid w:val="00E65120"/>
    <w:pPr>
      <w:numPr>
        <w:numId w:val="8"/>
      </w:numPr>
      <w:spacing w:after="0" w:line="360" w:lineRule="auto"/>
      <w:ind w:right="357"/>
    </w:pPr>
  </w:style>
  <w:style w:type="paragraph" w:styleId="ListNumber">
    <w:name w:val="List Number"/>
    <w:basedOn w:val="List"/>
    <w:pPr>
      <w:tabs>
        <w:tab w:val="clear" w:pos="720"/>
      </w:tabs>
      <w:ind w:left="720" w:right="360" w:hanging="360"/>
    </w:pPr>
  </w:style>
  <w:style w:type="paragraph" w:styleId="List">
    <w:name w:val="List"/>
    <w:basedOn w:val="Normal"/>
    <w:rsid w:val="00732C8B"/>
    <w:pPr>
      <w:tabs>
        <w:tab w:val="left" w:pos="720"/>
      </w:tabs>
      <w:spacing w:after="240"/>
      <w:ind w:left="360"/>
      <w:jc w:val="both"/>
    </w:pPr>
    <w:rPr>
      <w:spacing w:val="-5"/>
      <w:sz w:val="24"/>
    </w:rPr>
  </w:style>
  <w:style w:type="paragraph" w:styleId="Index1">
    <w:name w:val="index 1"/>
    <w:basedOn w:val="Normal"/>
    <w:semiHidden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pPr>
      <w:tabs>
        <w:tab w:val="right" w:leader="dot" w:pos="3600"/>
      </w:tabs>
      <w:ind w:left="1280" w:hanging="160"/>
    </w:pPr>
  </w:style>
  <w:style w:type="paragraph" w:styleId="TOC1">
    <w:name w:val="toc 1"/>
    <w:basedOn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2">
    <w:name w:val="toc 2"/>
    <w:basedOn w:val="TOC1"/>
    <w:uiPriority w:val="39"/>
  </w:style>
  <w:style w:type="paragraph" w:styleId="TOC3">
    <w:name w:val="toc 3"/>
    <w:basedOn w:val="Normal"/>
    <w:next w:val="Normal"/>
    <w:semiHidden/>
    <w:pPr>
      <w:tabs>
        <w:tab w:val="right" w:pos="3600"/>
      </w:tabs>
      <w:spacing w:line="320" w:lineRule="atLeast"/>
    </w:pPr>
    <w:rPr>
      <w:rFonts w:ascii="Arial Black" w:hAnsi="Arial Black"/>
      <w:sz w:val="15"/>
    </w:rPr>
  </w:style>
  <w:style w:type="paragraph" w:styleId="TOC4">
    <w:name w:val="toc 4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pPr>
      <w:tabs>
        <w:tab w:val="right" w:leader="dot" w:pos="3600"/>
      </w:tabs>
      <w:ind w:left="1280"/>
    </w:p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Header">
    <w:name w:val="header"/>
    <w:basedOn w:val="Normal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paragraph" w:styleId="Footer">
    <w:name w:val="footer"/>
    <w:basedOn w:val="Normal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paragraph" w:styleId="IndexHeading">
    <w:name w:val="index heading"/>
    <w:basedOn w:val="Normal"/>
    <w:next w:val="Index1"/>
    <w:semiHidden/>
    <w:pPr>
      <w:keepNext/>
      <w:spacing w:line="480" w:lineRule="exact"/>
    </w:pPr>
    <w:rPr>
      <w:caps/>
      <w:color w:val="808080"/>
      <w:kern w:val="28"/>
      <w:sz w:val="36"/>
    </w:rPr>
  </w:style>
  <w:style w:type="paragraph" w:styleId="Caption">
    <w:name w:val="caption"/>
    <w:basedOn w:val="Normal"/>
    <w:next w:val="Normal"/>
    <w:qFormat/>
    <w:pPr>
      <w:spacing w:after="240"/>
    </w:pPr>
    <w:rPr>
      <w:spacing w:val="-5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styleId="TableofAuthorities">
    <w:name w:val="table of authorities"/>
    <w:basedOn w:val="Normal"/>
    <w:semiHidden/>
    <w:pPr>
      <w:tabs>
        <w:tab w:val="right" w:leader="dot" w:pos="8640"/>
      </w:tabs>
      <w:spacing w:after="240"/>
    </w:pPr>
    <w:rPr>
      <w:sz w:val="20"/>
    </w:rPr>
  </w:style>
  <w:style w:type="paragraph" w:styleId="MacroText">
    <w:name w:val="macro"/>
    <w:basedOn w:val="Normal"/>
    <w:semiHidden/>
    <w:rsid w:val="00732C8B"/>
    <w:pPr>
      <w:spacing w:after="240"/>
      <w:jc w:val="both"/>
    </w:pPr>
    <w:rPr>
      <w:rFonts w:ascii="Courier New" w:hAnsi="Courier New"/>
      <w:spacing w:val="-5"/>
      <w:sz w:val="24"/>
    </w:rPr>
  </w:style>
  <w:style w:type="paragraph" w:styleId="TOAHeading">
    <w:name w:val="toa heading"/>
    <w:basedOn w:val="Normal"/>
    <w:next w:val="Normal"/>
    <w:semiHidden/>
    <w:pPr>
      <w:pBdr>
        <w:top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ListBullet">
    <w:name w:val="List Bullet"/>
    <w:basedOn w:val="List"/>
    <w:pPr>
      <w:tabs>
        <w:tab w:val="clear" w:pos="720"/>
        <w:tab w:val="num" w:pos="360"/>
      </w:tabs>
      <w:ind w:right="360" w:hanging="360"/>
    </w:pPr>
  </w:style>
  <w:style w:type="paragraph" w:styleId="List2">
    <w:name w:val="List 2"/>
    <w:basedOn w:val="List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pPr>
      <w:tabs>
        <w:tab w:val="clear" w:pos="720"/>
        <w:tab w:val="left" w:pos="2160"/>
      </w:tabs>
      <w:ind w:left="2160"/>
    </w:pPr>
  </w:style>
  <w:style w:type="paragraph" w:styleId="ListBullet2">
    <w:name w:val="List Bullet 2"/>
    <w:basedOn w:val="ListBullet"/>
    <w:pPr>
      <w:ind w:left="1080"/>
    </w:pPr>
  </w:style>
  <w:style w:type="paragraph" w:styleId="ListBullet3">
    <w:name w:val="List Bullet 3"/>
    <w:basedOn w:val="ListBullet"/>
    <w:pPr>
      <w:ind w:left="1440"/>
    </w:pPr>
  </w:style>
  <w:style w:type="paragraph" w:styleId="ListBullet4">
    <w:name w:val="List Bullet 4"/>
    <w:basedOn w:val="ListBullet"/>
    <w:pPr>
      <w:ind w:left="1800"/>
    </w:pPr>
  </w:style>
  <w:style w:type="paragraph" w:styleId="ListBullet5">
    <w:name w:val="List Bullet 5"/>
    <w:basedOn w:val="Normal"/>
    <w:pPr>
      <w:framePr w:w="1860" w:wrap="around" w:vAnchor="text" w:hAnchor="page" w:x="1201" w:y="1"/>
      <w:numPr>
        <w:numId w:val="2"/>
      </w:numPr>
      <w:pBdr>
        <w:bottom w:val="single" w:sz="6" w:space="0" w:color="auto"/>
      </w:pBdr>
      <w:spacing w:line="320" w:lineRule="exact"/>
    </w:pPr>
    <w:rPr>
      <w:sz w:val="18"/>
    </w:rPr>
  </w:style>
  <w:style w:type="paragraph" w:styleId="ListNumber2">
    <w:name w:val="List Number 2"/>
    <w:basedOn w:val="ListNumber"/>
    <w:pPr>
      <w:ind w:left="1080"/>
    </w:pPr>
  </w:style>
  <w:style w:type="paragraph" w:styleId="ListNumber3">
    <w:name w:val="List Number 3"/>
    <w:basedOn w:val="ListNumber"/>
    <w:pPr>
      <w:ind w:left="1440"/>
    </w:pPr>
  </w:style>
  <w:style w:type="paragraph" w:styleId="ListNumber4">
    <w:name w:val="List Number 4"/>
    <w:basedOn w:val="ListNumber"/>
    <w:pPr>
      <w:ind w:left="1800"/>
    </w:pPr>
  </w:style>
  <w:style w:type="paragraph" w:styleId="ListNumber5">
    <w:name w:val="List Number 5"/>
    <w:basedOn w:val="ListNumber"/>
    <w:pPr>
      <w:ind w:left="2160"/>
    </w:pPr>
  </w:style>
  <w:style w:type="paragraph" w:styleId="BodyTextIndent">
    <w:name w:val="Body Text Indent"/>
    <w:basedOn w:val="Normal"/>
    <w:rsid w:val="00732C8B"/>
    <w:pPr>
      <w:spacing w:after="240"/>
      <w:ind w:firstLine="360"/>
      <w:jc w:val="both"/>
    </w:pPr>
    <w:rPr>
      <w:spacing w:val="-5"/>
      <w:sz w:val="24"/>
    </w:rPr>
  </w:style>
  <w:style w:type="paragraph" w:styleId="ListContinue">
    <w:name w:val="List Continue"/>
    <w:basedOn w:val="List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pPr>
      <w:ind w:left="1080"/>
    </w:pPr>
  </w:style>
  <w:style w:type="paragraph" w:styleId="ListContinue3">
    <w:name w:val="List Continue 3"/>
    <w:basedOn w:val="ListContinue"/>
    <w:pPr>
      <w:ind w:left="1440"/>
    </w:pPr>
  </w:style>
  <w:style w:type="paragraph" w:styleId="ListContinue4">
    <w:name w:val="List Continue 4"/>
    <w:basedOn w:val="ListContinue"/>
    <w:pPr>
      <w:ind w:left="1800"/>
    </w:pPr>
  </w:style>
  <w:style w:type="paragraph" w:styleId="ListContinue5">
    <w:name w:val="List Continue 5"/>
    <w:basedOn w:val="ListContinue"/>
    <w:pPr>
      <w:ind w:left="2160"/>
    </w:pPr>
  </w:style>
  <w:style w:type="paragraph" w:styleId="Title">
    <w:name w:val="Title"/>
    <w:basedOn w:val="Normal"/>
    <w:qFormat/>
    <w:rsid w:val="00732C8B"/>
    <w:pPr>
      <w:keepNext/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color w:val="808080"/>
      <w:spacing w:val="-35"/>
      <w:kern w:val="28"/>
      <w:sz w:val="48"/>
    </w:rPr>
  </w:style>
  <w:style w:type="paragraph" w:styleId="Subtitle">
    <w:name w:val="Subtitle"/>
    <w:basedOn w:val="Title"/>
    <w:next w:val="Normal"/>
    <w:qFormat/>
    <w:pPr>
      <w:spacing w:before="1940" w:after="0" w:line="200" w:lineRule="atLeast"/>
    </w:pPr>
    <w:rPr>
      <w:rFonts w:ascii="Garamond" w:hAnsi="Garamond"/>
      <w:bCs/>
      <w:caps/>
      <w:spacing w:val="30"/>
      <w:sz w:val="18"/>
    </w:rPr>
  </w:style>
  <w:style w:type="paragraph" w:styleId="Date">
    <w:name w:val="Date"/>
    <w:basedOn w:val="Normal"/>
    <w:rsid w:val="00732C8B"/>
    <w:pPr>
      <w:spacing w:before="480" w:after="160"/>
      <w:jc w:val="center"/>
    </w:pPr>
    <w:rPr>
      <w:rFonts w:ascii="Times New Roman" w:hAnsi="Times New Roman"/>
      <w:b/>
      <w:sz w:val="20"/>
    </w:rPr>
  </w:style>
  <w:style w:type="paragraph" w:customStyle="1" w:styleId="hsrkomSub-bab2">
    <w:name w:val="hsrkom Sub-bab 2"/>
    <w:basedOn w:val="hsrkomParagraf"/>
    <w:rsid w:val="00F407EB"/>
    <w:pPr>
      <w:numPr>
        <w:numId w:val="10"/>
      </w:numPr>
    </w:pPr>
    <w:rPr>
      <w:b/>
      <w:bCs w:val="0"/>
    </w:rPr>
  </w:style>
  <w:style w:type="paragraph" w:customStyle="1" w:styleId="hsrkomParagraf">
    <w:name w:val="hsrkom Paragraf"/>
    <w:basedOn w:val="Normal"/>
    <w:rsid w:val="00C918AB"/>
    <w:pPr>
      <w:spacing w:before="240" w:after="120" w:line="360" w:lineRule="auto"/>
      <w:jc w:val="both"/>
    </w:pPr>
    <w:rPr>
      <w:bCs/>
      <w:sz w:val="24"/>
      <w:szCs w:val="24"/>
    </w:rPr>
  </w:style>
  <w:style w:type="paragraph" w:customStyle="1" w:styleId="BodyTextKeep">
    <w:name w:val="Body Text Keep"/>
    <w:basedOn w:val="Normal"/>
    <w:next w:val="hsrkomList2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ChapterLabel">
    <w:name w:val="Chapter Label"/>
    <w:basedOn w:val="Normal"/>
    <w:next w:val="Normal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Normal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paragraph" w:customStyle="1" w:styleId="CompanyName">
    <w:name w:val="Company Name"/>
    <w:basedOn w:val="Normal"/>
    <w:next w:val="Normal"/>
    <w:pPr>
      <w:spacing w:before="420" w:after="60" w:line="320" w:lineRule="exact"/>
    </w:pPr>
    <w:rPr>
      <w:caps/>
      <w:kern w:val="36"/>
      <w:sz w:val="38"/>
    </w:rPr>
  </w:style>
  <w:style w:type="paragraph" w:customStyle="1" w:styleId="DocumentLabel">
    <w:name w:val="Document Label"/>
    <w:basedOn w:val="Normal"/>
    <w:pPr>
      <w:keepNext/>
      <w:spacing w:before="240" w:after="360"/>
    </w:pPr>
    <w:rPr>
      <w:b/>
      <w:kern w:val="28"/>
      <w:sz w:val="36"/>
    </w:rPr>
  </w:style>
  <w:style w:type="paragraph" w:customStyle="1" w:styleId="FooterEven">
    <w:name w:val="Footer Even"/>
    <w:basedOn w:val="Footer"/>
  </w:style>
  <w:style w:type="paragraph" w:customStyle="1" w:styleId="FooterFirst">
    <w:name w:val="Footer First"/>
    <w:basedOn w:val="Footer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pPr>
      <w:tabs>
        <w:tab w:val="right" w:pos="0"/>
      </w:tabs>
    </w:pPr>
  </w:style>
  <w:style w:type="paragraph" w:customStyle="1" w:styleId="FootnoteBase">
    <w:name w:val="Footnote Base"/>
    <w:basedOn w:val="Normal"/>
    <w:pPr>
      <w:spacing w:before="240"/>
    </w:pPr>
    <w:rPr>
      <w:sz w:val="18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</w:style>
  <w:style w:type="paragraph" w:customStyle="1" w:styleId="HeaderFirst">
    <w:name w:val="Header First"/>
    <w:basedOn w:val="Header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pPr>
      <w:tabs>
        <w:tab w:val="right" w:pos="0"/>
      </w:tabs>
      <w:jc w:val="right"/>
    </w:pPr>
  </w:style>
  <w:style w:type="paragraph" w:customStyle="1" w:styleId="IndexBase">
    <w:name w:val="Index Base"/>
    <w:basedOn w:val="Normal"/>
    <w:pPr>
      <w:tabs>
        <w:tab w:val="right" w:pos="3960"/>
      </w:tabs>
      <w:spacing w:line="240" w:lineRule="atLeast"/>
    </w:pPr>
    <w:rPr>
      <w:sz w:val="18"/>
    </w:rPr>
  </w:style>
  <w:style w:type="paragraph" w:customStyle="1" w:styleId="ListBulletFirst">
    <w:name w:val="List Bullet First"/>
    <w:basedOn w:val="ListBullet"/>
    <w:next w:val="ListBullet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BulletLast">
    <w:name w:val="List Bullet Last"/>
    <w:basedOn w:val="ListBullet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First">
    <w:name w:val="List First"/>
    <w:basedOn w:val="List"/>
    <w:next w:val="List"/>
    <w:pPr>
      <w:spacing w:before="80" w:after="80"/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Last">
    <w:name w:val="List Last"/>
    <w:basedOn w:val="List"/>
    <w:next w:val="Normal"/>
    <w:pPr>
      <w:ind w:left="720" w:hanging="360"/>
      <w:jc w:val="left"/>
    </w:pPr>
    <w:rPr>
      <w:rFonts w:ascii="Times New Roman" w:hAnsi="Times New Roman"/>
      <w:spacing w:val="0"/>
      <w:sz w:val="20"/>
    </w:rPr>
  </w:style>
  <w:style w:type="paragraph" w:customStyle="1" w:styleId="ListNumberFirst">
    <w:name w:val="List Number First"/>
    <w:basedOn w:val="ListNumber"/>
    <w:next w:val="ListNumber"/>
    <w:pPr>
      <w:spacing w:before="80" w:after="160"/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ListNumberLast">
    <w:name w:val="List Number Last"/>
    <w:basedOn w:val="ListNumber"/>
    <w:next w:val="Normal"/>
    <w:pPr>
      <w:ind w:right="0"/>
      <w:jc w:val="left"/>
    </w:pPr>
    <w:rPr>
      <w:rFonts w:ascii="Times New Roman" w:hAnsi="Times New Roman"/>
      <w:spacing w:val="0"/>
      <w:sz w:val="20"/>
    </w:rPr>
  </w:style>
  <w:style w:type="paragraph" w:customStyle="1" w:styleId="PartLabel">
    <w:name w:val="Part Label"/>
    <w:basedOn w:val="Normal"/>
    <w:next w:val="Normal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Normal"/>
    <w:pPr>
      <w:keepNext/>
      <w:spacing w:before="360" w:after="120"/>
      <w:jc w:val="center"/>
    </w:pPr>
    <w:rPr>
      <w:rFonts w:ascii="Arial" w:hAnsi="Arial"/>
      <w:i/>
      <w:kern w:val="28"/>
      <w:sz w:val="32"/>
    </w:rPr>
  </w:style>
  <w:style w:type="paragraph" w:customStyle="1" w:styleId="PartTitle">
    <w:name w:val="Part Title"/>
    <w:basedOn w:val="Normal"/>
    <w:next w:val="PartLabel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Normal"/>
    <w:next w:val="Caption"/>
    <w:rsid w:val="00732C8B"/>
    <w:pPr>
      <w:keepNext/>
      <w:spacing w:after="240"/>
      <w:jc w:val="both"/>
    </w:pPr>
    <w:rPr>
      <w:spacing w:val="-5"/>
      <w:sz w:val="24"/>
    </w:rPr>
  </w:style>
  <w:style w:type="paragraph" w:customStyle="1" w:styleId="ReturnAddress">
    <w:name w:val="Return Address"/>
    <w:basedOn w:val="Normal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Normal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customStyle="1" w:styleId="SubtitleCover">
    <w:name w:val="Subtitle Cover"/>
    <w:basedOn w:val="Normal"/>
    <w:next w:val="Normal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paragraph" w:customStyle="1" w:styleId="TitleCover">
    <w:name w:val="Title Cover"/>
    <w:basedOn w:val="Normal"/>
    <w:next w:val="SubtitleCover"/>
    <w:rsid w:val="00732C8B"/>
    <w:pPr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line="1440" w:lineRule="exact"/>
      <w:ind w:left="600" w:right="600"/>
      <w:jc w:val="right"/>
    </w:pPr>
    <w:rPr>
      <w:spacing w:val="-70"/>
      <w:kern w:val="28"/>
      <w:sz w:val="144"/>
    </w:rPr>
  </w:style>
  <w:style w:type="paragraph" w:customStyle="1" w:styleId="TOCBase">
    <w:name w:val="TOC Base"/>
    <w:basedOn w:val="TOC2"/>
  </w:style>
  <w:style w:type="character" w:styleId="FootnoteReference">
    <w:name w:val="footnote reference"/>
    <w:semiHidden/>
    <w:rPr>
      <w:sz w:val="18"/>
      <w:vertAlign w:val="superscript"/>
    </w:rPr>
  </w:style>
  <w:style w:type="character" w:styleId="CommentReference">
    <w:name w:val="annotation reference"/>
    <w:semiHidden/>
    <w:rPr>
      <w:sz w:val="16"/>
    </w:rPr>
  </w:style>
  <w:style w:type="character" w:styleId="LineNumber">
    <w:name w:val="line number"/>
    <w:rPr>
      <w:rFonts w:ascii="Arial" w:hAnsi="Arial" w:cs="Arial" w:hint="default"/>
      <w:sz w:val="18"/>
    </w:rPr>
  </w:style>
  <w:style w:type="character" w:styleId="PageNumber">
    <w:name w:val="page number"/>
    <w:rPr>
      <w:b/>
      <w:bCs w:val="0"/>
    </w:rPr>
  </w:style>
  <w:style w:type="character" w:styleId="EndnoteReference">
    <w:name w:val="endnote reference"/>
    <w:semiHidden/>
    <w:rPr>
      <w:sz w:val="18"/>
      <w:vertAlign w:val="superscript"/>
    </w:rPr>
  </w:style>
  <w:style w:type="character" w:customStyle="1" w:styleId="Lead-inEmphasis">
    <w:name w:val="Lead-in Emphasis"/>
    <w:rPr>
      <w:caps/>
      <w:sz w:val="22"/>
    </w:rPr>
  </w:style>
  <w:style w:type="character" w:customStyle="1" w:styleId="Superscript">
    <w:name w:val="Superscript"/>
    <w:rPr>
      <w:position w:val="0"/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character" w:styleId="Hyperlink">
    <w:name w:val="Hyperlink"/>
    <w:basedOn w:val="DefaultParagraphFont"/>
    <w:uiPriority w:val="99"/>
    <w:rsid w:val="003A00AE"/>
    <w:rPr>
      <w:color w:val="0000FF"/>
      <w:u w:val="single"/>
    </w:rPr>
  </w:style>
  <w:style w:type="paragraph" w:styleId="BodyText3">
    <w:name w:val="Body Text 3"/>
    <w:basedOn w:val="Normal"/>
    <w:rsid w:val="00087F1E"/>
    <w:pPr>
      <w:spacing w:after="120"/>
    </w:pPr>
    <w:rPr>
      <w:szCs w:val="16"/>
    </w:rPr>
  </w:style>
  <w:style w:type="paragraph" w:customStyle="1" w:styleId="ParagrafBukuPanduan">
    <w:name w:val="Paragraf Buku Panduan"/>
    <w:basedOn w:val="BodyText2"/>
    <w:link w:val="ParagrafBukuPanduanChar"/>
    <w:rsid w:val="000F5F80"/>
    <w:pPr>
      <w:spacing w:after="0" w:line="240" w:lineRule="auto"/>
      <w:ind w:firstLine="720"/>
      <w:jc w:val="both"/>
    </w:pPr>
    <w:rPr>
      <w:rFonts w:ascii="Tahoma" w:hAnsi="Tahoma" w:cs="Tahoma"/>
      <w:sz w:val="20"/>
      <w:szCs w:val="24"/>
      <w:lang w:val="en-GB"/>
    </w:rPr>
  </w:style>
  <w:style w:type="paragraph" w:styleId="BodyText2">
    <w:name w:val="Body Text 2"/>
    <w:basedOn w:val="Normal"/>
    <w:link w:val="BodyText2Char"/>
    <w:rsid w:val="000F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34517C"/>
    <w:rPr>
      <w:rFonts w:ascii="Garamond" w:hAnsi="Garamond"/>
      <w:sz w:val="16"/>
      <w:lang w:val="en-US" w:eastAsia="en-US" w:bidi="ar-SA"/>
    </w:rPr>
  </w:style>
  <w:style w:type="character" w:customStyle="1" w:styleId="ParagrafBukuPanduanChar">
    <w:name w:val="Paragraf Buku Panduan Char"/>
    <w:basedOn w:val="BodyText2Char"/>
    <w:link w:val="ParagrafBukuPanduan"/>
    <w:rsid w:val="0034517C"/>
    <w:rPr>
      <w:rFonts w:ascii="Tahoma" w:hAnsi="Tahoma" w:cs="Tahoma"/>
      <w:sz w:val="16"/>
      <w:szCs w:val="24"/>
      <w:lang w:val="en-GB" w:eastAsia="en-US" w:bidi="ar-SA"/>
    </w:rPr>
  </w:style>
  <w:style w:type="paragraph" w:customStyle="1" w:styleId="Paragraf">
    <w:name w:val="Paragraf"/>
    <w:basedOn w:val="Normal"/>
    <w:rsid w:val="00732C8B"/>
    <w:pPr>
      <w:ind w:firstLine="720"/>
      <w:jc w:val="both"/>
    </w:pPr>
    <w:rPr>
      <w:rFonts w:ascii="Times New Roman" w:hAnsi="Times New Roman"/>
      <w:noProof/>
      <w:sz w:val="20"/>
    </w:rPr>
  </w:style>
  <w:style w:type="paragraph" w:customStyle="1" w:styleId="Heading2b">
    <w:name w:val="Heading 2b"/>
    <w:basedOn w:val="Heading2"/>
    <w:rsid w:val="002A409E"/>
    <w:pPr>
      <w:shd w:val="clear" w:color="000000" w:fill="FFFFFF"/>
      <w:spacing w:before="240" w:after="60" w:line="240" w:lineRule="auto"/>
      <w:jc w:val="both"/>
    </w:pPr>
    <w:rPr>
      <w:rFonts w:ascii="Arial" w:hAnsi="Arial"/>
      <w:b/>
      <w:i/>
      <w:spacing w:val="0"/>
      <w:kern w:val="0"/>
      <w:sz w:val="24"/>
    </w:rPr>
  </w:style>
  <w:style w:type="paragraph" w:customStyle="1" w:styleId="TOCBagian">
    <w:name w:val="TOCBagian"/>
    <w:basedOn w:val="TOC1"/>
    <w:rsid w:val="002A409E"/>
    <w:pPr>
      <w:tabs>
        <w:tab w:val="clear" w:pos="3600"/>
        <w:tab w:val="left" w:pos="1008"/>
        <w:tab w:val="left" w:pos="1440"/>
        <w:tab w:val="right" w:pos="5040"/>
      </w:tabs>
      <w:spacing w:before="120" w:after="120" w:line="240" w:lineRule="auto"/>
    </w:pPr>
    <w:rPr>
      <w:rFonts w:ascii="Arial" w:hAnsi="Arial"/>
      <w:bCs/>
      <w:sz w:val="24"/>
      <w:lang w:val="en-GB"/>
    </w:rPr>
  </w:style>
  <w:style w:type="paragraph" w:customStyle="1" w:styleId="TOCBab">
    <w:name w:val="TOCBab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</w:pPr>
    <w:rPr>
      <w:rFonts w:ascii="Times New Roman" w:hAnsi="Times New Roman"/>
      <w:bCs/>
      <w:caps/>
      <w:sz w:val="20"/>
      <w:lang w:val="en-GB"/>
    </w:rPr>
  </w:style>
  <w:style w:type="paragraph" w:customStyle="1" w:styleId="TOCisi">
    <w:name w:val="TOCisi"/>
    <w:basedOn w:val="TOC1"/>
    <w:rsid w:val="002A409E"/>
    <w:pPr>
      <w:tabs>
        <w:tab w:val="clear" w:pos="3600"/>
        <w:tab w:val="right" w:pos="630"/>
        <w:tab w:val="left" w:pos="810"/>
      </w:tabs>
      <w:spacing w:before="120" w:after="120" w:line="240" w:lineRule="auto"/>
      <w:ind w:left="810" w:hanging="810"/>
    </w:pPr>
    <w:rPr>
      <w:rFonts w:ascii="Times New Roman" w:hAnsi="Times New Roman"/>
      <w:b/>
      <w:bCs/>
      <w:caps/>
      <w:sz w:val="20"/>
      <w:lang w:val="en-GB"/>
    </w:rPr>
  </w:style>
  <w:style w:type="paragraph" w:customStyle="1" w:styleId="TocSubIsi">
    <w:name w:val="TocSubIsi"/>
    <w:basedOn w:val="TOCisi"/>
    <w:rsid w:val="002A409E"/>
    <w:pPr>
      <w:tabs>
        <w:tab w:val="clear" w:pos="630"/>
        <w:tab w:val="clear" w:pos="810"/>
        <w:tab w:val="left" w:pos="1440"/>
        <w:tab w:val="left" w:pos="1710"/>
        <w:tab w:val="left" w:leader="dot" w:pos="5040"/>
      </w:tabs>
      <w:ind w:firstLine="0"/>
    </w:pPr>
  </w:style>
  <w:style w:type="paragraph" w:styleId="BodyTextIndent2">
    <w:name w:val="Body Text Indent 2"/>
    <w:basedOn w:val="Normal"/>
    <w:rsid w:val="002A409E"/>
    <w:pPr>
      <w:ind w:left="1440" w:hanging="1080"/>
      <w:jc w:val="both"/>
    </w:pPr>
    <w:rPr>
      <w:rFonts w:ascii="Times New Roman" w:hAnsi="Times New Roman"/>
      <w:sz w:val="22"/>
    </w:rPr>
  </w:style>
  <w:style w:type="paragraph" w:styleId="NormalWeb">
    <w:name w:val="Normal (Web)"/>
    <w:basedOn w:val="Normal"/>
    <w:rsid w:val="002A409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GB"/>
    </w:rPr>
  </w:style>
  <w:style w:type="paragraph" w:styleId="HTMLPreformatted">
    <w:name w:val="HTML Preformatted"/>
    <w:basedOn w:val="Normal"/>
    <w:rsid w:val="002A40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val="en-GB"/>
    </w:rPr>
  </w:style>
  <w:style w:type="character" w:styleId="HTMLCode">
    <w:name w:val="HTML Code"/>
    <w:basedOn w:val="DefaultParagraphFont"/>
    <w:rsid w:val="002A409E"/>
    <w:rPr>
      <w:rFonts w:ascii="Courier New" w:eastAsia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rsid w:val="002A409E"/>
    <w:rPr>
      <w:color w:val="800080"/>
      <w:u w:val="single"/>
    </w:rPr>
  </w:style>
  <w:style w:type="paragraph" w:styleId="BodyTextIndent3">
    <w:name w:val="Body Text Indent 3"/>
    <w:basedOn w:val="Normal"/>
    <w:rsid w:val="002A409E"/>
    <w:pPr>
      <w:ind w:left="1496" w:hanging="1496"/>
    </w:pPr>
    <w:rPr>
      <w:rFonts w:ascii="Tahoma" w:hAnsi="Tahoma" w:cs="Tahoma"/>
      <w:b/>
      <w:sz w:val="20"/>
      <w:szCs w:val="24"/>
      <w:lang w:val="en-GB"/>
    </w:rPr>
  </w:style>
  <w:style w:type="table" w:styleId="TableGrid">
    <w:name w:val="Table Grid"/>
    <w:basedOn w:val="TableNormal"/>
    <w:rsid w:val="002A4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2A409E"/>
    <w:rPr>
      <w:b/>
      <w:bCs/>
    </w:rPr>
  </w:style>
  <w:style w:type="paragraph" w:customStyle="1" w:styleId="hsrkomSub-bab1">
    <w:name w:val="hsrkom Sub-bab 1"/>
    <w:basedOn w:val="Normal"/>
    <w:rsid w:val="005E6616"/>
    <w:pPr>
      <w:numPr>
        <w:ilvl w:val="1"/>
        <w:numId w:val="12"/>
      </w:numPr>
      <w:spacing w:line="360" w:lineRule="auto"/>
    </w:pPr>
    <w:rPr>
      <w:b/>
      <w:sz w:val="28"/>
      <w:lang w:val="sv-SE"/>
    </w:rPr>
  </w:style>
  <w:style w:type="paragraph" w:styleId="BalloonText">
    <w:name w:val="Balloon Text"/>
    <w:basedOn w:val="Normal"/>
    <w:semiHidden/>
    <w:rsid w:val="00140FBF"/>
    <w:rPr>
      <w:rFonts w:ascii="Tahoma" w:hAnsi="Tahoma" w:cs="Tahoma"/>
      <w:szCs w:val="16"/>
    </w:rPr>
  </w:style>
  <w:style w:type="paragraph" w:styleId="ListParagraph">
    <w:name w:val="List Paragraph"/>
    <w:basedOn w:val="Normal"/>
    <w:uiPriority w:val="34"/>
    <w:qFormat/>
    <w:rsid w:val="00700563"/>
    <w:pPr>
      <w:ind w:left="720"/>
      <w:contextualSpacing/>
    </w:pPr>
  </w:style>
  <w:style w:type="character" w:customStyle="1" w:styleId="fontstyle01">
    <w:name w:val="fontstyle01"/>
    <w:basedOn w:val="DefaultParagraphFont"/>
    <w:rsid w:val="00B80035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80035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B97422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B97422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B97422"/>
    <w:rPr>
      <w:rFonts w:ascii="Courier New" w:hAnsi="Courier New" w:cs="Courier New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DefaultParagraphFont"/>
    <w:rsid w:val="009F312A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61">
    <w:name w:val="fontstyle61"/>
    <w:basedOn w:val="DefaultParagraphFont"/>
    <w:rsid w:val="009F312A"/>
    <w:rPr>
      <w:rFonts w:ascii="Garamond" w:hAnsi="Garamond" w:hint="default"/>
      <w:b w:val="0"/>
      <w:bCs w:val="0"/>
      <w:i/>
      <w:iCs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047B7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pacing w:val="0"/>
      <w:kern w:val="0"/>
      <w:szCs w:val="32"/>
    </w:rPr>
  </w:style>
  <w:style w:type="table" w:styleId="PlainTable3">
    <w:name w:val="Plain Table 3"/>
    <w:basedOn w:val="TableNormal"/>
    <w:rsid w:val="0094021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rsid w:val="0094021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rsid w:val="0094021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94021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94021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6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2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1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9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7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8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8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4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3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69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1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3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Manu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F24A0AD-BFEE-4D85-B9DF-935199B18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Manual.dot</Template>
  <TotalTime>0</TotalTime>
  <Pages>14</Pages>
  <Words>1105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</vt:lpstr>
    </vt:vector>
  </TitlesOfParts>
  <Manager>Heru Sukoco</Manager>
  <Company>Departemen Ilmu Komputer FMIPA IPB</Company>
  <LinksUpToDate>false</LinksUpToDate>
  <CharactersWithSpaces>7390</CharactersWithSpaces>
  <SharedDoc>false</SharedDoc>
  <HyperlinkBase>http://www.ipb.ac.id/hsrkom</HyperlinkBase>
  <HLinks>
    <vt:vector size="234" baseType="variant">
      <vt:variant>
        <vt:i4>1245235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_Toc124205612</vt:lpwstr>
      </vt:variant>
      <vt:variant>
        <vt:i4>1245235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_Toc124205611</vt:lpwstr>
      </vt:variant>
      <vt:variant>
        <vt:i4>1245235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_Toc124205610</vt:lpwstr>
      </vt:variant>
      <vt:variant>
        <vt:i4>1179699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_Toc124205609</vt:lpwstr>
      </vt:variant>
      <vt:variant>
        <vt:i4>1179699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_Toc124205608</vt:lpwstr>
      </vt:variant>
      <vt:variant>
        <vt:i4>1179699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_Toc124205607</vt:lpwstr>
      </vt:variant>
      <vt:variant>
        <vt:i4>1179699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_Toc124205606</vt:lpwstr>
      </vt:variant>
      <vt:variant>
        <vt:i4>1179699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_Toc124205605</vt:lpwstr>
      </vt:variant>
      <vt:variant>
        <vt:i4>1179699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_Toc124205604</vt:lpwstr>
      </vt:variant>
      <vt:variant>
        <vt:i4>1179699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_Toc124205603</vt:lpwstr>
      </vt:variant>
      <vt:variant>
        <vt:i4>1179699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_Toc124205602</vt:lpwstr>
      </vt:variant>
      <vt:variant>
        <vt:i4>1179699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_Toc124205601</vt:lpwstr>
      </vt:variant>
      <vt:variant>
        <vt:i4>1179699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_Toc124205600</vt:lpwstr>
      </vt:variant>
      <vt:variant>
        <vt:i4>1769520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_Toc124205599</vt:lpwstr>
      </vt:variant>
      <vt:variant>
        <vt:i4>1769520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_Toc124205598</vt:lpwstr>
      </vt:variant>
      <vt:variant>
        <vt:i4>1769520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_Toc124205597</vt:lpwstr>
      </vt:variant>
      <vt:variant>
        <vt:i4>1769520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_Toc124205596</vt:lpwstr>
      </vt:variant>
      <vt:variant>
        <vt:i4>1769520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_Toc124205595</vt:lpwstr>
      </vt:variant>
      <vt:variant>
        <vt:i4>1769520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_Toc124205594</vt:lpwstr>
      </vt:variant>
      <vt:variant>
        <vt:i4>1769520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_Toc124205593</vt:lpwstr>
      </vt:variant>
      <vt:variant>
        <vt:i4>1769520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_Toc124205592</vt:lpwstr>
      </vt:variant>
      <vt:variant>
        <vt:i4>1441840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_Toc124205547</vt:lpwstr>
      </vt:variant>
      <vt:variant>
        <vt:i4>1441840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_Toc124205546</vt:lpwstr>
      </vt:variant>
      <vt:variant>
        <vt:i4>1441840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_Toc124205545</vt:lpwstr>
      </vt:variant>
      <vt:variant>
        <vt:i4>1441840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_Toc124205544</vt:lpwstr>
      </vt:variant>
      <vt:variant>
        <vt:i4>1441840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_Toc124205543</vt:lpwstr>
      </vt:variant>
      <vt:variant>
        <vt:i4>1441840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_Toc124205542</vt:lpwstr>
      </vt:variant>
      <vt:variant>
        <vt:i4>1441840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_Toc124205541</vt:lpwstr>
      </vt:variant>
      <vt:variant>
        <vt:i4>1441840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_Toc124205540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_Toc124205539</vt:lpwstr>
      </vt:variant>
      <vt:variant>
        <vt:i4>1114160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_Toc124205538</vt:lpwstr>
      </vt:variant>
      <vt:variant>
        <vt:i4>1114160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_Toc124205537</vt:lpwstr>
      </vt:variant>
      <vt:variant>
        <vt:i4>1114160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_Toc124205536</vt:lpwstr>
      </vt:variant>
      <vt:variant>
        <vt:i4>1114160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_Toc124205535</vt:lpwstr>
      </vt:variant>
      <vt:variant>
        <vt:i4>65600</vt:i4>
      </vt:variant>
      <vt:variant>
        <vt:i4>12</vt:i4>
      </vt:variant>
      <vt:variant>
        <vt:i4>0</vt:i4>
      </vt:variant>
      <vt:variant>
        <vt:i4>5</vt:i4>
      </vt:variant>
      <vt:variant>
        <vt:lpwstr>http://www.ilkom.fmipa.ipb.ac.id/~hsrkom</vt:lpwstr>
      </vt:variant>
      <vt:variant>
        <vt:lpwstr/>
      </vt:variant>
      <vt:variant>
        <vt:i4>1376332</vt:i4>
      </vt:variant>
      <vt:variant>
        <vt:i4>9</vt:i4>
      </vt:variant>
      <vt:variant>
        <vt:i4>0</vt:i4>
      </vt:variant>
      <vt:variant>
        <vt:i4>5</vt:i4>
      </vt:variant>
      <vt:variant>
        <vt:lpwstr>http://web.ipb.ac.id/~hsrkom</vt:lpwstr>
      </vt:variant>
      <vt:variant>
        <vt:lpwstr/>
      </vt:variant>
      <vt:variant>
        <vt:i4>1572898</vt:i4>
      </vt:variant>
      <vt:variant>
        <vt:i4>6</vt:i4>
      </vt:variant>
      <vt:variant>
        <vt:i4>0</vt:i4>
      </vt:variant>
      <vt:variant>
        <vt:i4>5</vt:i4>
      </vt:variant>
      <vt:variant>
        <vt:lpwstr>mailto:hsrkom@yahoo.com</vt:lpwstr>
      </vt:variant>
      <vt:variant>
        <vt:lpwstr/>
      </vt:variant>
      <vt:variant>
        <vt:i4>7536683</vt:i4>
      </vt:variant>
      <vt:variant>
        <vt:i4>3</vt:i4>
      </vt:variant>
      <vt:variant>
        <vt:i4>0</vt:i4>
      </vt:variant>
      <vt:variant>
        <vt:i4>5</vt:i4>
      </vt:variant>
      <vt:variant>
        <vt:lpwstr>mailto:heru_sukoco@ilkom.fmipa.ipb.ac.id</vt:lpwstr>
      </vt:variant>
      <vt:variant>
        <vt:lpwstr/>
      </vt:variant>
      <vt:variant>
        <vt:i4>196731</vt:i4>
      </vt:variant>
      <vt:variant>
        <vt:i4>0</vt:i4>
      </vt:variant>
      <vt:variant>
        <vt:i4>0</vt:i4>
      </vt:variant>
      <vt:variant>
        <vt:i4>5</vt:i4>
      </vt:variant>
      <vt:variant>
        <vt:lpwstr>mailto:hsrkom@ipb.ac.id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Praktikum</dc:title>
  <dc:subject>Perintah Linux Dasar</dc:subject>
  <dc:creator>Heru Sukoco</dc:creator>
  <cp:keywords>linux, perintah dasar, ssh, dig, ftp</cp:keywords>
  <dc:description/>
  <cp:lastModifiedBy>Gede valendra</cp:lastModifiedBy>
  <cp:revision>2</cp:revision>
  <cp:lastPrinted>2018-12-06T03:43:00Z</cp:lastPrinted>
  <dcterms:created xsi:type="dcterms:W3CDTF">2026-10-11T09:12:00Z</dcterms:created>
  <dcterms:modified xsi:type="dcterms:W3CDTF">2026-10-11T09:12:00Z</dcterms:modified>
  <cp:category>Jaringan Komputer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2000113000</vt:i4>
  </property>
  <property fmtid="{D5CDD505-2E9C-101B-9397-08002B2CF9AE}" pid="4" name="LCID">
    <vt:i4>1033</vt:i4>
  </property>
  <property fmtid="{D5CDD505-2E9C-101B-9397-08002B2CF9AE}" pid="5" name="Department">
    <vt:lpwstr>Departemen Ilmu Komputer FMIPA IPB</vt:lpwstr>
  </property>
</Properties>
</file>