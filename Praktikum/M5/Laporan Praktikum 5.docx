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A0F2" w14:textId="5E8AB067" w:rsidR="00A06CD5" w:rsidRPr="007E6519" w:rsidRDefault="00AD470E" w:rsidP="008B61BB">
      <w:pPr>
        <w:pStyle w:val="PartTitle"/>
        <w:framePr w:w="1353" w:h="1617" w:hRule="exact" w:wrap="notBeside" w:hAnchor="page" w:x="7639"/>
        <w:spacing w:line="240" w:lineRule="auto"/>
        <w:rPr>
          <w:spacing w:val="0"/>
          <w:sz w:val="22"/>
          <w:szCs w:val="36"/>
          <w:lang w:val="sv-SE"/>
        </w:rPr>
      </w:pPr>
      <w:r w:rsidRPr="000B1F40">
        <w:rPr>
          <w:noProof/>
          <w:spacing w:val="0"/>
          <w:sz w:val="20"/>
          <w:szCs w:val="36"/>
          <w:lang w:val="sv-SE"/>
        </w:rPr>
        <w:t>Pertemuan</w:t>
      </w:r>
    </w:p>
    <w:p w14:paraId="583A5F8B" w14:textId="65CACD86" w:rsidR="00A06CD5" w:rsidRPr="007E6519" w:rsidRDefault="002736F7" w:rsidP="008B61BB">
      <w:pPr>
        <w:pStyle w:val="PartLabel"/>
        <w:framePr w:w="1353" w:h="1617" w:hRule="exact" w:wrap="notBeside" w:hAnchor="page" w:x="7639"/>
        <w:spacing w:before="0" w:line="240" w:lineRule="auto"/>
        <w:rPr>
          <w:sz w:val="104"/>
          <w:lang w:val="sv-SE"/>
        </w:rPr>
      </w:pPr>
      <w:r>
        <w:rPr>
          <w:sz w:val="104"/>
          <w:lang w:val="sv-SE"/>
        </w:rPr>
        <w:t>5</w:t>
      </w:r>
    </w:p>
    <w:p w14:paraId="52704C75" w14:textId="5689B245" w:rsidR="006C1A31" w:rsidRPr="008B61BB" w:rsidRDefault="00221F34" w:rsidP="008B61BB">
      <w:pPr>
        <w:pStyle w:val="CompanyName"/>
        <w:spacing w:before="120"/>
        <w:rPr>
          <w:sz w:val="24"/>
          <w:lang w:val="sv-SE"/>
        </w:rPr>
      </w:pPr>
      <w:r w:rsidRPr="008B61BB">
        <w:rPr>
          <w:b/>
          <w:noProof/>
          <w:kern w:val="28"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83AA89" wp14:editId="2C7CCD85">
                <wp:simplePos x="0" y="0"/>
                <wp:positionH relativeFrom="column">
                  <wp:posOffset>-73572</wp:posOffset>
                </wp:positionH>
                <wp:positionV relativeFrom="paragraph">
                  <wp:posOffset>-120869</wp:posOffset>
                </wp:positionV>
                <wp:extent cx="1734206" cy="331076"/>
                <wp:effectExtent l="0" t="0" r="0" b="0"/>
                <wp:wrapNone/>
                <wp:docPr id="420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206" cy="331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2CBC3" w14:textId="25B160C7" w:rsidR="00B324FA" w:rsidRPr="00AD470E" w:rsidRDefault="000A5316" w:rsidP="00F64E05">
                            <w:pP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Laporan</w:t>
                            </w:r>
                            <w:r w:rsidR="004E6562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Praktikum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83AA89" id="_x0000_t202" coordsize="21600,21600" o:spt="202" path="m,l,21600r21600,l21600,xe">
                <v:stroke joinstyle="miter"/>
                <v:path gradientshapeok="t" o:connecttype="rect"/>
              </v:shapetype>
              <v:shape id="Text Box 441" o:spid="_x0000_s1026" type="#_x0000_t202" style="position:absolute;margin-left:-5.8pt;margin-top:-9.5pt;width:136.55pt;height:26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" filled="f" stroked="f">
                <v:textbox>
                  <w:txbxContent>
                    <w:p w14:paraId="21D2CBC3" w14:textId="25B160C7" w:rsidR="00B324FA" w:rsidRPr="00AD470E" w:rsidRDefault="000A5316" w:rsidP="00F64E05">
                      <w:pPr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Laporan</w:t>
                      </w:r>
                      <w:r w:rsidR="004E6562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Praktikum</w:t>
                      </w:r>
                    </w:p>
                  </w:txbxContent>
                </v:textbox>
              </v:shape>
            </w:pict>
          </mc:Fallback>
        </mc:AlternateContent>
      </w:r>
      <w:r w:rsidR="000147C1">
        <w:rPr>
          <w:sz w:val="26"/>
          <w:lang w:val="sv-SE"/>
        </w:rPr>
        <w:t>IF25-21008</w:t>
      </w:r>
      <w:r w:rsidRPr="008B61BB">
        <w:rPr>
          <w:sz w:val="24"/>
          <w:lang w:val="sv-SE"/>
        </w:rPr>
        <w:t xml:space="preserve">: </w:t>
      </w:r>
      <w:r w:rsidR="006A7827" w:rsidRPr="008B61BB">
        <w:rPr>
          <w:sz w:val="24"/>
          <w:lang w:val="sv-SE"/>
        </w:rPr>
        <w:t>JARINGAN KOMPUTER</w:t>
      </w:r>
    </w:p>
    <w:p w14:paraId="511383D1" w14:textId="4828EE5E" w:rsidR="00F82D60" w:rsidRPr="007B2CB7" w:rsidRDefault="000A5316" w:rsidP="008B61BB">
      <w:pPr>
        <w:pStyle w:val="SubtitleCover"/>
        <w:spacing w:after="960"/>
        <w:rPr>
          <w:lang w:val="fi-FI"/>
        </w:rPr>
      </w:pPr>
      <w:r>
        <w:rPr>
          <w:sz w:val="40"/>
          <w:lang w:val="fi-FI"/>
        </w:rPr>
        <w:t>Laporan</w:t>
      </w:r>
      <w:r w:rsidR="00AD470E" w:rsidRPr="008B61BB">
        <w:rPr>
          <w:sz w:val="40"/>
          <w:lang w:val="fi-FI"/>
        </w:rPr>
        <w:t xml:space="preserve"> Praktikum</w:t>
      </w:r>
      <w:r w:rsidR="003E676A" w:rsidRPr="008B61BB">
        <w:rPr>
          <w:sz w:val="40"/>
          <w:lang w:val="fi-FI"/>
        </w:rPr>
        <w:t>/Lab</w:t>
      </w:r>
    </w:p>
    <w:p w14:paraId="74B4CBAE" w14:textId="186786CF" w:rsidR="00A06CD5" w:rsidRPr="008B61BB" w:rsidRDefault="0096037B" w:rsidP="00F82D60">
      <w:pPr>
        <w:pStyle w:val="TitleCover"/>
        <w:spacing w:line="720" w:lineRule="exact"/>
        <w:ind w:left="0" w:right="0"/>
        <w:jc w:val="center"/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</w:pPr>
      <w:r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  <w:t>Simulasi Cisco – HTTP, Server DHCP, Server DNS, Access Point, dan Routing</w:t>
      </w:r>
    </w:p>
    <w:p w14:paraId="56F6BB7C" w14:textId="77777777" w:rsidR="00A06CD5" w:rsidRPr="007B2CB7" w:rsidRDefault="00A06CD5" w:rsidP="00732C8B">
      <w:pPr>
        <w:rPr>
          <w:kern w:val="28"/>
          <w:lang w:val="fi-FI"/>
        </w:rPr>
      </w:pPr>
    </w:p>
    <w:p w14:paraId="6B7A26C3" w14:textId="77777777" w:rsidR="00CC4836" w:rsidRPr="0096037B" w:rsidRDefault="00CC4836" w:rsidP="00CC4836">
      <w:pPr>
        <w:jc w:val="right"/>
        <w:rPr>
          <w:b/>
          <w:kern w:val="28"/>
          <w:sz w:val="28"/>
          <w:szCs w:val="32"/>
          <w:lang w:val="en-ID"/>
        </w:rPr>
      </w:pPr>
    </w:p>
    <w:p w14:paraId="26026314" w14:textId="77777777" w:rsidR="00CC4836" w:rsidRPr="0096037B" w:rsidRDefault="00CC4836" w:rsidP="00CC4836">
      <w:pPr>
        <w:jc w:val="right"/>
        <w:rPr>
          <w:b/>
          <w:kern w:val="28"/>
          <w:sz w:val="28"/>
          <w:szCs w:val="32"/>
          <w:lang w:val="en-ID"/>
        </w:rPr>
      </w:pPr>
    </w:p>
    <w:p w14:paraId="6CC08840" w14:textId="19B1249C" w:rsidR="00CC4836" w:rsidRDefault="000B1F40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Gede Valendra</w:t>
      </w:r>
    </w:p>
    <w:p w14:paraId="59384A1A" w14:textId="5D1011F3" w:rsidR="00E93115" w:rsidRDefault="00E93115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RC</w:t>
      </w:r>
    </w:p>
    <w:p w14:paraId="3137DEEF" w14:textId="17D1DC21" w:rsidR="00CC4836" w:rsidRDefault="000B1F40" w:rsidP="00CC4836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124140142</w:t>
      </w:r>
    </w:p>
    <w:p w14:paraId="53728E0E" w14:textId="77777777" w:rsidR="00CC4836" w:rsidRDefault="00CC4836" w:rsidP="00CC4836">
      <w:pPr>
        <w:rPr>
          <w:b/>
          <w:kern w:val="28"/>
          <w:sz w:val="32"/>
          <w:szCs w:val="32"/>
          <w:lang w:val="sv-SE"/>
        </w:rPr>
      </w:pPr>
    </w:p>
    <w:p w14:paraId="6E1A233D" w14:textId="4257F661" w:rsidR="0063144B" w:rsidRPr="008B61BB" w:rsidRDefault="0063144B" w:rsidP="00525356">
      <w:pPr>
        <w:jc w:val="right"/>
        <w:rPr>
          <w:b/>
          <w:kern w:val="28"/>
          <w:sz w:val="28"/>
          <w:szCs w:val="32"/>
          <w:u w:val="single"/>
          <w:lang w:val="sv-SE"/>
        </w:rPr>
      </w:pPr>
      <w:r w:rsidRPr="008B61BB">
        <w:rPr>
          <w:b/>
          <w:kern w:val="28"/>
          <w:sz w:val="28"/>
          <w:szCs w:val="32"/>
          <w:u w:val="single"/>
          <w:lang w:val="sv-SE"/>
        </w:rPr>
        <w:t xml:space="preserve">Tim </w:t>
      </w:r>
      <w:r w:rsidR="00DD0B5A">
        <w:rPr>
          <w:b/>
          <w:kern w:val="28"/>
          <w:sz w:val="28"/>
          <w:szCs w:val="32"/>
          <w:u w:val="single"/>
          <w:lang w:val="sv-SE"/>
        </w:rPr>
        <w:t>Asisten</w:t>
      </w:r>
    </w:p>
    <w:p w14:paraId="3B830F45" w14:textId="2EBDEAC0" w:rsidR="008E2370" w:rsidRPr="008B61BB" w:rsidRDefault="000B1F40" w:rsidP="00525356">
      <w:pPr>
        <w:jc w:val="right"/>
        <w:rPr>
          <w:b/>
          <w:kern w:val="28"/>
          <w:sz w:val="28"/>
          <w:szCs w:val="32"/>
          <w:lang w:val="sv-SE"/>
        </w:rPr>
      </w:pPr>
      <w:r w:rsidRPr="002736F7">
        <w:rPr>
          <w:b/>
          <w:kern w:val="28"/>
          <w:sz w:val="28"/>
          <w:szCs w:val="32"/>
          <w:lang w:val="sv-SE"/>
        </w:rPr>
        <w:t>Daniel Calvin Simanjuntak</w:t>
      </w:r>
    </w:p>
    <w:p w14:paraId="027D7410" w14:textId="23C49B3E" w:rsidR="00DD0B5A" w:rsidRDefault="000B1F40" w:rsidP="00CC4836">
      <w:pPr>
        <w:jc w:val="right"/>
        <w:rPr>
          <w:b/>
          <w:kern w:val="28"/>
          <w:sz w:val="28"/>
          <w:szCs w:val="32"/>
          <w:lang w:val="sv-SE"/>
        </w:rPr>
      </w:pPr>
      <w:r w:rsidRPr="002736F7">
        <w:rPr>
          <w:b/>
          <w:kern w:val="28"/>
          <w:sz w:val="28"/>
          <w:szCs w:val="32"/>
          <w:lang w:val="sv-SE"/>
        </w:rPr>
        <w:t>Zakhi Algifari</w:t>
      </w:r>
    </w:p>
    <w:p w14:paraId="19399B13" w14:textId="04693262" w:rsidR="008E2370" w:rsidRDefault="008E2370" w:rsidP="00DD0B5A">
      <w:pPr>
        <w:rPr>
          <w:b/>
          <w:kern w:val="28"/>
          <w:sz w:val="32"/>
          <w:szCs w:val="32"/>
          <w:lang w:val="sv-SE"/>
        </w:rPr>
      </w:pPr>
    </w:p>
    <w:p w14:paraId="6A4109BC" w14:textId="6D438EAD" w:rsidR="001E7649" w:rsidRDefault="001E7649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5C1F7146" w14:textId="425FBFDA" w:rsidR="0063144B" w:rsidRDefault="0063144B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3D496D8F" w14:textId="0BFE8185" w:rsidR="001E7649" w:rsidRPr="008B61BB" w:rsidRDefault="00CC2DCE" w:rsidP="00CC2DCE">
      <w:pPr>
        <w:ind w:right="-17" w:firstLine="720"/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 xml:space="preserve">       </w:t>
      </w:r>
      <w:r w:rsidR="00AD470E" w:rsidRPr="008B61BB">
        <w:rPr>
          <w:b/>
          <w:kern w:val="28"/>
          <w:sz w:val="28"/>
          <w:szCs w:val="32"/>
          <w:lang w:val="sv-SE"/>
        </w:rPr>
        <w:t>Teknik Informatika</w:t>
      </w:r>
    </w:p>
    <w:p w14:paraId="44FCECB4" w14:textId="5FEA8D61" w:rsidR="00D76760" w:rsidRPr="008B61BB" w:rsidRDefault="00CC2DCE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Fakultas</w:t>
      </w:r>
      <w:r w:rsidR="00AD470E" w:rsidRP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Teknologi</w:t>
      </w:r>
      <w:r w:rsid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Industri</w:t>
      </w:r>
    </w:p>
    <w:p w14:paraId="58C7F217" w14:textId="443EA43F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42689016" wp14:editId="0722CFD4">
            <wp:simplePos x="0" y="0"/>
            <wp:positionH relativeFrom="column">
              <wp:posOffset>-77107</wp:posOffset>
            </wp:positionH>
            <wp:positionV relativeFrom="paragraph">
              <wp:posOffset>113582</wp:posOffset>
            </wp:positionV>
            <wp:extent cx="740229" cy="895619"/>
            <wp:effectExtent l="0" t="0" r="0" b="0"/>
            <wp:wrapNone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logo ip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29" cy="8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760" w:rsidRPr="008B61BB">
        <w:rPr>
          <w:b/>
          <w:kern w:val="28"/>
          <w:sz w:val="28"/>
          <w:szCs w:val="32"/>
          <w:lang w:val="sv-SE"/>
        </w:rPr>
        <w:t xml:space="preserve">Institut </w:t>
      </w:r>
      <w:r w:rsidR="00B66BA5" w:rsidRPr="008B61BB">
        <w:rPr>
          <w:b/>
          <w:kern w:val="28"/>
          <w:sz w:val="28"/>
          <w:szCs w:val="32"/>
          <w:lang w:val="sv-SE"/>
        </w:rPr>
        <w:t>Teknologi Sumatera</w:t>
      </w:r>
    </w:p>
    <w:p w14:paraId="099F3FCA" w14:textId="76F35512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9264" behindDoc="0" locked="0" layoutInCell="1" allowOverlap="1" wp14:anchorId="1C4076A4" wp14:editId="16E0E737">
            <wp:simplePos x="0" y="0"/>
            <wp:positionH relativeFrom="column">
              <wp:posOffset>2624183</wp:posOffset>
            </wp:positionH>
            <wp:positionV relativeFrom="paragraph">
              <wp:posOffset>261620</wp:posOffset>
            </wp:positionV>
            <wp:extent cx="2069279" cy="583474"/>
            <wp:effectExtent l="0" t="0" r="1270" b="1270"/>
            <wp:wrapNone/>
            <wp:docPr id="1064591652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91652" name="Picture 3" descr="A black text on a white background&#10;&#10;Description automatically generated"/>
                    <pic:cNvPicPr/>
                  </pic:nvPicPr>
                  <pic:blipFill rotWithShape="1">
                    <a:blip r:embed="rId9"/>
                    <a:srcRect l="7208" r="10563"/>
                    <a:stretch/>
                  </pic:blipFill>
                  <pic:spPr bwMode="auto">
                    <a:xfrm>
                      <a:off x="0" y="0"/>
                      <a:ext cx="2069279" cy="58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8240" behindDoc="0" locked="0" layoutInCell="1" allowOverlap="1" wp14:anchorId="51DF4136" wp14:editId="223BDAA7">
            <wp:simplePos x="0" y="0"/>
            <wp:positionH relativeFrom="column">
              <wp:posOffset>949688</wp:posOffset>
            </wp:positionH>
            <wp:positionV relativeFrom="paragraph">
              <wp:posOffset>313690</wp:posOffset>
            </wp:positionV>
            <wp:extent cx="1453537" cy="470262"/>
            <wp:effectExtent l="0" t="0" r="0" b="0"/>
            <wp:wrapNone/>
            <wp:docPr id="70120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970" name="Picture 701209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3537" cy="470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2DC">
        <w:rPr>
          <w:b/>
          <w:kern w:val="28"/>
          <w:sz w:val="28"/>
          <w:szCs w:val="32"/>
          <w:lang w:val="sv-SE"/>
        </w:rPr>
        <w:t>Oktober</w:t>
      </w:r>
      <w:r w:rsidR="005F06E4">
        <w:rPr>
          <w:b/>
          <w:kern w:val="28"/>
          <w:sz w:val="28"/>
          <w:szCs w:val="32"/>
          <w:lang w:val="sv-SE"/>
        </w:rPr>
        <w:t xml:space="preserve"> </w:t>
      </w:r>
      <w:r w:rsidR="000147C1">
        <w:rPr>
          <w:b/>
          <w:kern w:val="28"/>
          <w:sz w:val="28"/>
          <w:szCs w:val="32"/>
          <w:lang w:val="sv-SE"/>
        </w:rPr>
        <w:t>202</w:t>
      </w:r>
      <w:r w:rsidR="006512E3">
        <w:rPr>
          <w:b/>
          <w:kern w:val="28"/>
          <w:sz w:val="28"/>
          <w:szCs w:val="32"/>
          <w:lang w:val="sv-SE"/>
        </w:rPr>
        <w:t>6</w:t>
      </w:r>
    </w:p>
    <w:p w14:paraId="3D5EDD48" w14:textId="77777777" w:rsidR="00D76760" w:rsidRPr="008B61BB" w:rsidRDefault="00D76760" w:rsidP="00D76760">
      <w:pPr>
        <w:jc w:val="center"/>
        <w:rPr>
          <w:b/>
          <w:kern w:val="28"/>
          <w:sz w:val="28"/>
          <w:szCs w:val="32"/>
          <w:lang w:val="sv-SE"/>
        </w:rPr>
        <w:sectPr w:rsidR="00D76760" w:rsidRPr="008B61BB" w:rsidSect="00657C9F">
          <w:footerReference w:type="default" r:id="rId11"/>
          <w:pgSz w:w="9979" w:h="14175" w:code="1"/>
          <w:pgMar w:top="958" w:right="958" w:bottom="958" w:left="958" w:header="0" w:footer="0" w:gutter="0"/>
          <w:pgNumType w:start="0"/>
          <w:cols w:space="720"/>
          <w:titlePg/>
          <w:docGrid w:linePitch="360"/>
        </w:sectPr>
      </w:pPr>
    </w:p>
    <w:p w14:paraId="2ABC534F" w14:textId="0E23CD5A" w:rsidR="00613A41" w:rsidRPr="000B1F40" w:rsidRDefault="00AB707A" w:rsidP="00613A41">
      <w:pPr>
        <w:pStyle w:val="Subtitle"/>
        <w:spacing w:before="1320"/>
        <w:rPr>
          <w:lang w:val="sv-SE"/>
        </w:rPr>
      </w:pPr>
      <w:r w:rsidRPr="000B1F40">
        <w:rPr>
          <w:lang w:val="sv-SE"/>
        </w:rPr>
        <w:lastRenderedPageBreak/>
        <w:t>Fakultas</w:t>
      </w:r>
      <w:r w:rsidR="0045343A" w:rsidRPr="000B1F40">
        <w:rPr>
          <w:lang w:val="sv-SE"/>
        </w:rPr>
        <w:t xml:space="preserve"> </w:t>
      </w:r>
      <w:r w:rsidR="00B66BA5" w:rsidRPr="000B1F40">
        <w:rPr>
          <w:lang w:val="sv-SE"/>
        </w:rPr>
        <w:t>teknologi industri</w:t>
      </w:r>
    </w:p>
    <w:p w14:paraId="7B5BF622" w14:textId="5E1C3666" w:rsidR="0045343A" w:rsidRPr="000B1F40" w:rsidRDefault="00B66BA5" w:rsidP="00613A41">
      <w:pPr>
        <w:pStyle w:val="Subtitle"/>
        <w:spacing w:before="120" w:after="720"/>
        <w:rPr>
          <w:lang w:val="sv-SE"/>
        </w:rPr>
      </w:pPr>
      <w:r w:rsidRPr="000B1F40">
        <w:rPr>
          <w:lang w:val="sv-SE"/>
        </w:rPr>
        <w:t xml:space="preserve">itera </w:t>
      </w:r>
      <w:r w:rsidR="000147C1" w:rsidRPr="000B1F40">
        <w:rPr>
          <w:lang w:val="sv-SE"/>
        </w:rPr>
        <w:t>202</w:t>
      </w:r>
      <w:r w:rsidR="006512E3">
        <w:rPr>
          <w:lang w:val="sv-SE"/>
        </w:rPr>
        <w:t>6</w:t>
      </w:r>
    </w:p>
    <w:p w14:paraId="11FE7489" w14:textId="4FB3297F" w:rsidR="0045343A" w:rsidRPr="0096037B" w:rsidRDefault="0045343A" w:rsidP="0045343A">
      <w:pPr>
        <w:pStyle w:val="Title"/>
        <w:spacing w:after="2760"/>
        <w:rPr>
          <w:lang w:val="en-ID"/>
        </w:rPr>
      </w:pPr>
      <w:r w:rsidRPr="008F32C3">
        <w:rPr>
          <w:rFonts w:ascii="Garamond" w:hAnsi="Garamond"/>
          <w:color w:val="auto"/>
          <w:spacing w:val="-60"/>
          <w:kern w:val="0"/>
          <w:sz w:val="72"/>
          <w:szCs w:val="72"/>
          <w:lang w:val="sv-SE"/>
        </w:rPr>
        <w:t xml:space="preserve"> </w:t>
      </w:r>
      <w:r w:rsidR="0096037B" w:rsidRPr="0096037B">
        <w:rPr>
          <w:lang w:val="en-ID"/>
        </w:rPr>
        <w:t xml:space="preserve">Simulasi Cisco </w:t>
      </w:r>
      <w:r w:rsidR="0096037B">
        <w:rPr>
          <w:lang w:val="en-ID"/>
        </w:rPr>
        <w:t>–</w:t>
      </w:r>
      <w:r w:rsidR="0096037B" w:rsidRPr="0096037B">
        <w:rPr>
          <w:lang w:val="en-ID"/>
        </w:rPr>
        <w:t xml:space="preserve"> H</w:t>
      </w:r>
      <w:r w:rsidR="0096037B">
        <w:rPr>
          <w:lang w:val="en-ID"/>
        </w:rPr>
        <w:t>TTP, Server DHCP, Server DNS, Access Point, dan Routing</w:t>
      </w:r>
    </w:p>
    <w:p w14:paraId="5B35B9E8" w14:textId="05CCAC56" w:rsidR="00DC51DA" w:rsidRPr="008F32C3" w:rsidRDefault="000B1F40" w:rsidP="000B1F40">
      <w:pPr>
        <w:pStyle w:val="ReturnAddress"/>
        <w:rPr>
          <w:b/>
          <w:lang w:val="sv-SE"/>
        </w:rPr>
      </w:pPr>
      <w:r w:rsidRPr="008F32C3">
        <w:rPr>
          <w:b/>
          <w:lang w:val="sv-SE"/>
        </w:rPr>
        <w:t>Gede Valendra (124140142)</w:t>
      </w:r>
    </w:p>
    <w:p w14:paraId="280AA091" w14:textId="77777777" w:rsidR="00511410" w:rsidRPr="008F32C3" w:rsidRDefault="00511410" w:rsidP="0045343A">
      <w:pPr>
        <w:pStyle w:val="ReturnAddress"/>
        <w:rPr>
          <w:b/>
          <w:lang w:val="sv-SE"/>
        </w:rPr>
      </w:pPr>
    </w:p>
    <w:p w14:paraId="1DCCF84F" w14:textId="51BF1728" w:rsidR="00DC51DA" w:rsidRPr="000B1F40" w:rsidRDefault="00511410" w:rsidP="00101450">
      <w:pPr>
        <w:pStyle w:val="ReturnAddress"/>
        <w:rPr>
          <w:b/>
          <w:lang w:val="sv-SE"/>
        </w:rPr>
      </w:pPr>
      <w:r w:rsidRPr="000B1F40">
        <w:rPr>
          <w:b/>
          <w:lang w:val="sv-SE"/>
        </w:rPr>
        <w:t>Jika tugas individu cukup tulis nama dan nim saja</w:t>
      </w:r>
    </w:p>
    <w:p w14:paraId="5B1E2BE3" w14:textId="77777777" w:rsidR="00DC51DA" w:rsidRPr="000B1F40" w:rsidRDefault="00DC51DA" w:rsidP="0045343A">
      <w:pPr>
        <w:pStyle w:val="ReturnAddress"/>
        <w:rPr>
          <w:b/>
          <w:lang w:val="sv-SE"/>
        </w:rPr>
      </w:pPr>
    </w:p>
    <w:p w14:paraId="17F0626D" w14:textId="77777777" w:rsidR="00511410" w:rsidRPr="000B1F40" w:rsidRDefault="00511410" w:rsidP="0045343A">
      <w:pPr>
        <w:pStyle w:val="ReturnAddress"/>
        <w:rPr>
          <w:b/>
          <w:lang w:val="sv-SE"/>
        </w:rPr>
      </w:pPr>
    </w:p>
    <w:p w14:paraId="688F83BD" w14:textId="526979B4" w:rsidR="0045343A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>ITERA</w:t>
      </w:r>
      <w:r w:rsidR="0045343A" w:rsidRPr="000B1F40">
        <w:rPr>
          <w:lang w:val="sv-SE"/>
        </w:rPr>
        <w:t xml:space="preserve"> Laboratory</w:t>
      </w:r>
    </w:p>
    <w:p w14:paraId="245066BD" w14:textId="3B821E7A" w:rsidR="00B66BA5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>Program Studi Teknik Informatika</w:t>
      </w:r>
    </w:p>
    <w:p w14:paraId="2BC3BE02" w14:textId="2CA66650" w:rsidR="00657C9F" w:rsidRPr="000B1F40" w:rsidRDefault="0023062A" w:rsidP="0045343A">
      <w:pPr>
        <w:pStyle w:val="ReturnAddress"/>
        <w:rPr>
          <w:lang w:val="sv-SE"/>
        </w:rPr>
      </w:pPr>
      <w:r w:rsidRPr="000B1F40">
        <w:rPr>
          <w:lang w:val="sv-SE"/>
        </w:rPr>
        <w:t>Fakultas</w:t>
      </w:r>
      <w:r w:rsidR="00B66BA5" w:rsidRPr="000B1F40">
        <w:rPr>
          <w:lang w:val="sv-SE"/>
        </w:rPr>
        <w:t xml:space="preserve"> Teknologi Industri</w:t>
      </w:r>
      <w:r w:rsidR="0045343A" w:rsidRPr="000B1F40">
        <w:rPr>
          <w:lang w:val="sv-SE"/>
        </w:rPr>
        <w:t xml:space="preserve"> </w:t>
      </w:r>
    </w:p>
    <w:p w14:paraId="64BDCFDD" w14:textId="3B057CC3" w:rsidR="0045343A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>I</w:t>
      </w:r>
      <w:r w:rsidR="00657C9F" w:rsidRPr="000B1F40">
        <w:rPr>
          <w:lang w:val="sv-SE"/>
        </w:rPr>
        <w:t xml:space="preserve">nstitut </w:t>
      </w:r>
      <w:r w:rsidRPr="000B1F40">
        <w:rPr>
          <w:lang w:val="sv-SE"/>
        </w:rPr>
        <w:t>T</w:t>
      </w:r>
      <w:r w:rsidR="00657C9F" w:rsidRPr="000B1F40">
        <w:rPr>
          <w:lang w:val="sv-SE"/>
        </w:rPr>
        <w:t>eknologi Sumatera</w:t>
      </w:r>
    </w:p>
    <w:p w14:paraId="60DC38D6" w14:textId="77777777" w:rsidR="0045343A" w:rsidRPr="000B1F40" w:rsidRDefault="0045343A" w:rsidP="0045343A">
      <w:pPr>
        <w:pStyle w:val="ReturnAddress"/>
        <w:rPr>
          <w:lang w:val="sv-SE"/>
        </w:rPr>
      </w:pPr>
    </w:p>
    <w:p w14:paraId="7B7D44A0" w14:textId="5F4204FA" w:rsidR="0045343A" w:rsidRPr="000B1F40" w:rsidRDefault="0045343A" w:rsidP="0045343A">
      <w:pPr>
        <w:pStyle w:val="ReturnAddress"/>
        <w:rPr>
          <w:lang w:val="sv-SE"/>
        </w:rPr>
      </w:pPr>
      <w:r w:rsidRPr="000B1F40">
        <w:rPr>
          <w:lang w:val="sv-SE"/>
        </w:rPr>
        <w:t xml:space="preserve">Jl. </w:t>
      </w:r>
      <w:r w:rsidR="00B66BA5" w:rsidRPr="000B1F40">
        <w:rPr>
          <w:lang w:val="sv-SE"/>
        </w:rPr>
        <w:t xml:space="preserve">Terusan Ryacudu, Desa Way Hui, Kecamatan Jati Agung, </w:t>
      </w:r>
    </w:p>
    <w:p w14:paraId="0FBEBAFE" w14:textId="640735E9" w:rsidR="0045343A" w:rsidRPr="008F32C3" w:rsidRDefault="00B66BA5" w:rsidP="0045343A">
      <w:pPr>
        <w:pStyle w:val="ReturnAddress"/>
        <w:rPr>
          <w:lang w:val="en-ID"/>
        </w:rPr>
      </w:pPr>
      <w:r w:rsidRPr="008F32C3">
        <w:rPr>
          <w:lang w:val="en-ID"/>
        </w:rPr>
        <w:t xml:space="preserve">Lampung Selatan </w:t>
      </w:r>
      <w:r w:rsidR="0045343A" w:rsidRPr="008F32C3">
        <w:rPr>
          <w:lang w:val="en-ID"/>
        </w:rPr>
        <w:t xml:space="preserve">– </w:t>
      </w:r>
      <w:r w:rsidRPr="008F32C3">
        <w:rPr>
          <w:lang w:val="en-ID"/>
        </w:rPr>
        <w:t>Lampung</w:t>
      </w:r>
      <w:r w:rsidR="0045343A" w:rsidRPr="008F32C3">
        <w:rPr>
          <w:lang w:val="en-ID"/>
        </w:rPr>
        <w:t xml:space="preserve"> </w:t>
      </w:r>
      <w:r w:rsidRPr="008F32C3">
        <w:rPr>
          <w:lang w:val="en-ID"/>
        </w:rPr>
        <w:t>35365</w:t>
      </w:r>
    </w:p>
    <w:p w14:paraId="23186855" w14:textId="0907EEC1" w:rsidR="0045343A" w:rsidRPr="008F32C3" w:rsidRDefault="0045343A" w:rsidP="0045343A">
      <w:pPr>
        <w:pStyle w:val="ReturnAddress"/>
        <w:rPr>
          <w:lang w:val="en-ID"/>
        </w:rPr>
      </w:pPr>
      <w:r w:rsidRPr="008F32C3">
        <w:rPr>
          <w:lang w:val="en-ID"/>
        </w:rPr>
        <w:t>Telp. +62-</w:t>
      </w:r>
      <w:r w:rsidR="00B66BA5" w:rsidRPr="008F32C3">
        <w:rPr>
          <w:lang w:val="en-ID"/>
        </w:rPr>
        <w:t>72</w:t>
      </w:r>
      <w:r w:rsidRPr="008F32C3">
        <w:rPr>
          <w:lang w:val="en-ID"/>
        </w:rPr>
        <w:t>1-8</w:t>
      </w:r>
      <w:r w:rsidR="00B66BA5" w:rsidRPr="008F32C3">
        <w:rPr>
          <w:lang w:val="en-ID"/>
        </w:rPr>
        <w:t>030188</w:t>
      </w:r>
      <w:r w:rsidRPr="008F32C3">
        <w:rPr>
          <w:lang w:val="en-ID"/>
        </w:rPr>
        <w:t>; 8</w:t>
      </w:r>
      <w:r w:rsidR="00B66BA5" w:rsidRPr="008F32C3">
        <w:rPr>
          <w:lang w:val="en-ID"/>
        </w:rPr>
        <w:t>030189</w:t>
      </w:r>
    </w:p>
    <w:p w14:paraId="457CA8C9" w14:textId="77777777" w:rsidR="00CF1358" w:rsidRPr="008F32C3" w:rsidRDefault="00B66BA5" w:rsidP="00511410">
      <w:pPr>
        <w:pStyle w:val="ReturnAddress"/>
        <w:jc w:val="left"/>
        <w:rPr>
          <w:lang w:val="en-ID"/>
        </w:rPr>
      </w:pPr>
      <w:r w:rsidRPr="008F32C3">
        <w:rPr>
          <w:lang w:val="en-ID"/>
        </w:rPr>
        <w:t xml:space="preserve"> </w:t>
      </w:r>
      <w:r w:rsidR="008C131C" w:rsidRPr="008F32C3">
        <w:rPr>
          <w:lang w:val="en-ID"/>
        </w:rPr>
        <w:t xml:space="preserve"> </w:t>
      </w:r>
    </w:p>
    <w:p w14:paraId="047A68FC" w14:textId="2EB54A37" w:rsidR="008B5C0C" w:rsidRPr="008F28EA" w:rsidRDefault="0096037B" w:rsidP="00F55534">
      <w:pPr>
        <w:pStyle w:val="ReturnAddress"/>
        <w:rPr>
          <w:b/>
          <w:bCs/>
          <w:sz w:val="30"/>
          <w:lang w:val="en-ID"/>
        </w:rPr>
      </w:pPr>
      <w:r w:rsidRPr="008F28EA">
        <w:rPr>
          <w:b/>
          <w:bCs/>
          <w:sz w:val="30"/>
          <w:lang w:val="en-ID"/>
        </w:rPr>
        <w:t xml:space="preserve">Simulasi Cisco – HTTP, </w:t>
      </w:r>
      <w:r w:rsidR="008F28EA" w:rsidRPr="008F28EA">
        <w:rPr>
          <w:b/>
          <w:bCs/>
          <w:sz w:val="30"/>
          <w:lang w:val="en-ID"/>
        </w:rPr>
        <w:t>Server D</w:t>
      </w:r>
      <w:r w:rsidR="008F28EA">
        <w:rPr>
          <w:b/>
          <w:bCs/>
          <w:sz w:val="30"/>
          <w:lang w:val="en-ID"/>
        </w:rPr>
        <w:t>HCP, Server DNS, dan Routing</w:t>
      </w:r>
    </w:p>
    <w:p w14:paraId="317D99F3" w14:textId="77777777" w:rsidR="00440B0E" w:rsidRPr="008F28EA" w:rsidRDefault="00440B0E" w:rsidP="00F55534">
      <w:pPr>
        <w:pStyle w:val="ReturnAddress"/>
        <w:rPr>
          <w:sz w:val="30"/>
          <w:lang w:val="en-ID"/>
        </w:rPr>
      </w:pPr>
    </w:p>
    <w:tbl>
      <w:tblPr>
        <w:tblW w:w="7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114"/>
      </w:tblGrid>
      <w:tr w:rsidR="008B5C0C" w:rsidRPr="009A5C79" w14:paraId="5149502C" w14:textId="77777777" w:rsidTr="00657C9F">
        <w:trPr>
          <w:trHeight w:val="2367"/>
        </w:trPr>
        <w:tc>
          <w:tcPr>
            <w:tcW w:w="7114" w:type="dxa"/>
          </w:tcPr>
          <w:p w14:paraId="0E7A9556" w14:textId="3868D071" w:rsidR="008B5C0C" w:rsidRPr="000B1F40" w:rsidRDefault="005B10E0" w:rsidP="00B725DD">
            <w:pPr>
              <w:pStyle w:val="Heading2b"/>
              <w:rPr>
                <w:bCs/>
                <w:lang w:val="sv-SE"/>
              </w:rPr>
            </w:pPr>
            <w:r w:rsidRPr="000B1F40">
              <w:rPr>
                <w:bCs/>
                <w:lang w:val="sv-SE"/>
              </w:rPr>
              <w:t>Rangkuman praktikum</w:t>
            </w:r>
          </w:p>
          <w:p w14:paraId="3C527716" w14:textId="166E107C" w:rsidR="005B10E0" w:rsidRPr="000B1F40" w:rsidRDefault="005B10E0" w:rsidP="00B725DD">
            <w:pPr>
              <w:pStyle w:val="Heading2b"/>
              <w:rPr>
                <w:bCs/>
                <w:sz w:val="20"/>
                <w:szCs w:val="16"/>
                <w:lang w:val="sv-SE"/>
              </w:rPr>
            </w:pPr>
            <w:r w:rsidRPr="000B1F40">
              <w:rPr>
                <w:bCs/>
                <w:sz w:val="20"/>
                <w:szCs w:val="16"/>
                <w:lang w:val="sv-SE"/>
              </w:rPr>
              <w:t>Poin-poin utama yang anda ketahui selama praktikum</w:t>
            </w:r>
            <w:r w:rsidR="00E81B96" w:rsidRPr="000B1F40">
              <w:rPr>
                <w:bCs/>
                <w:sz w:val="20"/>
                <w:szCs w:val="16"/>
                <w:lang w:val="sv-SE"/>
              </w:rPr>
              <w:t xml:space="preserve"> adalah:</w:t>
            </w:r>
            <w:r w:rsidRPr="000B1F40">
              <w:rPr>
                <w:bCs/>
                <w:sz w:val="20"/>
                <w:szCs w:val="16"/>
                <w:lang w:val="sv-SE"/>
              </w:rPr>
              <w:t xml:space="preserve"> </w:t>
            </w:r>
          </w:p>
          <w:p w14:paraId="4F32BEDA" w14:textId="0B8CD1EE" w:rsidR="008F28EA" w:rsidRPr="008F28EA" w:rsidRDefault="008F28EA" w:rsidP="008F28EA">
            <w:pPr>
              <w:pStyle w:val="hsrkomList2"/>
              <w:numPr>
                <w:ilvl w:val="0"/>
                <w:numId w:val="3"/>
              </w:numPr>
              <w:rPr>
                <w:bCs/>
                <w:sz w:val="20"/>
                <w:szCs w:val="24"/>
                <w:lang w:val="sv-SE"/>
              </w:rPr>
            </w:pPr>
            <w:r w:rsidRPr="008F28EA">
              <w:rPr>
                <w:bCs/>
                <w:sz w:val="20"/>
                <w:szCs w:val="24"/>
                <w:lang w:val="sv-SE"/>
              </w:rPr>
              <w:t>Distribusi Pengalamatan Dinamis: Penerapan Server DHCP.</w:t>
            </w:r>
          </w:p>
          <w:p w14:paraId="68D09DC4" w14:textId="2192DDAC" w:rsidR="008F28EA" w:rsidRPr="008F28EA" w:rsidRDefault="008F28EA" w:rsidP="008F28EA">
            <w:pPr>
              <w:pStyle w:val="hsrkomList2"/>
              <w:numPr>
                <w:ilvl w:val="0"/>
                <w:numId w:val="3"/>
              </w:numPr>
              <w:rPr>
                <w:bCs/>
                <w:sz w:val="20"/>
                <w:szCs w:val="24"/>
              </w:rPr>
            </w:pPr>
            <w:r w:rsidRPr="008F28EA">
              <w:rPr>
                <w:bCs/>
                <w:sz w:val="20"/>
                <w:szCs w:val="24"/>
              </w:rPr>
              <w:t>Penyampaian Paket Antarsubnet: Konfigurasi Routing.</w:t>
            </w:r>
          </w:p>
          <w:p w14:paraId="31B1C49B" w14:textId="52331927" w:rsidR="008F28EA" w:rsidRPr="008F28EA" w:rsidRDefault="008F28EA" w:rsidP="008F28EA">
            <w:pPr>
              <w:pStyle w:val="hsrkomList2"/>
              <w:numPr>
                <w:ilvl w:val="0"/>
                <w:numId w:val="3"/>
              </w:numPr>
              <w:rPr>
                <w:bCs/>
                <w:sz w:val="20"/>
                <w:szCs w:val="24"/>
                <w:lang w:val="sv-SE"/>
              </w:rPr>
            </w:pPr>
            <w:r w:rsidRPr="008F28EA">
              <w:rPr>
                <w:bCs/>
                <w:sz w:val="20"/>
                <w:szCs w:val="24"/>
                <w:lang w:val="sv-SE"/>
              </w:rPr>
              <w:t>Layanan Aplikasi Inti Web: Konfigurasi Server DNS dan Server</w:t>
            </w:r>
            <w:r>
              <w:rPr>
                <w:bCs/>
                <w:sz w:val="20"/>
                <w:szCs w:val="24"/>
                <w:lang w:val="sv-SE"/>
              </w:rPr>
              <w:t xml:space="preserve"> </w:t>
            </w:r>
            <w:r w:rsidRPr="008F28EA">
              <w:rPr>
                <w:bCs/>
                <w:sz w:val="20"/>
                <w:szCs w:val="24"/>
                <w:lang w:val="sv-SE"/>
              </w:rPr>
              <w:t>HTTP.</w:t>
            </w:r>
          </w:p>
          <w:p w14:paraId="6AE8743E" w14:textId="0D58C2D0" w:rsidR="00E81B96" w:rsidRPr="008F28EA" w:rsidRDefault="008F28EA" w:rsidP="008F28EA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  <w:lang w:val="sv-SE"/>
              </w:rPr>
            </w:pPr>
            <w:r w:rsidRPr="008F28EA">
              <w:rPr>
                <w:bCs/>
                <w:sz w:val="20"/>
                <w:szCs w:val="24"/>
                <w:lang w:val="sv-SE"/>
              </w:rPr>
              <w:t xml:space="preserve">Ekstensi Jaringan Nirkabel: Pengaturan Access Point (AP). </w:t>
            </w:r>
          </w:p>
          <w:p w14:paraId="078D42D3" w14:textId="77777777" w:rsidR="008B5C0C" w:rsidRPr="008F28EA" w:rsidRDefault="008B5C0C" w:rsidP="00B725DD">
            <w:pPr>
              <w:rPr>
                <w:lang w:val="sv-SE"/>
              </w:rPr>
            </w:pPr>
          </w:p>
        </w:tc>
      </w:tr>
    </w:tbl>
    <w:p w14:paraId="2F3A94F2" w14:textId="77777777" w:rsidR="009A6DF1" w:rsidRDefault="009A6DF1" w:rsidP="00E81B96">
      <w:pPr>
        <w:pStyle w:val="ChapterSubtitle"/>
        <w:spacing w:before="100" w:beforeAutospacing="1"/>
        <w:ind w:right="30"/>
        <w:rPr>
          <w:b/>
          <w:i w:val="0"/>
          <w:spacing w:val="-5"/>
          <w:sz w:val="24"/>
          <w:lang w:val="es-ES"/>
        </w:rPr>
      </w:pPr>
    </w:p>
    <w:p w14:paraId="408C1D91" w14:textId="77777777" w:rsidR="008F28EA" w:rsidRDefault="008F28EA">
      <w:pPr>
        <w:rPr>
          <w:b/>
          <w:spacing w:val="-5"/>
          <w:kern w:val="28"/>
          <w:sz w:val="40"/>
          <w:szCs w:val="36"/>
          <w:lang w:val="es-ES"/>
        </w:rPr>
      </w:pPr>
      <w:r>
        <w:rPr>
          <w:b/>
          <w:i/>
          <w:spacing w:val="-5"/>
          <w:sz w:val="40"/>
          <w:szCs w:val="36"/>
          <w:lang w:val="es-ES"/>
        </w:rPr>
        <w:br w:type="page"/>
      </w:r>
    </w:p>
    <w:p w14:paraId="7A0F05E0" w14:textId="213670A5" w:rsidR="008B5C0C" w:rsidRPr="00371AB1" w:rsidRDefault="008B5C0C" w:rsidP="00510927">
      <w:pPr>
        <w:pStyle w:val="ChapterSubtitle"/>
        <w:spacing w:before="100" w:beforeAutospacing="1"/>
        <w:ind w:right="30"/>
        <w:jc w:val="center"/>
        <w:rPr>
          <w:b/>
          <w:i w:val="0"/>
          <w:spacing w:val="-5"/>
          <w:sz w:val="40"/>
          <w:szCs w:val="36"/>
          <w:lang w:val="es-ES"/>
        </w:rPr>
      </w:pPr>
      <w:r w:rsidRPr="00371AB1">
        <w:rPr>
          <w:b/>
          <w:i w:val="0"/>
          <w:spacing w:val="-5"/>
          <w:sz w:val="40"/>
          <w:szCs w:val="36"/>
          <w:lang w:val="es-ES"/>
        </w:rPr>
        <w:lastRenderedPageBreak/>
        <w:t>D</w:t>
      </w:r>
      <w:r w:rsidR="00E81B96">
        <w:rPr>
          <w:b/>
          <w:i w:val="0"/>
          <w:spacing w:val="-5"/>
          <w:sz w:val="40"/>
          <w:szCs w:val="36"/>
          <w:lang w:val="es-ES"/>
        </w:rPr>
        <w:t>okumentasi Praktikum</w:t>
      </w:r>
    </w:p>
    <w:p w14:paraId="68603084" w14:textId="72F18A6E" w:rsidR="00695038" w:rsidRPr="000B1F40" w:rsidRDefault="00A51693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  <w:lang w:val="sv-SE"/>
        </w:rPr>
      </w:pPr>
      <w:r w:rsidRPr="000B1F40">
        <w:rPr>
          <w:b/>
          <w:bCs/>
          <w:color w:val="000000"/>
          <w:sz w:val="24"/>
          <w:szCs w:val="24"/>
          <w:lang w:val="sv-SE"/>
        </w:rPr>
        <w:t>Jelaskan Langkah-langkah yang dilakukan selama praktikum</w:t>
      </w:r>
    </w:p>
    <w:p w14:paraId="56C6F295" w14:textId="2743D595" w:rsidR="008F32C3" w:rsidRPr="008F32C3" w:rsidRDefault="008F32C3" w:rsidP="008F32C3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 w:rsidRPr="008F32C3">
        <w:rPr>
          <w:b/>
          <w:sz w:val="24"/>
          <w:szCs w:val="24"/>
          <w:lang w:val="es-ES"/>
        </w:rPr>
        <w:t>Routing</w:t>
      </w:r>
    </w:p>
    <w:p w14:paraId="7821704C" w14:textId="57D30DD8" w:rsidR="008F32C3" w:rsidRPr="008F32C3" w:rsidRDefault="008F32C3" w:rsidP="008F32C3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 xml:space="preserve">Menyusun Topologi Jaringan dengan menggunakan perangkat sebagai berikut : </w:t>
      </w:r>
    </w:p>
    <w:p w14:paraId="33D543EA" w14:textId="29A876A3" w:rsidR="008F32C3" w:rsidRPr="008F32C3" w:rsidRDefault="008F32C3" w:rsidP="008F32C3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>2 Router-PT</w:t>
      </w:r>
    </w:p>
    <w:p w14:paraId="1CD72F29" w14:textId="21F13D29" w:rsidR="008F32C3" w:rsidRPr="008F32C3" w:rsidRDefault="008F32C3" w:rsidP="008F32C3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>6 Server-PT</w:t>
      </w:r>
    </w:p>
    <w:p w14:paraId="03132D0E" w14:textId="62EE3658" w:rsidR="008F32C3" w:rsidRPr="008F32C3" w:rsidRDefault="008F32C3" w:rsidP="008F32C3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>5 PC-PT</w:t>
      </w:r>
    </w:p>
    <w:p w14:paraId="295B79A7" w14:textId="00B87571" w:rsidR="008F32C3" w:rsidRPr="008F32C3" w:rsidRDefault="008F32C3" w:rsidP="008F32C3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>5 Laptop-PT</w:t>
      </w:r>
    </w:p>
    <w:p w14:paraId="654E01E7" w14:textId="5465FC5A" w:rsidR="008F32C3" w:rsidRPr="008F32C3" w:rsidRDefault="008F32C3" w:rsidP="008F32C3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>4 Switch-PT</w:t>
      </w:r>
    </w:p>
    <w:p w14:paraId="3D241C48" w14:textId="0D46B216" w:rsidR="00A51693" w:rsidRPr="008F32C3" w:rsidRDefault="008F32C3" w:rsidP="008F32C3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>1 AccessPoint-PT</w:t>
      </w:r>
    </w:p>
    <w:p w14:paraId="0489D943" w14:textId="0985A08C" w:rsidR="008F32C3" w:rsidRDefault="008F32C3" w:rsidP="008F32C3">
      <w:pPr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52F27942" wp14:editId="3EA2BD0B">
            <wp:extent cx="3321415" cy="2349817"/>
            <wp:effectExtent l="38100" t="38100" r="88900" b="88900"/>
            <wp:docPr id="879804434" name="Picture 879804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5633" name="Picture 19676856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7207" cy="236806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3CF0E2" w14:textId="1B1A3795" w:rsidR="00210362" w:rsidRPr="008F32C3" w:rsidRDefault="00210362" w:rsidP="008F32C3">
      <w:pPr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 w:rsidRPr="008F32C3">
        <w:rPr>
          <w:lang w:val="sv-SE"/>
        </w:rPr>
        <w:t xml:space="preserve">Gambar </w:t>
      </w:r>
      <w:r>
        <w:fldChar w:fldCharType="begin"/>
      </w:r>
      <w:r w:rsidRPr="008F32C3">
        <w:rPr>
          <w:lang w:val="sv-SE"/>
        </w:rPr>
        <w:instrText xml:space="preserve"> SEQ Gambar \* ARABIC </w:instrText>
      </w:r>
      <w:r>
        <w:fldChar w:fldCharType="separate"/>
      </w:r>
      <w:r w:rsidRPr="008F32C3">
        <w:rPr>
          <w:noProof/>
          <w:lang w:val="sv-SE"/>
        </w:rPr>
        <w:t>1</w:t>
      </w:r>
      <w:r>
        <w:rPr>
          <w:noProof/>
        </w:rPr>
        <w:fldChar w:fldCharType="end"/>
      </w:r>
      <w:r w:rsidRPr="008F32C3">
        <w:rPr>
          <w:lang w:val="sv-SE"/>
        </w:rPr>
        <w:t xml:space="preserve">. </w:t>
      </w:r>
      <w:r w:rsidR="008F32C3" w:rsidRPr="008F32C3">
        <w:rPr>
          <w:lang w:val="sv-SE"/>
        </w:rPr>
        <w:t>Rancangan Topologi Jaringan Routing</w:t>
      </w:r>
    </w:p>
    <w:p w14:paraId="60F0D221" w14:textId="77777777" w:rsidR="008F32C3" w:rsidRPr="008F32C3" w:rsidRDefault="008F32C3" w:rsidP="008F32C3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>Membuat Server DHCP</w:t>
      </w:r>
    </w:p>
    <w:p w14:paraId="1A9ABED9" w14:textId="29FD8AA3" w:rsidR="008F32C3" w:rsidRPr="008F32C3" w:rsidRDefault="008F32C3" w:rsidP="008F32C3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 w:rsidRPr="008F32C3">
        <w:rPr>
          <w:color w:val="000000"/>
          <w:sz w:val="24"/>
          <w:szCs w:val="24"/>
          <w:lang w:val="es-ES"/>
        </w:rPr>
        <w:t xml:space="preserve"> Buat 2 Server-PT yang terhubung dengan 2 Switch yang berada pada Router yang sama untuk masing-masing Router, gunakan Fa0 untuk Switch atas, dan gunakan Fa1 untuk Switch bawah, lakuk</w:t>
      </w:r>
      <w:r>
        <w:rPr>
          <w:color w:val="000000"/>
          <w:sz w:val="24"/>
          <w:szCs w:val="24"/>
          <w:lang w:val="es-ES"/>
        </w:rPr>
        <w:t>an hal yang sama untuk semua Server.</w:t>
      </w:r>
    </w:p>
    <w:p w14:paraId="1871054D" w14:textId="78F4564F" w:rsidR="008F32C3" w:rsidRDefault="006F70B7" w:rsidP="008F32C3">
      <w:p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noProof/>
          <w:sz w:val="24"/>
          <w:szCs w:val="24"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1B376B" wp14:editId="34A3F499">
                <wp:simplePos x="0" y="0"/>
                <wp:positionH relativeFrom="column">
                  <wp:posOffset>1145718</wp:posOffset>
                </wp:positionH>
                <wp:positionV relativeFrom="paragraph">
                  <wp:posOffset>258623</wp:posOffset>
                </wp:positionV>
                <wp:extent cx="828040" cy="460603"/>
                <wp:effectExtent l="0" t="0" r="10160" b="15875"/>
                <wp:wrapNone/>
                <wp:docPr id="11232086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40" cy="4606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ED41F" id="Rectangle 3" o:spid="_x0000_s1026" style="position:absolute;margin-left:90.2pt;margin-top:20.35pt;width:65.2pt;height:3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" filled="f" strokecolor="#e00"/>
            </w:pict>
          </mc:Fallback>
        </mc:AlternateContent>
      </w:r>
      <w:r>
        <w:rPr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5C86E0" wp14:editId="1AE18114">
                <wp:simplePos x="0" y="0"/>
                <wp:positionH relativeFrom="column">
                  <wp:posOffset>3151041</wp:posOffset>
                </wp:positionH>
                <wp:positionV relativeFrom="paragraph">
                  <wp:posOffset>233223</wp:posOffset>
                </wp:positionV>
                <wp:extent cx="828133" cy="440183"/>
                <wp:effectExtent l="0" t="0" r="10160" b="17145"/>
                <wp:wrapNone/>
                <wp:docPr id="16582181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133" cy="4401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2E370" id="Rectangle 3" o:spid="_x0000_s1026" style="position:absolute;margin-left:248.1pt;margin-top:18.35pt;width:65.2pt;height:34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" filled="f" strokecolor="#e00"/>
            </w:pict>
          </mc:Fallback>
        </mc:AlternateContent>
      </w:r>
      <w:r w:rsidR="008F32C3">
        <w:rPr>
          <w:bCs/>
          <w:sz w:val="24"/>
          <w:szCs w:val="24"/>
          <w:lang w:val="es-ES"/>
        </w:rPr>
        <w:tab/>
      </w:r>
      <w:r w:rsidR="008F32C3">
        <w:rPr>
          <w:bCs/>
          <w:sz w:val="24"/>
          <w:szCs w:val="24"/>
          <w:lang w:val="es-ES"/>
        </w:rPr>
        <w:tab/>
      </w:r>
      <w:r w:rsidR="008F32C3">
        <w:rPr>
          <w:bCs/>
          <w:sz w:val="24"/>
          <w:szCs w:val="24"/>
          <w:lang w:val="es-ES"/>
        </w:rPr>
        <w:tab/>
      </w:r>
      <w:r w:rsidR="008F32C3" w:rsidRPr="008F32C3">
        <w:rPr>
          <w:noProof/>
        </w:rPr>
        <w:drawing>
          <wp:inline distT="0" distB="0" distL="0" distR="0" wp14:anchorId="10B73204" wp14:editId="5F068217">
            <wp:extent cx="3127087" cy="828630"/>
            <wp:effectExtent l="38100" t="38100" r="92710" b="86360"/>
            <wp:docPr id="1967685633" name="Picture 1967685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5633" name="Picture 1967685633"/>
                    <pic:cNvPicPr/>
                  </pic:nvPicPr>
                  <pic:blipFill rotWithShape="1">
                    <a:blip r:embed="rId12"/>
                    <a:srcRect l="24314" t="35084" r="15974" b="42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745" cy="839404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A9C6F" w14:textId="2D4CCF43" w:rsidR="008F32C3" w:rsidRPr="008F32C3" w:rsidRDefault="008F32C3" w:rsidP="008F32C3">
      <w:pPr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 w:rsidRPr="008F32C3">
        <w:rPr>
          <w:lang w:val="sv-SE"/>
        </w:rPr>
        <w:t xml:space="preserve">Gambar </w:t>
      </w:r>
      <w:r w:rsidR="006F70B7">
        <w:t>2</w:t>
      </w:r>
      <w:r w:rsidRPr="008F32C3">
        <w:rPr>
          <w:lang w:val="sv-SE"/>
        </w:rPr>
        <w:t xml:space="preserve">. </w:t>
      </w:r>
      <w:r>
        <w:rPr>
          <w:lang w:val="sv-SE"/>
        </w:rPr>
        <w:t>Server DHCP</w:t>
      </w:r>
    </w:p>
    <w:p w14:paraId="08031EDE" w14:textId="2C02832B" w:rsidR="008F32C3" w:rsidRPr="006F70B7" w:rsidRDefault="006F70B7" w:rsidP="008F32C3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Setting IP Address pada msing-masing DHCP, sesuaikan dengan FastEthernet yang tersambung pada Switch.</w:t>
      </w:r>
    </w:p>
    <w:p w14:paraId="584BFA98" w14:textId="2C145B18" w:rsidR="006F70B7" w:rsidRPr="008F32C3" w:rsidRDefault="006F70B7" w:rsidP="006F70B7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Server 0</w:t>
      </w:r>
    </w:p>
    <w:p w14:paraId="7AC3E1B8" w14:textId="019AC750" w:rsidR="008F32C3" w:rsidRDefault="006F70B7" w:rsidP="008F32C3">
      <w:p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4FAE71" wp14:editId="7A3B5E81">
                <wp:simplePos x="0" y="0"/>
                <wp:positionH relativeFrom="column">
                  <wp:posOffset>1416479</wp:posOffset>
                </wp:positionH>
                <wp:positionV relativeFrom="paragraph">
                  <wp:posOffset>243514</wp:posOffset>
                </wp:positionV>
                <wp:extent cx="1910142" cy="230002"/>
                <wp:effectExtent l="0" t="0" r="13970" b="17780"/>
                <wp:wrapNone/>
                <wp:docPr id="5593843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142" cy="2300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1BE56" id="Rectangle 3" o:spid="_x0000_s1026" style="position:absolute;margin-left:111.55pt;margin-top:19.15pt;width:150.4pt;height:18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" filled="f" strokecolor="#e00"/>
            </w:pict>
          </mc:Fallback>
        </mc:AlternateContent>
      </w:r>
      <w:r>
        <w:rPr>
          <w:bCs/>
          <w:sz w:val="24"/>
          <w:szCs w:val="24"/>
          <w:lang w:val="es-ES"/>
        </w:rPr>
        <w:tab/>
      </w:r>
      <w:r>
        <w:rPr>
          <w:bCs/>
          <w:sz w:val="24"/>
          <w:szCs w:val="24"/>
          <w:lang w:val="es-ES"/>
        </w:rPr>
        <w:tab/>
      </w:r>
      <w:r>
        <w:rPr>
          <w:bCs/>
          <w:sz w:val="24"/>
          <w:szCs w:val="24"/>
          <w:lang w:val="es-ES"/>
        </w:rPr>
        <w:tab/>
      </w:r>
      <w:r>
        <w:rPr>
          <w:bCs/>
          <w:sz w:val="24"/>
          <w:szCs w:val="24"/>
          <w:lang w:val="es-ES"/>
        </w:rPr>
        <w:tab/>
      </w:r>
      <w:r w:rsidRPr="008F32C3">
        <w:rPr>
          <w:noProof/>
        </w:rPr>
        <w:drawing>
          <wp:inline distT="0" distB="0" distL="0" distR="0" wp14:anchorId="28989D1B" wp14:editId="212E460A">
            <wp:extent cx="2643913" cy="702945"/>
            <wp:effectExtent l="38100" t="38100" r="99695" b="97155"/>
            <wp:docPr id="1830427452" name="Picture 1830427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54210" name="Picture 1630054210"/>
                    <pic:cNvPicPr/>
                  </pic:nvPicPr>
                  <pic:blipFill rotWithShape="1">
                    <a:blip r:embed="rId13"/>
                    <a:srcRect l="436" r="22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717926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73D17" w14:textId="29CA2357" w:rsidR="008F32C3" w:rsidRPr="008F32C3" w:rsidRDefault="008F32C3" w:rsidP="008F32C3">
      <w:pPr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 w:rsidR="006F70B7">
        <w:rPr>
          <w:lang w:val="sv-SE"/>
        </w:rPr>
        <w:tab/>
      </w:r>
      <w:r w:rsidR="006F70B7">
        <w:rPr>
          <w:lang w:val="sv-SE"/>
        </w:rPr>
        <w:tab/>
      </w:r>
      <w:r w:rsidRPr="008F32C3">
        <w:rPr>
          <w:lang w:val="sv-SE"/>
        </w:rPr>
        <w:t xml:space="preserve">Gambar </w:t>
      </w:r>
      <w:r w:rsidR="006F70B7" w:rsidRPr="006F70B7">
        <w:rPr>
          <w:lang w:val="sv-SE"/>
        </w:rPr>
        <w:t>3</w:t>
      </w:r>
      <w:r w:rsidRPr="008F32C3">
        <w:rPr>
          <w:lang w:val="sv-SE"/>
        </w:rPr>
        <w:t xml:space="preserve">. </w:t>
      </w:r>
      <w:r w:rsidR="006F70B7">
        <w:rPr>
          <w:lang w:val="sv-SE"/>
        </w:rPr>
        <w:t>IP Konfigurasi pada DHCP Server0</w:t>
      </w:r>
    </w:p>
    <w:p w14:paraId="1E277CB4" w14:textId="6A41976B" w:rsidR="006F70B7" w:rsidRPr="006F70B7" w:rsidRDefault="006F70B7" w:rsidP="006F70B7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Server 1</w:t>
      </w:r>
    </w:p>
    <w:p w14:paraId="3A0486E5" w14:textId="29DD01FC" w:rsidR="006F70B7" w:rsidRPr="008F32C3" w:rsidRDefault="006F70B7" w:rsidP="006F70B7">
      <w:pPr>
        <w:pStyle w:val="ListParagraph"/>
        <w:tabs>
          <w:tab w:val="left" w:pos="709"/>
        </w:tabs>
        <w:spacing w:line="360" w:lineRule="auto"/>
        <w:ind w:left="2160"/>
        <w:jc w:val="both"/>
        <w:rPr>
          <w:bCs/>
          <w:sz w:val="24"/>
          <w:szCs w:val="24"/>
          <w:lang w:val="es-ES"/>
        </w:rPr>
      </w:pPr>
      <w:r>
        <w:rPr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8E6EA2" wp14:editId="3F3171BC">
                <wp:simplePos x="0" y="0"/>
                <wp:positionH relativeFrom="column">
                  <wp:posOffset>1419525</wp:posOffset>
                </wp:positionH>
                <wp:positionV relativeFrom="paragraph">
                  <wp:posOffset>242423</wp:posOffset>
                </wp:positionV>
                <wp:extent cx="1910142" cy="230002"/>
                <wp:effectExtent l="0" t="0" r="13970" b="17780"/>
                <wp:wrapNone/>
                <wp:docPr id="19956195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142" cy="2300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A5BE3" id="Rectangle 3" o:spid="_x0000_s1026" style="position:absolute;margin-left:111.75pt;margin-top:19.1pt;width:150.4pt;height:1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" filled="f" strokecolor="#e00"/>
            </w:pict>
          </mc:Fallback>
        </mc:AlternateContent>
      </w:r>
      <w:r w:rsidRPr="008F32C3">
        <w:rPr>
          <w:noProof/>
        </w:rPr>
        <w:drawing>
          <wp:inline distT="0" distB="0" distL="0" distR="0" wp14:anchorId="550CC5EA" wp14:editId="733CACCB">
            <wp:extent cx="2700259" cy="717926"/>
            <wp:effectExtent l="38100" t="38100" r="100330" b="101600"/>
            <wp:docPr id="1630054210" name="Picture 1630054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54210" name="Picture 1630054210"/>
                    <pic:cNvPicPr/>
                  </pic:nvPicPr>
                  <pic:blipFill rotWithShape="1">
                    <a:blip r:embed="rId14"/>
                    <a:srcRect l="329" r="19694" b="12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717926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68D97" w14:textId="27392A50" w:rsidR="008057C2" w:rsidRPr="006F70B7" w:rsidRDefault="006F70B7" w:rsidP="006F70B7">
      <w:pPr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8F32C3">
        <w:rPr>
          <w:lang w:val="sv-SE"/>
        </w:rPr>
        <w:t xml:space="preserve">Gambar </w:t>
      </w:r>
      <w:r w:rsidRPr="006F70B7">
        <w:rPr>
          <w:lang w:val="sv-SE"/>
        </w:rPr>
        <w:t>4</w:t>
      </w:r>
      <w:r w:rsidRPr="008F32C3">
        <w:rPr>
          <w:lang w:val="sv-SE"/>
        </w:rPr>
        <w:t xml:space="preserve">. </w:t>
      </w:r>
      <w:r>
        <w:rPr>
          <w:lang w:val="sv-SE"/>
        </w:rPr>
        <w:t>IP Konfigurasi pada DHCP Server1</w:t>
      </w:r>
    </w:p>
    <w:p w14:paraId="23860912" w14:textId="4560EF60" w:rsidR="006F70B7" w:rsidRPr="006F70B7" w:rsidRDefault="006F70B7" w:rsidP="006F70B7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Setting Server DHCP masing-masing FastEthernet</w:t>
      </w:r>
    </w:p>
    <w:p w14:paraId="56D1D030" w14:textId="14DEE307" w:rsidR="006F70B7" w:rsidRPr="006F70B7" w:rsidRDefault="006F70B7" w:rsidP="006F70B7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Server0 FastEthernet0</w:t>
      </w:r>
    </w:p>
    <w:p w14:paraId="0A40F143" w14:textId="3BDCDA89" w:rsidR="006F70B7" w:rsidRPr="006F70B7" w:rsidRDefault="000C1AF2" w:rsidP="006F70B7">
      <w:pPr>
        <w:tabs>
          <w:tab w:val="left" w:pos="709"/>
        </w:tabs>
        <w:spacing w:line="360" w:lineRule="auto"/>
        <w:ind w:left="1451" w:firstLine="709"/>
        <w:jc w:val="both"/>
        <w:rPr>
          <w:bCs/>
          <w:sz w:val="24"/>
          <w:szCs w:val="24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24B8F9" wp14:editId="313A7642">
                <wp:simplePos x="0" y="0"/>
                <wp:positionH relativeFrom="column">
                  <wp:posOffset>2700338</wp:posOffset>
                </wp:positionH>
                <wp:positionV relativeFrom="paragraph">
                  <wp:posOffset>1235393</wp:posOffset>
                </wp:positionV>
                <wp:extent cx="649287" cy="81976"/>
                <wp:effectExtent l="0" t="0" r="17780" b="13335"/>
                <wp:wrapNone/>
                <wp:docPr id="4841297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87" cy="819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77F85" id="Rectangle 3" o:spid="_x0000_s1026" style="position:absolute;margin-left:212.65pt;margin-top:97.3pt;width:51.1pt;height:6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3784F9" wp14:editId="2AD7935A">
                <wp:simplePos x="0" y="0"/>
                <wp:positionH relativeFrom="column">
                  <wp:posOffset>2392363</wp:posOffset>
                </wp:positionH>
                <wp:positionV relativeFrom="paragraph">
                  <wp:posOffset>725805</wp:posOffset>
                </wp:positionV>
                <wp:extent cx="1617662" cy="81976"/>
                <wp:effectExtent l="0" t="0" r="20955" b="13335"/>
                <wp:wrapNone/>
                <wp:docPr id="11168972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662" cy="819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C67F4" id="Rectangle 3" o:spid="_x0000_s1026" style="position:absolute;margin-left:188.4pt;margin-top:57.15pt;width:127.35pt;height:6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AF52FF" wp14:editId="2B3CA137">
                <wp:simplePos x="0" y="0"/>
                <wp:positionH relativeFrom="column">
                  <wp:posOffset>3013076</wp:posOffset>
                </wp:positionH>
                <wp:positionV relativeFrom="paragraph">
                  <wp:posOffset>525780</wp:posOffset>
                </wp:positionV>
                <wp:extent cx="342900" cy="81976"/>
                <wp:effectExtent l="0" t="0" r="19050" b="13335"/>
                <wp:wrapNone/>
                <wp:docPr id="12963924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19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4ECB4" id="Rectangle 3" o:spid="_x0000_s1026" style="position:absolute;margin-left:237.25pt;margin-top:41.4pt;width:27pt;height: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" filled="f" strokecolor="#e00"/>
            </w:pict>
          </mc:Fallback>
        </mc:AlternateContent>
      </w:r>
      <w:r w:rsidR="006F70B7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309391" wp14:editId="50017353">
                <wp:simplePos x="0" y="0"/>
                <wp:positionH relativeFrom="column">
                  <wp:posOffset>2496182</wp:posOffset>
                </wp:positionH>
                <wp:positionV relativeFrom="paragraph">
                  <wp:posOffset>302100</wp:posOffset>
                </wp:positionV>
                <wp:extent cx="911757" cy="134344"/>
                <wp:effectExtent l="0" t="0" r="22225" b="18415"/>
                <wp:wrapNone/>
                <wp:docPr id="13254408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757" cy="134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6960B" id="Rectangle 3" o:spid="_x0000_s1026" style="position:absolute;margin-left:196.55pt;margin-top:23.8pt;width:71.8pt;height:1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" filled="f" strokecolor="#e00"/>
            </w:pict>
          </mc:Fallback>
        </mc:AlternateContent>
      </w:r>
      <w:r w:rsidR="006F70B7" w:rsidRPr="008F32C3">
        <w:rPr>
          <w:noProof/>
        </w:rPr>
        <w:drawing>
          <wp:inline distT="0" distB="0" distL="0" distR="0" wp14:anchorId="1CFCE387" wp14:editId="62B227C5">
            <wp:extent cx="2698018" cy="1308006"/>
            <wp:effectExtent l="38100" t="38100" r="102870" b="102235"/>
            <wp:docPr id="1559542764" name="Picture 1559542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2764" name="Picture 1559542764"/>
                    <pic:cNvPicPr/>
                  </pic:nvPicPr>
                  <pic:blipFill rotWithShape="1">
                    <a:blip r:embed="rId15"/>
                    <a:srcRect t="449" b="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309092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6B956" w14:textId="5154E419" w:rsidR="006F70B7" w:rsidRDefault="006F70B7" w:rsidP="006F70B7">
      <w:pPr>
        <w:pStyle w:val="ListParagraph"/>
        <w:tabs>
          <w:tab w:val="left" w:pos="709"/>
        </w:tabs>
        <w:spacing w:line="360" w:lineRule="auto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6F70B7">
        <w:rPr>
          <w:lang w:val="sv-SE"/>
        </w:rPr>
        <w:t xml:space="preserve">Gambar </w:t>
      </w:r>
      <w:r w:rsidR="00064896">
        <w:rPr>
          <w:lang w:val="sv-SE"/>
        </w:rPr>
        <w:t>5</w:t>
      </w:r>
      <w:r w:rsidRPr="006F70B7">
        <w:rPr>
          <w:lang w:val="sv-SE"/>
        </w:rPr>
        <w:t>. IP Konfigurasi pada DHCP Server</w:t>
      </w:r>
      <w:r w:rsidR="00064896">
        <w:rPr>
          <w:lang w:val="sv-SE"/>
        </w:rPr>
        <w:t>0</w:t>
      </w:r>
    </w:p>
    <w:p w14:paraId="4B2AFA17" w14:textId="77777777" w:rsidR="000C1AF2" w:rsidRDefault="000C1AF2" w:rsidP="006F70B7">
      <w:pPr>
        <w:pStyle w:val="ListParagraph"/>
        <w:tabs>
          <w:tab w:val="left" w:pos="709"/>
        </w:tabs>
        <w:spacing w:line="360" w:lineRule="auto"/>
        <w:rPr>
          <w:lang w:val="sv-SE"/>
        </w:rPr>
      </w:pPr>
    </w:p>
    <w:p w14:paraId="0A0B5724" w14:textId="77777777" w:rsidR="000C1AF2" w:rsidRPr="006F70B7" w:rsidRDefault="000C1AF2" w:rsidP="006F70B7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</w:p>
    <w:p w14:paraId="7633BD2E" w14:textId="089ADCB9" w:rsidR="006F70B7" w:rsidRPr="006F70B7" w:rsidRDefault="006F70B7" w:rsidP="006F70B7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lastRenderedPageBreak/>
        <w:t>Server0 FastEthernet1</w:t>
      </w:r>
    </w:p>
    <w:p w14:paraId="1679B41F" w14:textId="26275F4F" w:rsidR="006F70B7" w:rsidRPr="006F70B7" w:rsidRDefault="000C1AF2" w:rsidP="006F70B7">
      <w:pPr>
        <w:pStyle w:val="ListParagraph"/>
        <w:tabs>
          <w:tab w:val="left" w:pos="709"/>
        </w:tabs>
        <w:spacing w:line="360" w:lineRule="auto"/>
        <w:ind w:left="1440" w:firstLine="720"/>
        <w:jc w:val="both"/>
        <w:rPr>
          <w:bCs/>
          <w:sz w:val="24"/>
          <w:szCs w:val="24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D6AB92" wp14:editId="67E63998">
                <wp:simplePos x="0" y="0"/>
                <wp:positionH relativeFrom="column">
                  <wp:posOffset>2716530</wp:posOffset>
                </wp:positionH>
                <wp:positionV relativeFrom="paragraph">
                  <wp:posOffset>1244600</wp:posOffset>
                </wp:positionV>
                <wp:extent cx="648970" cy="81915"/>
                <wp:effectExtent l="0" t="0" r="17780" b="13335"/>
                <wp:wrapNone/>
                <wp:docPr id="17664402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970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A4433" id="Rectangle 3" o:spid="_x0000_s1026" style="position:absolute;margin-left:213.9pt;margin-top:98pt;width:51.1pt;height:6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35FF6F" wp14:editId="063C6D70">
                <wp:simplePos x="0" y="0"/>
                <wp:positionH relativeFrom="column">
                  <wp:posOffset>2408555</wp:posOffset>
                </wp:positionH>
                <wp:positionV relativeFrom="paragraph">
                  <wp:posOffset>735330</wp:posOffset>
                </wp:positionV>
                <wp:extent cx="1617345" cy="81915"/>
                <wp:effectExtent l="0" t="0" r="20955" b="13335"/>
                <wp:wrapNone/>
                <wp:docPr id="21464557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10497" id="Rectangle 3" o:spid="_x0000_s1026" style="position:absolute;margin-left:189.65pt;margin-top:57.9pt;width:127.35pt;height:6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77E49C" wp14:editId="573F26C5">
                <wp:simplePos x="0" y="0"/>
                <wp:positionH relativeFrom="column">
                  <wp:posOffset>3029585</wp:posOffset>
                </wp:positionH>
                <wp:positionV relativeFrom="paragraph">
                  <wp:posOffset>535305</wp:posOffset>
                </wp:positionV>
                <wp:extent cx="342900" cy="81915"/>
                <wp:effectExtent l="0" t="0" r="19050" b="13335"/>
                <wp:wrapNone/>
                <wp:docPr id="14968942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231E2" id="Rectangle 3" o:spid="_x0000_s1026" style="position:absolute;margin-left:238.55pt;margin-top:42.15pt;width:27pt;height:6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4AFE38" wp14:editId="2CBF3F8A">
                <wp:simplePos x="0" y="0"/>
                <wp:positionH relativeFrom="column">
                  <wp:posOffset>2512472</wp:posOffset>
                </wp:positionH>
                <wp:positionV relativeFrom="paragraph">
                  <wp:posOffset>311773</wp:posOffset>
                </wp:positionV>
                <wp:extent cx="911225" cy="133985"/>
                <wp:effectExtent l="0" t="0" r="22225" b="18415"/>
                <wp:wrapNone/>
                <wp:docPr id="239076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225" cy="133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14EDF" id="Rectangle 3" o:spid="_x0000_s1026" style="position:absolute;margin-left:197.85pt;margin-top:24.55pt;width:71.75pt;height:10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" filled="f" strokecolor="#e00"/>
            </w:pict>
          </mc:Fallback>
        </mc:AlternateContent>
      </w:r>
      <w:r w:rsidR="006F70B7" w:rsidRPr="008F32C3">
        <w:rPr>
          <w:noProof/>
        </w:rPr>
        <w:drawing>
          <wp:inline distT="0" distB="0" distL="0" distR="0" wp14:anchorId="72AC762A" wp14:editId="3FF56128">
            <wp:extent cx="2698072" cy="1308183"/>
            <wp:effectExtent l="38100" t="38100" r="102870" b="101600"/>
            <wp:docPr id="540817748" name="Picture 540817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7748" name="Picture 540817748"/>
                    <pic:cNvPicPr/>
                  </pic:nvPicPr>
                  <pic:blipFill rotWithShape="1">
                    <a:blip r:embed="rId16"/>
                    <a:srcRect t="-1169" b="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309243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CA745" w14:textId="0BA2A153" w:rsidR="006F70B7" w:rsidRPr="006F70B7" w:rsidRDefault="006F70B7" w:rsidP="006F70B7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6F70B7">
        <w:rPr>
          <w:lang w:val="sv-SE"/>
        </w:rPr>
        <w:t xml:space="preserve">Gambar </w:t>
      </w:r>
      <w:r w:rsidR="00064896">
        <w:rPr>
          <w:lang w:val="sv-SE"/>
        </w:rPr>
        <w:t>6</w:t>
      </w:r>
      <w:r w:rsidRPr="006F70B7">
        <w:rPr>
          <w:lang w:val="sv-SE"/>
        </w:rPr>
        <w:t>. IP Konfigurasi pada DHCP Server</w:t>
      </w:r>
      <w:r w:rsidR="00064896">
        <w:rPr>
          <w:lang w:val="sv-SE"/>
        </w:rPr>
        <w:t>0</w:t>
      </w:r>
    </w:p>
    <w:p w14:paraId="5DDC4025" w14:textId="4D0EEC5B" w:rsidR="006F70B7" w:rsidRPr="006F70B7" w:rsidRDefault="006F70B7" w:rsidP="006F70B7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Server1 FastEthernet0</w:t>
      </w:r>
    </w:p>
    <w:p w14:paraId="446F22EF" w14:textId="2E2AFF90" w:rsidR="006F70B7" w:rsidRPr="006F70B7" w:rsidRDefault="000C1AF2" w:rsidP="006F70B7">
      <w:pPr>
        <w:pStyle w:val="ListParagraph"/>
        <w:tabs>
          <w:tab w:val="left" w:pos="709"/>
        </w:tabs>
        <w:spacing w:line="360" w:lineRule="auto"/>
        <w:ind w:left="1440" w:firstLine="720"/>
        <w:jc w:val="both"/>
        <w:rPr>
          <w:bCs/>
          <w:sz w:val="24"/>
          <w:szCs w:val="24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523085" wp14:editId="5A95C89A">
                <wp:simplePos x="0" y="0"/>
                <wp:positionH relativeFrom="column">
                  <wp:posOffset>3037737</wp:posOffset>
                </wp:positionH>
                <wp:positionV relativeFrom="paragraph">
                  <wp:posOffset>514985</wp:posOffset>
                </wp:positionV>
                <wp:extent cx="342900" cy="81915"/>
                <wp:effectExtent l="0" t="0" r="19050" b="13335"/>
                <wp:wrapNone/>
                <wp:docPr id="705372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383621" id="Rectangle 3" o:spid="_x0000_s1026" style="position:absolute;margin-left:239.2pt;margin-top:40.55pt;width:27pt;height:6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AA493C" wp14:editId="7FA17B6D">
                <wp:simplePos x="0" y="0"/>
                <wp:positionH relativeFrom="column">
                  <wp:posOffset>2467610</wp:posOffset>
                </wp:positionH>
                <wp:positionV relativeFrom="paragraph">
                  <wp:posOffset>290830</wp:posOffset>
                </wp:positionV>
                <wp:extent cx="911225" cy="133985"/>
                <wp:effectExtent l="0" t="0" r="22225" b="18415"/>
                <wp:wrapNone/>
                <wp:docPr id="8103924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225" cy="133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51819" id="Rectangle 3" o:spid="_x0000_s1026" style="position:absolute;margin-left:194.3pt;margin-top:22.9pt;width:71.75pt;height:10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1037C7" wp14:editId="7108EEC5">
                <wp:simplePos x="0" y="0"/>
                <wp:positionH relativeFrom="column">
                  <wp:posOffset>2364105</wp:posOffset>
                </wp:positionH>
                <wp:positionV relativeFrom="paragraph">
                  <wp:posOffset>715010</wp:posOffset>
                </wp:positionV>
                <wp:extent cx="1617345" cy="81915"/>
                <wp:effectExtent l="0" t="0" r="20955" b="13335"/>
                <wp:wrapNone/>
                <wp:docPr id="8464670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88EC54" id="Rectangle 3" o:spid="_x0000_s1026" style="position:absolute;margin-left:186.15pt;margin-top:56.3pt;width:127.35pt;height:6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6D5E23" wp14:editId="7EBCE43D">
                <wp:simplePos x="0" y="0"/>
                <wp:positionH relativeFrom="column">
                  <wp:posOffset>2672587</wp:posOffset>
                </wp:positionH>
                <wp:positionV relativeFrom="paragraph">
                  <wp:posOffset>1224802</wp:posOffset>
                </wp:positionV>
                <wp:extent cx="648970" cy="81915"/>
                <wp:effectExtent l="0" t="0" r="17780" b="13335"/>
                <wp:wrapNone/>
                <wp:docPr id="2480472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970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77D1B" id="Rectangle 3" o:spid="_x0000_s1026" style="position:absolute;margin-left:210.45pt;margin-top:96.45pt;width:51.1pt;height:6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" filled="f" strokecolor="#e00"/>
            </w:pict>
          </mc:Fallback>
        </mc:AlternateContent>
      </w:r>
      <w:r w:rsidR="006F70B7" w:rsidRPr="008F32C3">
        <w:rPr>
          <w:noProof/>
        </w:rPr>
        <w:drawing>
          <wp:inline distT="0" distB="0" distL="0" distR="0" wp14:anchorId="55CF2AFE" wp14:editId="3BCFCD5A">
            <wp:extent cx="2700259" cy="1303435"/>
            <wp:effectExtent l="38100" t="38100" r="100330" b="87630"/>
            <wp:docPr id="1645200702" name="Picture 1645200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00702" name="Picture 1645200702"/>
                    <pic:cNvPicPr/>
                  </pic:nvPicPr>
                  <pic:blipFill>
                    <a:blip r:embed="rId17"/>
                    <a:srcRect t="249" b="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303435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19D72" w14:textId="500138AA" w:rsidR="006F70B7" w:rsidRPr="006F70B7" w:rsidRDefault="006F70B7" w:rsidP="006F70B7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6F70B7">
        <w:rPr>
          <w:lang w:val="sv-SE"/>
        </w:rPr>
        <w:t xml:space="preserve">Gambar </w:t>
      </w:r>
      <w:r w:rsidR="00064896">
        <w:rPr>
          <w:lang w:val="sv-SE"/>
        </w:rPr>
        <w:t>7</w:t>
      </w:r>
      <w:r w:rsidRPr="006F70B7">
        <w:rPr>
          <w:lang w:val="sv-SE"/>
        </w:rPr>
        <w:t>. IP Konfigurasi pada DHCP Server1</w:t>
      </w:r>
    </w:p>
    <w:p w14:paraId="46D8CFDA" w14:textId="474C1885" w:rsidR="006F70B7" w:rsidRPr="006F70B7" w:rsidRDefault="006F70B7" w:rsidP="006F70B7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Server1 FastEthernet1</w:t>
      </w:r>
    </w:p>
    <w:p w14:paraId="2EA92767" w14:textId="3CFA25F9" w:rsidR="006F70B7" w:rsidRPr="006F70B7" w:rsidRDefault="000C1AF2" w:rsidP="006F70B7">
      <w:pPr>
        <w:pStyle w:val="ListParagraph"/>
        <w:tabs>
          <w:tab w:val="left" w:pos="709"/>
        </w:tabs>
        <w:spacing w:line="360" w:lineRule="auto"/>
        <w:ind w:left="1440" w:firstLine="720"/>
        <w:jc w:val="both"/>
        <w:rPr>
          <w:bCs/>
          <w:sz w:val="24"/>
          <w:szCs w:val="24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766BA0" wp14:editId="5A40ED7B">
                <wp:simplePos x="0" y="0"/>
                <wp:positionH relativeFrom="column">
                  <wp:posOffset>2997200</wp:posOffset>
                </wp:positionH>
                <wp:positionV relativeFrom="paragraph">
                  <wp:posOffset>530860</wp:posOffset>
                </wp:positionV>
                <wp:extent cx="342900" cy="81915"/>
                <wp:effectExtent l="0" t="0" r="19050" b="13335"/>
                <wp:wrapNone/>
                <wp:docPr id="9910983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571E7" id="Rectangle 3" o:spid="_x0000_s1026" style="position:absolute;margin-left:236pt;margin-top:41.8pt;width:27pt;height:6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93CE06" wp14:editId="0260E514">
                <wp:simplePos x="0" y="0"/>
                <wp:positionH relativeFrom="column">
                  <wp:posOffset>2479675</wp:posOffset>
                </wp:positionH>
                <wp:positionV relativeFrom="paragraph">
                  <wp:posOffset>306705</wp:posOffset>
                </wp:positionV>
                <wp:extent cx="911225" cy="133985"/>
                <wp:effectExtent l="0" t="0" r="22225" b="18415"/>
                <wp:wrapNone/>
                <wp:docPr id="8810086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1225" cy="133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55F5F" id="Rectangle 3" o:spid="_x0000_s1026" style="position:absolute;margin-left:195.25pt;margin-top:24.15pt;width:71.75pt;height:10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F6DBB5" wp14:editId="75DB8A98">
                <wp:simplePos x="0" y="0"/>
                <wp:positionH relativeFrom="column">
                  <wp:posOffset>2376170</wp:posOffset>
                </wp:positionH>
                <wp:positionV relativeFrom="paragraph">
                  <wp:posOffset>730885</wp:posOffset>
                </wp:positionV>
                <wp:extent cx="1617345" cy="81915"/>
                <wp:effectExtent l="0" t="0" r="20955" b="13335"/>
                <wp:wrapNone/>
                <wp:docPr id="160723988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23317" id="Rectangle 3" o:spid="_x0000_s1026" style="position:absolute;margin-left:187.1pt;margin-top:57.55pt;width:127.35pt;height:6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142A77" wp14:editId="1843A347">
                <wp:simplePos x="0" y="0"/>
                <wp:positionH relativeFrom="column">
                  <wp:posOffset>2684413</wp:posOffset>
                </wp:positionH>
                <wp:positionV relativeFrom="paragraph">
                  <wp:posOffset>1240312</wp:posOffset>
                </wp:positionV>
                <wp:extent cx="648970" cy="81915"/>
                <wp:effectExtent l="0" t="0" r="17780" b="13335"/>
                <wp:wrapNone/>
                <wp:docPr id="16455761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970" cy="819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30146" id="Rectangle 3" o:spid="_x0000_s1026" style="position:absolute;margin-left:211.35pt;margin-top:97.65pt;width:51.1pt;height:6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" filled="f" strokecolor="#e00"/>
            </w:pict>
          </mc:Fallback>
        </mc:AlternateContent>
      </w:r>
      <w:r w:rsidR="006F70B7" w:rsidRPr="008F32C3">
        <w:rPr>
          <w:noProof/>
        </w:rPr>
        <w:drawing>
          <wp:inline distT="0" distB="0" distL="0" distR="0" wp14:anchorId="5CEEC7EE" wp14:editId="6DC00F2F">
            <wp:extent cx="2697661" cy="1320286"/>
            <wp:effectExtent l="38100" t="38100" r="102870" b="89535"/>
            <wp:docPr id="1264796345" name="Picture 1264796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6345" name="Picture 1264796345"/>
                    <pic:cNvPicPr/>
                  </pic:nvPicPr>
                  <pic:blipFill rotWithShape="1">
                    <a:blip r:embed="rId18"/>
                    <a:srcRect t="185" b="-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321557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96520" w14:textId="2A07A33A" w:rsidR="006F70B7" w:rsidRDefault="006F70B7" w:rsidP="006F70B7">
      <w:pPr>
        <w:pStyle w:val="ListParagraph"/>
        <w:tabs>
          <w:tab w:val="left" w:pos="709"/>
        </w:tabs>
        <w:spacing w:line="360" w:lineRule="auto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6F70B7">
        <w:rPr>
          <w:lang w:val="sv-SE"/>
        </w:rPr>
        <w:t xml:space="preserve">Gambar </w:t>
      </w:r>
      <w:r w:rsidR="00064896">
        <w:rPr>
          <w:lang w:val="sv-SE"/>
        </w:rPr>
        <w:t>8</w:t>
      </w:r>
      <w:r w:rsidRPr="006F70B7">
        <w:rPr>
          <w:lang w:val="sv-SE"/>
        </w:rPr>
        <w:t>. IP Konfigurasi pada DHCP Server1</w:t>
      </w:r>
    </w:p>
    <w:p w14:paraId="33C204CA" w14:textId="77777777" w:rsidR="000C1AF2" w:rsidRDefault="000C1AF2" w:rsidP="006F70B7">
      <w:pPr>
        <w:pStyle w:val="ListParagraph"/>
        <w:tabs>
          <w:tab w:val="left" w:pos="709"/>
        </w:tabs>
        <w:spacing w:line="360" w:lineRule="auto"/>
        <w:rPr>
          <w:lang w:val="sv-SE"/>
        </w:rPr>
      </w:pPr>
    </w:p>
    <w:p w14:paraId="3C7A8531" w14:textId="77777777" w:rsidR="000C1AF2" w:rsidRDefault="000C1AF2" w:rsidP="006F70B7">
      <w:pPr>
        <w:pStyle w:val="ListParagraph"/>
        <w:tabs>
          <w:tab w:val="left" w:pos="709"/>
        </w:tabs>
        <w:spacing w:line="360" w:lineRule="auto"/>
        <w:rPr>
          <w:lang w:val="sv-SE"/>
        </w:rPr>
      </w:pPr>
    </w:p>
    <w:p w14:paraId="193940E1" w14:textId="77777777" w:rsidR="000C1AF2" w:rsidRDefault="000C1AF2" w:rsidP="006F70B7">
      <w:pPr>
        <w:pStyle w:val="ListParagraph"/>
        <w:tabs>
          <w:tab w:val="left" w:pos="709"/>
        </w:tabs>
        <w:spacing w:line="360" w:lineRule="auto"/>
        <w:rPr>
          <w:lang w:val="sv-SE"/>
        </w:rPr>
      </w:pPr>
    </w:p>
    <w:p w14:paraId="308E7416" w14:textId="77777777" w:rsidR="000C1AF2" w:rsidRPr="006F70B7" w:rsidRDefault="000C1AF2" w:rsidP="006F70B7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</w:p>
    <w:p w14:paraId="39FEC243" w14:textId="4E33CD7C" w:rsidR="000C1AF2" w:rsidRPr="000C1AF2" w:rsidRDefault="000C1AF2" w:rsidP="000C1AF2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lastRenderedPageBreak/>
        <w:t>Ubah Konfigurasi IP pada masing-masing end</w:t>
      </w:r>
      <w:r w:rsidR="007E78EC">
        <w:rPr>
          <w:color w:val="000000"/>
          <w:sz w:val="24"/>
          <w:szCs w:val="24"/>
          <w:lang w:val="es-ES"/>
        </w:rPr>
        <w:t>-</w:t>
      </w:r>
      <w:r>
        <w:rPr>
          <w:color w:val="000000"/>
          <w:sz w:val="24"/>
          <w:szCs w:val="24"/>
          <w:lang w:val="es-ES"/>
        </w:rPr>
        <w:t>device dari Statis menjadi DHCP, supaya IP terisi otomatis dan pastikan sesuai dengan kelompok IP yang sebelumnya sudah diatur.</w:t>
      </w:r>
    </w:p>
    <w:p w14:paraId="7F8F20A0" w14:textId="685CF914" w:rsidR="000C1AF2" w:rsidRPr="006F70B7" w:rsidRDefault="007E78EC" w:rsidP="000C1AF2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Switch 1</w:t>
      </w:r>
    </w:p>
    <w:p w14:paraId="30E39AC7" w14:textId="35895AB0" w:rsidR="000C1AF2" w:rsidRPr="006F70B7" w:rsidRDefault="000C1AF2" w:rsidP="000C1AF2">
      <w:pPr>
        <w:tabs>
          <w:tab w:val="left" w:pos="709"/>
        </w:tabs>
        <w:spacing w:line="360" w:lineRule="auto"/>
        <w:ind w:left="1451" w:firstLine="709"/>
        <w:jc w:val="both"/>
        <w:rPr>
          <w:bCs/>
          <w:sz w:val="24"/>
          <w:szCs w:val="24"/>
          <w:lang w:val="es-ES"/>
        </w:rPr>
      </w:pPr>
      <w:r w:rsidRPr="008F32C3">
        <w:rPr>
          <w:noProof/>
        </w:rPr>
        <w:drawing>
          <wp:inline distT="0" distB="0" distL="0" distR="0" wp14:anchorId="30553B98" wp14:editId="6598ABCE">
            <wp:extent cx="2726690" cy="1019074"/>
            <wp:effectExtent l="38100" t="38100" r="92710" b="86360"/>
            <wp:docPr id="1781084333" name="Picture 1781084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84333" name="Picture 1781084333"/>
                    <pic:cNvPicPr/>
                  </pic:nvPicPr>
                  <pic:blipFill rotWithShape="1">
                    <a:blip r:embed="rId19"/>
                    <a:srcRect l="-2620" r="28706" b="22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393" cy="1020084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D2A59" w14:textId="7481C92B" w:rsidR="000C1AF2" w:rsidRDefault="00064896" w:rsidP="00064896">
      <w:pPr>
        <w:pStyle w:val="ListParagraph"/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="000C1AF2" w:rsidRPr="006F70B7">
        <w:rPr>
          <w:lang w:val="sv-SE"/>
        </w:rPr>
        <w:t xml:space="preserve">Gambar </w:t>
      </w:r>
      <w:r>
        <w:rPr>
          <w:lang w:val="sv-SE"/>
        </w:rPr>
        <w:t>9</w:t>
      </w:r>
      <w:r w:rsidR="000C1AF2" w:rsidRPr="006F70B7">
        <w:rPr>
          <w:lang w:val="sv-SE"/>
        </w:rPr>
        <w:t xml:space="preserve">. IP Konfigurasi </w:t>
      </w:r>
      <w:r>
        <w:rPr>
          <w:lang w:val="sv-SE"/>
        </w:rPr>
        <w:t>pada Switch</w:t>
      </w:r>
    </w:p>
    <w:p w14:paraId="28523956" w14:textId="77777777" w:rsidR="007E78EC" w:rsidRPr="006F70B7" w:rsidRDefault="007E78EC" w:rsidP="007E78EC">
      <w:pPr>
        <w:tabs>
          <w:tab w:val="left" w:pos="709"/>
        </w:tabs>
        <w:spacing w:line="360" w:lineRule="auto"/>
        <w:ind w:left="1451" w:firstLine="709"/>
        <w:jc w:val="both"/>
        <w:rPr>
          <w:bCs/>
          <w:sz w:val="24"/>
          <w:szCs w:val="24"/>
          <w:lang w:val="es-ES"/>
        </w:rPr>
      </w:pPr>
      <w:r w:rsidRPr="008F32C3">
        <w:rPr>
          <w:noProof/>
        </w:rPr>
        <w:drawing>
          <wp:inline distT="0" distB="0" distL="0" distR="0" wp14:anchorId="25F3A5A5" wp14:editId="65D23F24">
            <wp:extent cx="2728467" cy="1019810"/>
            <wp:effectExtent l="38100" t="38100" r="91440" b="104140"/>
            <wp:docPr id="1592083116" name="Picture 1592083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83116" name="Picture 1592083116"/>
                    <pic:cNvPicPr/>
                  </pic:nvPicPr>
                  <pic:blipFill rotWithShape="1">
                    <a:blip r:embed="rId20"/>
                    <a:srcRect l="-304" t="-664" r="26943" b="22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00" cy="1020084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626FB" w14:textId="2DE36FE3" w:rsidR="007E78EC" w:rsidRPr="00976B60" w:rsidRDefault="00064896" w:rsidP="00064896">
      <w:pPr>
        <w:pStyle w:val="ListParagraph"/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="007E78EC" w:rsidRPr="006F70B7">
        <w:rPr>
          <w:lang w:val="sv-SE"/>
        </w:rPr>
        <w:t xml:space="preserve">Gambar </w:t>
      </w:r>
      <w:r>
        <w:rPr>
          <w:lang w:val="sv-SE"/>
        </w:rPr>
        <w:t xml:space="preserve">10. </w:t>
      </w:r>
      <w:r w:rsidRPr="006F70B7">
        <w:rPr>
          <w:lang w:val="sv-SE"/>
        </w:rPr>
        <w:t xml:space="preserve">IP Konfigurasi </w:t>
      </w:r>
      <w:r>
        <w:rPr>
          <w:lang w:val="sv-SE"/>
        </w:rPr>
        <w:t>pada Switch</w:t>
      </w:r>
    </w:p>
    <w:p w14:paraId="1CCE75B2" w14:textId="206C51BB" w:rsidR="000C1AF2" w:rsidRPr="006F70B7" w:rsidRDefault="007E78EC" w:rsidP="000C1AF2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Switch 2</w:t>
      </w:r>
    </w:p>
    <w:p w14:paraId="3785ED94" w14:textId="46B4D1D1" w:rsidR="000C1AF2" w:rsidRPr="006F70B7" w:rsidRDefault="000C1AF2" w:rsidP="000C1AF2">
      <w:pPr>
        <w:pStyle w:val="ListParagraph"/>
        <w:tabs>
          <w:tab w:val="left" w:pos="709"/>
        </w:tabs>
        <w:spacing w:line="360" w:lineRule="auto"/>
        <w:ind w:left="1440" w:firstLine="720"/>
        <w:jc w:val="both"/>
        <w:rPr>
          <w:bCs/>
          <w:sz w:val="24"/>
          <w:szCs w:val="24"/>
          <w:lang w:val="es-ES"/>
        </w:rPr>
      </w:pPr>
      <w:r w:rsidRPr="008F32C3">
        <w:rPr>
          <w:noProof/>
        </w:rPr>
        <w:drawing>
          <wp:inline distT="0" distB="0" distL="0" distR="0" wp14:anchorId="72AB3654" wp14:editId="5B61EDDE">
            <wp:extent cx="2699211" cy="1062647"/>
            <wp:effectExtent l="38100" t="38100" r="101600" b="99695"/>
            <wp:docPr id="886531466" name="Picture 886531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1466" name="Picture 886531466"/>
                    <pic:cNvPicPr/>
                  </pic:nvPicPr>
                  <pic:blipFill rotWithShape="1">
                    <a:blip r:embed="rId21"/>
                    <a:srcRect l="-467" t="323" r="29228" b="20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063059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81E49" w14:textId="2718D9B4" w:rsidR="000C1AF2" w:rsidRDefault="00064896" w:rsidP="00064896">
      <w:pPr>
        <w:pStyle w:val="ListParagraph"/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="000C1AF2" w:rsidRPr="006F70B7">
        <w:rPr>
          <w:lang w:val="sv-SE"/>
        </w:rPr>
        <w:t xml:space="preserve">Gambar </w:t>
      </w:r>
      <w:r>
        <w:rPr>
          <w:lang w:val="sv-SE"/>
        </w:rPr>
        <w:t>11</w:t>
      </w:r>
      <w:r w:rsidR="000C1AF2" w:rsidRPr="006F70B7">
        <w:rPr>
          <w:lang w:val="sv-SE"/>
        </w:rPr>
        <w:t xml:space="preserve">. </w:t>
      </w:r>
      <w:r w:rsidRPr="006F70B7">
        <w:rPr>
          <w:lang w:val="sv-SE"/>
        </w:rPr>
        <w:t xml:space="preserve">IP Konfigurasi </w:t>
      </w:r>
      <w:r>
        <w:rPr>
          <w:lang w:val="sv-SE"/>
        </w:rPr>
        <w:t>pada Switch</w:t>
      </w:r>
    </w:p>
    <w:p w14:paraId="116957BA" w14:textId="77777777" w:rsidR="00976B60" w:rsidRPr="006F70B7" w:rsidRDefault="00976B60" w:rsidP="00976B60">
      <w:pPr>
        <w:pStyle w:val="ListParagraph"/>
        <w:tabs>
          <w:tab w:val="left" w:pos="709"/>
        </w:tabs>
        <w:spacing w:line="360" w:lineRule="auto"/>
        <w:ind w:left="1440" w:firstLine="720"/>
        <w:jc w:val="both"/>
        <w:rPr>
          <w:bCs/>
          <w:sz w:val="24"/>
          <w:szCs w:val="24"/>
          <w:lang w:val="es-ES"/>
        </w:rPr>
      </w:pPr>
      <w:r w:rsidRPr="008F32C3">
        <w:rPr>
          <w:noProof/>
        </w:rPr>
        <w:drawing>
          <wp:inline distT="0" distB="0" distL="0" distR="0" wp14:anchorId="58C7D172" wp14:editId="6676318B">
            <wp:extent cx="2700259" cy="1063059"/>
            <wp:effectExtent l="38100" t="38100" r="100330" b="99060"/>
            <wp:docPr id="1959358132" name="Picture 19593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8132" name="Picture 1959358132"/>
                    <pic:cNvPicPr/>
                  </pic:nvPicPr>
                  <pic:blipFill rotWithShape="1">
                    <a:blip r:embed="rId22"/>
                    <a:srcRect l="151" t="651" r="29360" b="19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063059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4FBB6" w14:textId="5D076D73" w:rsidR="00976B60" w:rsidRDefault="00064896" w:rsidP="00064896">
      <w:pPr>
        <w:pStyle w:val="ListParagraph"/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="00976B60" w:rsidRPr="006F70B7">
        <w:rPr>
          <w:lang w:val="sv-SE"/>
        </w:rPr>
        <w:t xml:space="preserve">Gambar </w:t>
      </w:r>
      <w:r>
        <w:rPr>
          <w:lang w:val="sv-SE"/>
        </w:rPr>
        <w:t>12</w:t>
      </w:r>
      <w:r w:rsidR="00976B60" w:rsidRPr="006F70B7">
        <w:rPr>
          <w:lang w:val="sv-SE"/>
        </w:rPr>
        <w:t xml:space="preserve">. </w:t>
      </w:r>
      <w:r w:rsidRPr="006F70B7">
        <w:rPr>
          <w:lang w:val="sv-SE"/>
        </w:rPr>
        <w:t xml:space="preserve">IP Konfigurasi </w:t>
      </w:r>
      <w:r>
        <w:rPr>
          <w:lang w:val="sv-SE"/>
        </w:rPr>
        <w:t>pada Switch</w:t>
      </w:r>
    </w:p>
    <w:p w14:paraId="6E5844F9" w14:textId="77777777" w:rsidR="00976B60" w:rsidRPr="00976B60" w:rsidRDefault="00976B60" w:rsidP="00976B60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</w:p>
    <w:p w14:paraId="3720EB0C" w14:textId="33886C6F" w:rsidR="007E78EC" w:rsidRPr="006F70B7" w:rsidRDefault="007E78EC" w:rsidP="007E78EC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lastRenderedPageBreak/>
        <w:t>Switch 3</w:t>
      </w:r>
    </w:p>
    <w:p w14:paraId="4764CEE4" w14:textId="752E09FC" w:rsidR="00976B60" w:rsidRPr="00976B60" w:rsidRDefault="00976B60" w:rsidP="00976B60">
      <w:p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ab/>
      </w:r>
      <w:r>
        <w:rPr>
          <w:bCs/>
          <w:sz w:val="24"/>
          <w:szCs w:val="24"/>
          <w:lang w:val="es-ES"/>
        </w:rPr>
        <w:tab/>
      </w:r>
      <w:r w:rsidRPr="00976B60">
        <w:rPr>
          <w:bCs/>
          <w:sz w:val="24"/>
          <w:szCs w:val="24"/>
          <w:lang w:val="es-ES"/>
        </w:rPr>
        <w:tab/>
      </w:r>
      <w:r w:rsidRPr="00976B60">
        <w:rPr>
          <w:bCs/>
          <w:sz w:val="24"/>
          <w:szCs w:val="24"/>
          <w:lang w:val="es-ES"/>
        </w:rPr>
        <w:tab/>
      </w:r>
      <w:r w:rsidRPr="008F32C3">
        <w:rPr>
          <w:noProof/>
        </w:rPr>
        <w:drawing>
          <wp:inline distT="0" distB="0" distL="0" distR="0" wp14:anchorId="5AAF1300" wp14:editId="4A4F80B6">
            <wp:extent cx="2700259" cy="1063059"/>
            <wp:effectExtent l="38100" t="38100" r="100330" b="99060"/>
            <wp:docPr id="1677649017" name="Picture 1677649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49017" name="Picture 1677649017"/>
                    <pic:cNvPicPr/>
                  </pic:nvPicPr>
                  <pic:blipFill rotWithShape="1">
                    <a:blip r:embed="rId23"/>
                    <a:srcRect r="29574" b="21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063059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1E935" w14:textId="38A518B4" w:rsidR="00976B60" w:rsidRDefault="00064896" w:rsidP="00064896">
      <w:pPr>
        <w:pStyle w:val="ListParagraph"/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="00976B60" w:rsidRPr="006F70B7">
        <w:rPr>
          <w:lang w:val="sv-SE"/>
        </w:rPr>
        <w:t xml:space="preserve">Gambar </w:t>
      </w:r>
      <w:r>
        <w:rPr>
          <w:lang w:val="sv-SE"/>
        </w:rPr>
        <w:t>13</w:t>
      </w:r>
      <w:r w:rsidR="00976B60" w:rsidRPr="006F70B7">
        <w:rPr>
          <w:lang w:val="sv-SE"/>
        </w:rPr>
        <w:t xml:space="preserve">. </w:t>
      </w:r>
      <w:r w:rsidRPr="006F70B7">
        <w:rPr>
          <w:lang w:val="sv-SE"/>
        </w:rPr>
        <w:t xml:space="preserve">IP Konfigurasi </w:t>
      </w:r>
      <w:r>
        <w:rPr>
          <w:lang w:val="sv-SE"/>
        </w:rPr>
        <w:t>pada Switch</w:t>
      </w:r>
    </w:p>
    <w:p w14:paraId="243C4AB5" w14:textId="77777777" w:rsidR="00976B60" w:rsidRPr="006F70B7" w:rsidRDefault="00976B60" w:rsidP="00976B60">
      <w:pPr>
        <w:pStyle w:val="ListParagraph"/>
        <w:tabs>
          <w:tab w:val="left" w:pos="709"/>
        </w:tabs>
        <w:spacing w:line="360" w:lineRule="auto"/>
        <w:ind w:left="1440" w:firstLine="720"/>
        <w:jc w:val="both"/>
        <w:rPr>
          <w:bCs/>
          <w:sz w:val="24"/>
          <w:szCs w:val="24"/>
          <w:lang w:val="es-ES"/>
        </w:rPr>
      </w:pPr>
      <w:r w:rsidRPr="008F32C3">
        <w:rPr>
          <w:noProof/>
        </w:rPr>
        <w:drawing>
          <wp:inline distT="0" distB="0" distL="0" distR="0" wp14:anchorId="77BBD316" wp14:editId="05234116">
            <wp:extent cx="2700259" cy="1063059"/>
            <wp:effectExtent l="38100" t="38100" r="100330" b="99060"/>
            <wp:docPr id="682162001" name="Picture 68216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62001" name="Picture 682162001"/>
                    <pic:cNvPicPr/>
                  </pic:nvPicPr>
                  <pic:blipFill rotWithShape="1">
                    <a:blip r:embed="rId24"/>
                    <a:srcRect l="470" t="-700" r="29361" b="2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063059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2407E" w14:textId="1BA0EEF6" w:rsidR="000C1AF2" w:rsidRPr="00976B60" w:rsidRDefault="00064896" w:rsidP="00064896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 w:rsidR="00976B60" w:rsidRPr="006F70B7">
        <w:rPr>
          <w:lang w:val="sv-SE"/>
        </w:rPr>
        <w:t xml:space="preserve">Gambar </w:t>
      </w:r>
      <w:r>
        <w:rPr>
          <w:lang w:val="sv-SE"/>
        </w:rPr>
        <w:t>1</w:t>
      </w:r>
      <w:r w:rsidR="00976B60" w:rsidRPr="006F70B7">
        <w:rPr>
          <w:lang w:val="sv-SE"/>
        </w:rPr>
        <w:t xml:space="preserve">4. </w:t>
      </w:r>
      <w:r w:rsidRPr="006F70B7">
        <w:rPr>
          <w:lang w:val="sv-SE"/>
        </w:rPr>
        <w:t xml:space="preserve">IP Konfigurasi </w:t>
      </w:r>
      <w:r>
        <w:rPr>
          <w:lang w:val="sv-SE"/>
        </w:rPr>
        <w:t>pada Switch</w:t>
      </w:r>
    </w:p>
    <w:p w14:paraId="3270F58B" w14:textId="71A1D66A" w:rsidR="000C1AF2" w:rsidRPr="006F70B7" w:rsidRDefault="007E78EC" w:rsidP="000C1AF2">
      <w:pPr>
        <w:pStyle w:val="ListParagraph"/>
        <w:numPr>
          <w:ilvl w:val="2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Switch 4</w:t>
      </w:r>
    </w:p>
    <w:p w14:paraId="54E1F3A4" w14:textId="3484A9E2" w:rsidR="00976B60" w:rsidRPr="006F70B7" w:rsidRDefault="00976B60" w:rsidP="00976B60">
      <w:pPr>
        <w:pStyle w:val="ListParagraph"/>
        <w:tabs>
          <w:tab w:val="left" w:pos="709"/>
        </w:tabs>
        <w:spacing w:line="360" w:lineRule="auto"/>
        <w:ind w:left="2160"/>
        <w:jc w:val="both"/>
        <w:rPr>
          <w:bCs/>
          <w:sz w:val="24"/>
          <w:szCs w:val="24"/>
          <w:lang w:val="es-ES"/>
        </w:rPr>
      </w:pPr>
      <w:r w:rsidRPr="008F32C3">
        <w:rPr>
          <w:noProof/>
        </w:rPr>
        <w:drawing>
          <wp:inline distT="0" distB="0" distL="0" distR="0" wp14:anchorId="22F3FD73" wp14:editId="5019B85A">
            <wp:extent cx="2700259" cy="1063059"/>
            <wp:effectExtent l="38100" t="38100" r="100330" b="99060"/>
            <wp:docPr id="1853735175" name="Picture 1853735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35175" name="Picture 1853735175"/>
                    <pic:cNvPicPr/>
                  </pic:nvPicPr>
                  <pic:blipFill rotWithShape="1">
                    <a:blip r:embed="rId25"/>
                    <a:srcRect l="403" r="29531" b="21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063059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CBF81" w14:textId="7EE9E30A" w:rsidR="00976B60" w:rsidRDefault="002D5D2F" w:rsidP="002D5D2F">
      <w:pPr>
        <w:pStyle w:val="ListParagraph"/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="00976B60" w:rsidRPr="006F70B7">
        <w:rPr>
          <w:lang w:val="sv-SE"/>
        </w:rPr>
        <w:t xml:space="preserve">Gambar </w:t>
      </w:r>
      <w:r w:rsidR="00064896">
        <w:rPr>
          <w:lang w:val="sv-SE"/>
        </w:rPr>
        <w:t>15</w:t>
      </w:r>
      <w:r w:rsidR="00976B60" w:rsidRPr="006F70B7">
        <w:rPr>
          <w:lang w:val="sv-SE"/>
        </w:rPr>
        <w:t xml:space="preserve">. </w:t>
      </w:r>
      <w:r w:rsidRPr="006F70B7">
        <w:rPr>
          <w:lang w:val="sv-SE"/>
        </w:rPr>
        <w:t xml:space="preserve">IP Konfigurasi </w:t>
      </w:r>
      <w:r>
        <w:rPr>
          <w:lang w:val="sv-SE"/>
        </w:rPr>
        <w:t>pada Switch</w:t>
      </w:r>
    </w:p>
    <w:p w14:paraId="4A5BAB67" w14:textId="77777777" w:rsidR="00976B60" w:rsidRPr="006F70B7" w:rsidRDefault="00976B60" w:rsidP="00976B60">
      <w:pPr>
        <w:pStyle w:val="ListParagraph"/>
        <w:tabs>
          <w:tab w:val="left" w:pos="709"/>
        </w:tabs>
        <w:spacing w:line="360" w:lineRule="auto"/>
        <w:ind w:left="1440" w:firstLine="720"/>
        <w:jc w:val="both"/>
        <w:rPr>
          <w:bCs/>
          <w:sz w:val="24"/>
          <w:szCs w:val="24"/>
          <w:lang w:val="es-ES"/>
        </w:rPr>
      </w:pPr>
      <w:r w:rsidRPr="008F32C3">
        <w:rPr>
          <w:noProof/>
        </w:rPr>
        <w:drawing>
          <wp:inline distT="0" distB="0" distL="0" distR="0" wp14:anchorId="3DBF5C4B" wp14:editId="6D9DF45E">
            <wp:extent cx="2700259" cy="1063059"/>
            <wp:effectExtent l="38100" t="38100" r="100330" b="99060"/>
            <wp:docPr id="46257377" name="Picture 46257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7377" name="Picture 46257377"/>
                    <pic:cNvPicPr/>
                  </pic:nvPicPr>
                  <pic:blipFill rotWithShape="1">
                    <a:blip r:embed="rId26"/>
                    <a:srcRect l="-203" r="31137" b="23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259" cy="1063059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B6BDB" w14:textId="4280045A" w:rsidR="00976B60" w:rsidRPr="00976B60" w:rsidRDefault="002D5D2F" w:rsidP="002D5D2F">
      <w:pPr>
        <w:pStyle w:val="ListParagraph"/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 w:rsidR="00976B60" w:rsidRPr="006F70B7">
        <w:rPr>
          <w:lang w:val="sv-SE"/>
        </w:rPr>
        <w:t xml:space="preserve">Gambar </w:t>
      </w:r>
      <w:r>
        <w:rPr>
          <w:lang w:val="sv-SE"/>
        </w:rPr>
        <w:t>16</w:t>
      </w:r>
      <w:r w:rsidR="00976B60" w:rsidRPr="006F70B7">
        <w:rPr>
          <w:lang w:val="sv-SE"/>
        </w:rPr>
        <w:t xml:space="preserve">. </w:t>
      </w:r>
      <w:r w:rsidRPr="006F70B7">
        <w:rPr>
          <w:lang w:val="sv-SE"/>
        </w:rPr>
        <w:t xml:space="preserve">IP Konfigurasi </w:t>
      </w:r>
      <w:r>
        <w:rPr>
          <w:lang w:val="sv-SE"/>
        </w:rPr>
        <w:t>pada Switch</w:t>
      </w:r>
    </w:p>
    <w:p w14:paraId="48DF03FF" w14:textId="4BF57771" w:rsidR="006F70B7" w:rsidRDefault="006F70B7" w:rsidP="00976B60">
      <w:pPr>
        <w:tabs>
          <w:tab w:val="left" w:pos="709"/>
        </w:tabs>
        <w:spacing w:line="360" w:lineRule="auto"/>
        <w:ind w:left="1800"/>
        <w:jc w:val="both"/>
        <w:rPr>
          <w:bCs/>
          <w:sz w:val="24"/>
          <w:szCs w:val="24"/>
          <w:lang w:val="es-ES"/>
        </w:rPr>
      </w:pPr>
    </w:p>
    <w:p w14:paraId="56D33322" w14:textId="77777777" w:rsidR="00976B60" w:rsidRDefault="00976B60" w:rsidP="00976B60">
      <w:pPr>
        <w:tabs>
          <w:tab w:val="left" w:pos="709"/>
        </w:tabs>
        <w:spacing w:line="360" w:lineRule="auto"/>
        <w:ind w:left="1800"/>
        <w:jc w:val="both"/>
        <w:rPr>
          <w:bCs/>
          <w:sz w:val="24"/>
          <w:szCs w:val="24"/>
          <w:lang w:val="es-ES"/>
        </w:rPr>
      </w:pPr>
    </w:p>
    <w:p w14:paraId="409497BF" w14:textId="77777777" w:rsidR="00976B60" w:rsidRPr="00976B60" w:rsidRDefault="00976B60" w:rsidP="00976B60">
      <w:pPr>
        <w:tabs>
          <w:tab w:val="left" w:pos="709"/>
        </w:tabs>
        <w:spacing w:line="360" w:lineRule="auto"/>
        <w:ind w:left="1800"/>
        <w:jc w:val="both"/>
        <w:rPr>
          <w:bCs/>
          <w:sz w:val="24"/>
          <w:szCs w:val="24"/>
          <w:lang w:val="es-ES"/>
        </w:rPr>
      </w:pPr>
    </w:p>
    <w:p w14:paraId="4B5AF3CD" w14:textId="7F3B8987" w:rsidR="00976B60" w:rsidRPr="008F32C3" w:rsidRDefault="00976B60" w:rsidP="00976B60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lastRenderedPageBreak/>
        <w:t>Simulasi Routing</w:t>
      </w:r>
    </w:p>
    <w:p w14:paraId="7B47D650" w14:textId="282695F4" w:rsidR="00976B60" w:rsidRPr="00A059F3" w:rsidRDefault="0080502C" w:rsidP="00976B60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 xml:space="preserve">Konfigurasi IP Address pada interface Router dengan ketentuan IP seperti pada gambar dibawah ini : </w:t>
      </w:r>
    </w:p>
    <w:p w14:paraId="0BFBB99E" w14:textId="4AE89AEF" w:rsidR="00A059F3" w:rsidRPr="006F70B7" w:rsidRDefault="00A059F3" w:rsidP="00A059F3">
      <w:pPr>
        <w:pStyle w:val="ListParagraph"/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A0FF39F" wp14:editId="1C4BC36E">
                <wp:simplePos x="0" y="0"/>
                <wp:positionH relativeFrom="column">
                  <wp:posOffset>964888</wp:posOffset>
                </wp:positionH>
                <wp:positionV relativeFrom="paragraph">
                  <wp:posOffset>953292</wp:posOffset>
                </wp:positionV>
                <wp:extent cx="2252341" cy="117806"/>
                <wp:effectExtent l="0" t="0" r="15240" b="15875"/>
                <wp:wrapNone/>
                <wp:docPr id="12889067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341" cy="1178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7B560" id="Rectangle 3" o:spid="_x0000_s1026" style="position:absolute;margin-left:76pt;margin-top:75.05pt;width:177.35pt;height:9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CA0C18" wp14:editId="2195040B">
                <wp:simplePos x="0" y="0"/>
                <wp:positionH relativeFrom="column">
                  <wp:posOffset>964888</wp:posOffset>
                </wp:positionH>
                <wp:positionV relativeFrom="paragraph">
                  <wp:posOffset>554994</wp:posOffset>
                </wp:positionV>
                <wp:extent cx="2252341" cy="213173"/>
                <wp:effectExtent l="0" t="0" r="15240" b="15875"/>
                <wp:wrapNone/>
                <wp:docPr id="9269131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341" cy="2131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933ED" id="Rectangle 3" o:spid="_x0000_s1026" style="position:absolute;margin-left:76pt;margin-top:43.7pt;width:177.35pt;height:16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C16D3D" wp14:editId="6CC8E380">
                <wp:simplePos x="0" y="0"/>
                <wp:positionH relativeFrom="column">
                  <wp:posOffset>953669</wp:posOffset>
                </wp:positionH>
                <wp:positionV relativeFrom="paragraph">
                  <wp:posOffset>38891</wp:posOffset>
                </wp:positionV>
                <wp:extent cx="1166841" cy="100977"/>
                <wp:effectExtent l="0" t="0" r="14605" b="13335"/>
                <wp:wrapNone/>
                <wp:docPr id="5624670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841" cy="1009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7A5F3" id="Rectangle 3" o:spid="_x0000_s1026" style="position:absolute;margin-left:75.1pt;margin-top:3.05pt;width:91.9pt;height:7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" filled="f" strokecolor="#e00"/>
            </w:pict>
          </mc:Fallback>
        </mc:AlternateContent>
      </w:r>
      <w:r>
        <w:rPr>
          <w:bCs/>
          <w:sz w:val="24"/>
          <w:szCs w:val="24"/>
          <w:lang w:val="es-ES"/>
        </w:rPr>
        <w:tab/>
      </w:r>
      <w:r w:rsidRPr="008F32C3">
        <w:rPr>
          <w:noProof/>
        </w:rPr>
        <w:drawing>
          <wp:inline distT="0" distB="0" distL="0" distR="0" wp14:anchorId="25995BA5" wp14:editId="71CC869B">
            <wp:extent cx="3419475" cy="1339215"/>
            <wp:effectExtent l="38100" t="38100" r="104775" b="89535"/>
            <wp:docPr id="646743217" name="Picture 646743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43217" name="Picture 646743217"/>
                    <pic:cNvPicPr/>
                  </pic:nvPicPr>
                  <pic:blipFill rotWithShape="1">
                    <a:blip r:embed="rId27"/>
                    <a:srcRect l="-120" r="36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57" cy="1339913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C9ABE" w14:textId="4925E8D0" w:rsidR="00A059F3" w:rsidRPr="00976B60" w:rsidRDefault="00A059F3" w:rsidP="00A059F3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6F70B7">
        <w:rPr>
          <w:lang w:val="sv-SE"/>
        </w:rPr>
        <w:t xml:space="preserve">Gambar </w:t>
      </w:r>
      <w:r w:rsidR="002D5D2F">
        <w:rPr>
          <w:lang w:val="sv-SE"/>
        </w:rPr>
        <w:t>17</w:t>
      </w:r>
      <w:r w:rsidRPr="006F70B7">
        <w:rPr>
          <w:lang w:val="sv-SE"/>
        </w:rPr>
        <w:t xml:space="preserve">. IP Konfigurasi pada </w:t>
      </w:r>
      <w:r w:rsidR="002D5D2F">
        <w:rPr>
          <w:lang w:val="sv-SE"/>
        </w:rPr>
        <w:t>Router0</w:t>
      </w:r>
    </w:p>
    <w:p w14:paraId="42C39110" w14:textId="034F8270" w:rsidR="00A059F3" w:rsidRPr="006F70B7" w:rsidRDefault="00A059F3" w:rsidP="00A059F3">
      <w:pPr>
        <w:pStyle w:val="ListParagraph"/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01D0A1" wp14:editId="532FBB16">
                <wp:simplePos x="0" y="0"/>
                <wp:positionH relativeFrom="column">
                  <wp:posOffset>963930</wp:posOffset>
                </wp:positionH>
                <wp:positionV relativeFrom="paragraph">
                  <wp:posOffset>942975</wp:posOffset>
                </wp:positionV>
                <wp:extent cx="2251710" cy="117475"/>
                <wp:effectExtent l="0" t="0" r="15240" b="15875"/>
                <wp:wrapNone/>
                <wp:docPr id="1644627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710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01667" id="Rectangle 3" o:spid="_x0000_s1026" style="position:absolute;margin-left:75.9pt;margin-top:74.25pt;width:177.3pt;height:9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2CA8DD" wp14:editId="0FA1F48F">
                <wp:simplePos x="0" y="0"/>
                <wp:positionH relativeFrom="column">
                  <wp:posOffset>952500</wp:posOffset>
                </wp:positionH>
                <wp:positionV relativeFrom="paragraph">
                  <wp:posOffset>28575</wp:posOffset>
                </wp:positionV>
                <wp:extent cx="1166495" cy="100965"/>
                <wp:effectExtent l="0" t="0" r="14605" b="13335"/>
                <wp:wrapNone/>
                <wp:docPr id="17798972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1009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E863BC" id="Rectangle 3" o:spid="_x0000_s1026" style="position:absolute;margin-left:75pt;margin-top:2.25pt;width:91.85pt;height:7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01A8DA" wp14:editId="15F2CE19">
                <wp:simplePos x="0" y="0"/>
                <wp:positionH relativeFrom="column">
                  <wp:posOffset>963999</wp:posOffset>
                </wp:positionH>
                <wp:positionV relativeFrom="paragraph">
                  <wp:posOffset>545005</wp:posOffset>
                </wp:positionV>
                <wp:extent cx="2252341" cy="213173"/>
                <wp:effectExtent l="0" t="0" r="15240" b="15875"/>
                <wp:wrapNone/>
                <wp:docPr id="11305122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341" cy="2131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B28DB" id="Rectangle 3" o:spid="_x0000_s1026" style="position:absolute;margin-left:75.9pt;margin-top:42.9pt;width:177.35pt;height:16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" filled="f" strokecolor="#e00"/>
            </w:pict>
          </mc:Fallback>
        </mc:AlternateContent>
      </w:r>
      <w:r>
        <w:rPr>
          <w:bCs/>
          <w:sz w:val="24"/>
          <w:szCs w:val="24"/>
          <w:lang w:val="es-ES"/>
        </w:rPr>
        <w:tab/>
      </w:r>
      <w:r w:rsidRPr="008F32C3">
        <w:rPr>
          <w:noProof/>
        </w:rPr>
        <w:drawing>
          <wp:inline distT="0" distB="0" distL="0" distR="0" wp14:anchorId="318C3E5B" wp14:editId="2849E11F">
            <wp:extent cx="3421257" cy="1339913"/>
            <wp:effectExtent l="38100" t="38100" r="103505" b="88900"/>
            <wp:docPr id="189854849" name="Picture 18985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4849" name="Picture 189854849"/>
                    <pic:cNvPicPr/>
                  </pic:nvPicPr>
                  <pic:blipFill rotWithShape="1">
                    <a:blip r:embed="rId28"/>
                    <a:srcRect l="339" t="1422" r="34705" b="-1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57" cy="1339913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0F963" w14:textId="5C89A59A" w:rsidR="00A059F3" w:rsidRPr="00976B60" w:rsidRDefault="00A059F3" w:rsidP="00A059F3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6F70B7">
        <w:rPr>
          <w:lang w:val="sv-SE"/>
        </w:rPr>
        <w:t xml:space="preserve">Gambar </w:t>
      </w:r>
      <w:r w:rsidR="002D5D2F">
        <w:rPr>
          <w:lang w:val="sv-SE"/>
        </w:rPr>
        <w:t>18</w:t>
      </w:r>
      <w:r w:rsidRPr="006F70B7">
        <w:rPr>
          <w:lang w:val="sv-SE"/>
        </w:rPr>
        <w:t xml:space="preserve">. </w:t>
      </w:r>
      <w:r w:rsidR="002D5D2F" w:rsidRPr="006F70B7">
        <w:rPr>
          <w:lang w:val="sv-SE"/>
        </w:rPr>
        <w:t xml:space="preserve">IP Konfigurasi pada </w:t>
      </w:r>
      <w:r w:rsidR="002D5D2F">
        <w:rPr>
          <w:lang w:val="sv-SE"/>
        </w:rPr>
        <w:t>Router</w:t>
      </w:r>
      <w:r w:rsidR="002D5D2F">
        <w:rPr>
          <w:lang w:val="sv-SE"/>
        </w:rPr>
        <w:t>1</w:t>
      </w:r>
    </w:p>
    <w:p w14:paraId="4CD9EABB" w14:textId="3B88B6D3" w:rsidR="00A059F3" w:rsidRPr="00A059F3" w:rsidRDefault="00A059F3" w:rsidP="00A059F3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Membuat Routing  Static pada masing-masing Router</w:t>
      </w:r>
    </w:p>
    <w:p w14:paraId="32723639" w14:textId="597BA30E" w:rsidR="00A059F3" w:rsidRPr="006F70B7" w:rsidRDefault="0080502C" w:rsidP="00A059F3">
      <w:pPr>
        <w:pStyle w:val="ListParagraph"/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345F42" wp14:editId="201E85BF">
                <wp:simplePos x="0" y="0"/>
                <wp:positionH relativeFrom="column">
                  <wp:posOffset>1817846</wp:posOffset>
                </wp:positionH>
                <wp:positionV relativeFrom="paragraph">
                  <wp:posOffset>1340485</wp:posOffset>
                </wp:positionV>
                <wp:extent cx="1004570" cy="117475"/>
                <wp:effectExtent l="0" t="0" r="24130" b="15875"/>
                <wp:wrapNone/>
                <wp:docPr id="10979271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07D4C" id="Rectangle 3" o:spid="_x0000_s1026" style="position:absolute;margin-left:143.15pt;margin-top:105.55pt;width:79.1pt;height:9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B65B802" wp14:editId="772B35FC">
                <wp:simplePos x="0" y="0"/>
                <wp:positionH relativeFrom="column">
                  <wp:posOffset>1817846</wp:posOffset>
                </wp:positionH>
                <wp:positionV relativeFrom="paragraph">
                  <wp:posOffset>1207135</wp:posOffset>
                </wp:positionV>
                <wp:extent cx="1004570" cy="117475"/>
                <wp:effectExtent l="0" t="0" r="24130" b="15875"/>
                <wp:wrapNone/>
                <wp:docPr id="16937975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BBB1D" id="Rectangle 3" o:spid="_x0000_s1026" style="position:absolute;margin-left:143.15pt;margin-top:95.05pt;width:79.1pt;height:9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" filled="f" strokecolor="#e00"/>
            </w:pict>
          </mc:Fallback>
        </mc:AlternateContent>
      </w:r>
      <w:r w:rsidR="00A059F3">
        <w:rPr>
          <w:bCs/>
          <w:sz w:val="24"/>
          <w:szCs w:val="24"/>
          <w:lang w:val="es-ES"/>
        </w:rPr>
        <w:tab/>
      </w:r>
      <w:r w:rsidR="00A059F3" w:rsidRPr="008F32C3">
        <w:rPr>
          <w:noProof/>
        </w:rPr>
        <w:drawing>
          <wp:inline distT="0" distB="0" distL="0" distR="0" wp14:anchorId="35325C07" wp14:editId="0AAB045E">
            <wp:extent cx="3420515" cy="1552349"/>
            <wp:effectExtent l="38100" t="38100" r="104140" b="86360"/>
            <wp:docPr id="1816390313" name="Picture 1816390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90313" name="Picture 1816390313"/>
                    <pic:cNvPicPr/>
                  </pic:nvPicPr>
                  <pic:blipFill rotWithShape="1">
                    <a:blip r:embed="rId29"/>
                    <a:srcRect t="-122" b="-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57" cy="1552686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6E47F" w14:textId="253E77AC" w:rsidR="00A059F3" w:rsidRPr="00976B60" w:rsidRDefault="00A059F3" w:rsidP="00A059F3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6F70B7">
        <w:rPr>
          <w:lang w:val="sv-SE"/>
        </w:rPr>
        <w:t xml:space="preserve">Gambar </w:t>
      </w:r>
      <w:r w:rsidR="002D5D2F">
        <w:rPr>
          <w:lang w:val="sv-SE"/>
        </w:rPr>
        <w:t>19</w:t>
      </w:r>
      <w:r w:rsidRPr="006F70B7">
        <w:rPr>
          <w:lang w:val="sv-SE"/>
        </w:rPr>
        <w:t xml:space="preserve">. </w:t>
      </w:r>
      <w:r w:rsidR="002D5D2F">
        <w:rPr>
          <w:lang w:val="sv-SE"/>
        </w:rPr>
        <w:t>Konfigurasi Routing Statis Router</w:t>
      </w:r>
      <w:r w:rsidR="006D5997">
        <w:rPr>
          <w:lang w:val="sv-SE"/>
        </w:rPr>
        <w:t>0</w:t>
      </w:r>
    </w:p>
    <w:p w14:paraId="51C8DA64" w14:textId="470711C5" w:rsidR="00A059F3" w:rsidRPr="006F70B7" w:rsidRDefault="0080502C" w:rsidP="00A059F3">
      <w:pPr>
        <w:pStyle w:val="ListParagraph"/>
        <w:tabs>
          <w:tab w:val="left" w:pos="709"/>
        </w:tabs>
        <w:spacing w:line="360" w:lineRule="auto"/>
        <w:jc w:val="both"/>
        <w:rPr>
          <w:bCs/>
          <w:sz w:val="24"/>
          <w:szCs w:val="24"/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207C0E" wp14:editId="407726CB">
                <wp:simplePos x="0" y="0"/>
                <wp:positionH relativeFrom="column">
                  <wp:posOffset>1825625</wp:posOffset>
                </wp:positionH>
                <wp:positionV relativeFrom="paragraph">
                  <wp:posOffset>1215390</wp:posOffset>
                </wp:positionV>
                <wp:extent cx="1004570" cy="117475"/>
                <wp:effectExtent l="0" t="0" r="24130" b="15875"/>
                <wp:wrapNone/>
                <wp:docPr id="6278112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841B2" id="Rectangle 3" o:spid="_x0000_s1026" style="position:absolute;margin-left:143.75pt;margin-top:95.7pt;width:79.1pt;height:9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" filled="f" strokecolor="#e00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6BCFAC" wp14:editId="733E84BC">
                <wp:simplePos x="0" y="0"/>
                <wp:positionH relativeFrom="column">
                  <wp:posOffset>1825625</wp:posOffset>
                </wp:positionH>
                <wp:positionV relativeFrom="paragraph">
                  <wp:posOffset>1349003</wp:posOffset>
                </wp:positionV>
                <wp:extent cx="1004570" cy="117475"/>
                <wp:effectExtent l="0" t="0" r="24130" b="15875"/>
                <wp:wrapNone/>
                <wp:docPr id="11328219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2238A" id="Rectangle 3" o:spid="_x0000_s1026" style="position:absolute;margin-left:143.75pt;margin-top:106.2pt;width:79.1pt;height:9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" filled="f" strokecolor="#e00"/>
            </w:pict>
          </mc:Fallback>
        </mc:AlternateContent>
      </w:r>
      <w:r w:rsidR="00A059F3">
        <w:rPr>
          <w:bCs/>
          <w:sz w:val="24"/>
          <w:szCs w:val="24"/>
          <w:lang w:val="es-ES"/>
        </w:rPr>
        <w:tab/>
      </w:r>
      <w:r w:rsidR="00A059F3" w:rsidRPr="008F32C3">
        <w:rPr>
          <w:noProof/>
        </w:rPr>
        <w:drawing>
          <wp:inline distT="0" distB="0" distL="0" distR="0" wp14:anchorId="1C14FA24" wp14:editId="0E3E3913">
            <wp:extent cx="3420515" cy="1574018"/>
            <wp:effectExtent l="38100" t="38100" r="85090" b="102870"/>
            <wp:docPr id="1766707164" name="Picture 1766707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07164" name="Picture 1766707164"/>
                    <pic:cNvPicPr/>
                  </pic:nvPicPr>
                  <pic:blipFill rotWithShape="1">
                    <a:blip r:embed="rId30"/>
                    <a:srcRect t="288" b="-1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57" cy="1574359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F0AA4" w14:textId="581B5895" w:rsidR="00A059F3" w:rsidRPr="00976B60" w:rsidRDefault="00A059F3" w:rsidP="00A059F3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 w:rsidRPr="006F70B7">
        <w:rPr>
          <w:lang w:val="sv-SE"/>
        </w:rPr>
        <w:t xml:space="preserve">Gambar </w:t>
      </w:r>
      <w:r w:rsidR="002D5D2F">
        <w:rPr>
          <w:lang w:val="sv-SE"/>
        </w:rPr>
        <w:t>20</w:t>
      </w:r>
      <w:r w:rsidRPr="006F70B7">
        <w:rPr>
          <w:lang w:val="sv-SE"/>
        </w:rPr>
        <w:t xml:space="preserve">. </w:t>
      </w:r>
      <w:r w:rsidR="002D5D2F">
        <w:rPr>
          <w:lang w:val="sv-SE"/>
        </w:rPr>
        <w:t>Konfigurasi Routing Statis Router</w:t>
      </w:r>
      <w:r w:rsidR="006D5997">
        <w:rPr>
          <w:lang w:val="sv-SE"/>
        </w:rPr>
        <w:t>1</w:t>
      </w:r>
    </w:p>
    <w:p w14:paraId="56C64083" w14:textId="77777777" w:rsidR="00536A9A" w:rsidRDefault="00536A9A">
      <w:pPr>
        <w:rPr>
          <w:b/>
          <w:bCs/>
          <w:color w:val="000000"/>
          <w:sz w:val="24"/>
          <w:szCs w:val="24"/>
          <w:lang w:val="sv-SE"/>
        </w:rPr>
      </w:pPr>
      <w:r>
        <w:rPr>
          <w:b/>
          <w:bCs/>
          <w:color w:val="000000"/>
          <w:sz w:val="24"/>
          <w:szCs w:val="24"/>
          <w:lang w:val="sv-SE"/>
        </w:rPr>
        <w:br w:type="page"/>
      </w:r>
    </w:p>
    <w:p w14:paraId="40D0B41D" w14:textId="79233572" w:rsidR="0080502C" w:rsidRPr="0080502C" w:rsidRDefault="0080502C" w:rsidP="0080502C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bCs/>
          <w:sz w:val="24"/>
          <w:szCs w:val="24"/>
          <w:lang w:val="es-ES"/>
        </w:rPr>
      </w:pPr>
      <w:r w:rsidRPr="0080502C">
        <w:rPr>
          <w:b/>
          <w:bCs/>
          <w:color w:val="000000"/>
          <w:sz w:val="24"/>
          <w:szCs w:val="24"/>
          <w:lang w:val="sv-SE"/>
        </w:rPr>
        <w:lastRenderedPageBreak/>
        <w:t>Access Point</w:t>
      </w:r>
    </w:p>
    <w:p w14:paraId="054E57CA" w14:textId="2285F434" w:rsidR="00206EC0" w:rsidRPr="00206EC0" w:rsidRDefault="0080502C" w:rsidP="00206EC0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bCs/>
          <w:sz w:val="24"/>
          <w:szCs w:val="24"/>
          <w:lang w:val="es-ES"/>
        </w:rPr>
      </w:pPr>
      <w:r w:rsidRPr="00206EC0">
        <w:rPr>
          <w:color w:val="000000"/>
          <w:sz w:val="24"/>
          <w:szCs w:val="24"/>
          <w:lang w:val="en-ID"/>
        </w:rPr>
        <w:t>Konfigurasi Port1 pada Access Point</w:t>
      </w:r>
      <w:r w:rsidR="00206EC0" w:rsidRPr="00206EC0">
        <w:rPr>
          <w:color w:val="000000"/>
          <w:sz w:val="24"/>
          <w:szCs w:val="24"/>
          <w:lang w:val="en-ID"/>
        </w:rPr>
        <w:t xml:space="preserve"> s</w:t>
      </w:r>
      <w:r w:rsidR="00206EC0">
        <w:rPr>
          <w:color w:val="000000"/>
          <w:sz w:val="24"/>
          <w:szCs w:val="24"/>
          <w:lang w:val="en-ID"/>
        </w:rPr>
        <w:t xml:space="preserve">ebagai berikut : </w:t>
      </w:r>
    </w:p>
    <w:p w14:paraId="0A770BF8" w14:textId="52D76850" w:rsidR="00206EC0" w:rsidRPr="00206EC0" w:rsidRDefault="00206EC0" w:rsidP="00206EC0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/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n-ID"/>
        </w:rPr>
        <w:t>SSID : WIFI_ITERA_IF</w:t>
      </w:r>
    </w:p>
    <w:p w14:paraId="4C3868BB" w14:textId="506EE32B" w:rsidR="00206EC0" w:rsidRPr="00206EC0" w:rsidRDefault="00206EC0" w:rsidP="00206EC0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/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n-ID"/>
        </w:rPr>
        <w:t>Authentication : WPA2-PSK</w:t>
      </w:r>
    </w:p>
    <w:p w14:paraId="2E20EF1A" w14:textId="098FC0CA" w:rsidR="00206EC0" w:rsidRPr="00206EC0" w:rsidRDefault="00206EC0" w:rsidP="00206EC0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/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en-ID"/>
        </w:rPr>
        <w:t>PSK Pass Phrase : ITERA2026</w:t>
      </w:r>
    </w:p>
    <w:p w14:paraId="43D5238C" w14:textId="3E4C8AA6" w:rsidR="0080502C" w:rsidRPr="00206EC0" w:rsidRDefault="0080502C" w:rsidP="00206EC0">
      <w:pPr>
        <w:tabs>
          <w:tab w:val="left" w:pos="709"/>
        </w:tabs>
        <w:spacing w:line="360" w:lineRule="auto"/>
        <w:ind w:left="360"/>
        <w:jc w:val="both"/>
        <w:rPr>
          <w:bCs/>
          <w:sz w:val="24"/>
          <w:szCs w:val="24"/>
          <w:lang w:val="es-ES"/>
        </w:rPr>
      </w:pPr>
      <w:r w:rsidRPr="00206EC0">
        <w:rPr>
          <w:bCs/>
          <w:sz w:val="24"/>
          <w:szCs w:val="24"/>
          <w:lang w:val="es-ES"/>
        </w:rPr>
        <w:tab/>
      </w:r>
      <w:r w:rsidRPr="008F32C3">
        <w:rPr>
          <w:noProof/>
        </w:rPr>
        <w:drawing>
          <wp:inline distT="0" distB="0" distL="0" distR="0" wp14:anchorId="3D9B68B3" wp14:editId="54939522">
            <wp:extent cx="3421257" cy="1339913"/>
            <wp:effectExtent l="38100" t="38100" r="103505" b="88900"/>
            <wp:docPr id="436069374" name="Picture 436069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69374" name="Picture 436069374"/>
                    <pic:cNvPicPr/>
                  </pic:nvPicPr>
                  <pic:blipFill>
                    <a:blip r:embed="rId31"/>
                    <a:srcRect t="2576" b="2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57" cy="1339913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E41AC" w14:textId="11FCF7EE" w:rsidR="008057C2" w:rsidRPr="002D5D2F" w:rsidRDefault="0080502C" w:rsidP="002D5D2F">
      <w:pPr>
        <w:tabs>
          <w:tab w:val="left" w:pos="709"/>
        </w:tabs>
        <w:spacing w:line="360" w:lineRule="auto"/>
        <w:jc w:val="center"/>
        <w:rPr>
          <w:bCs/>
          <w:sz w:val="24"/>
          <w:szCs w:val="24"/>
          <w:lang w:val="es-ES"/>
        </w:rPr>
      </w:pPr>
      <w:r w:rsidRPr="002D5D2F">
        <w:rPr>
          <w:lang w:val="sv-SE"/>
        </w:rPr>
        <w:t xml:space="preserve">Gambar </w:t>
      </w:r>
      <w:r w:rsidR="002D5D2F" w:rsidRPr="002D5D2F">
        <w:rPr>
          <w:lang w:val="sv-SE"/>
        </w:rPr>
        <w:t>21. Konfigurasi Port1 pada Access Point</w:t>
      </w:r>
    </w:p>
    <w:p w14:paraId="0ECBBB97" w14:textId="729073D9" w:rsidR="00521479" w:rsidRPr="00206EC0" w:rsidRDefault="00206EC0" w:rsidP="00206EC0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Hubungkan Laptop dan PC ke Jaringan Nirkabel dengan cara sebagai berikut : </w:t>
      </w:r>
    </w:p>
    <w:p w14:paraId="46ACC77C" w14:textId="75BB02F5" w:rsidR="00536A9A" w:rsidRPr="00536A9A" w:rsidRDefault="00206EC0" w:rsidP="00536A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Pada interface end-device pilih tab Dekstop &gt; </w:t>
      </w:r>
      <w:r w:rsidR="00536A9A">
        <w:rPr>
          <w:bCs/>
          <w:sz w:val="24"/>
          <w:szCs w:val="24"/>
          <w:lang w:val="es-ES"/>
        </w:rPr>
        <w:t xml:space="preserve">PC Wireless &gt; Connect &gt; SSID </w:t>
      </w:r>
      <w:r w:rsidR="00536A9A" w:rsidRPr="00536A9A">
        <w:rPr>
          <w:b/>
          <w:sz w:val="24"/>
          <w:szCs w:val="24"/>
          <w:lang w:val="es-ES"/>
        </w:rPr>
        <w:t>WIFI_ITERA_IF</w:t>
      </w:r>
      <w:r w:rsidR="00536A9A">
        <w:rPr>
          <w:bCs/>
          <w:sz w:val="24"/>
          <w:szCs w:val="24"/>
          <w:lang w:val="es-ES"/>
        </w:rPr>
        <w:t xml:space="preserve"> &gt; Masukkan Password </w:t>
      </w:r>
      <w:r w:rsidR="00536A9A" w:rsidRPr="00536A9A">
        <w:rPr>
          <w:b/>
          <w:sz w:val="24"/>
          <w:szCs w:val="24"/>
          <w:lang w:val="es-ES"/>
        </w:rPr>
        <w:t>ITERA2026</w:t>
      </w:r>
    </w:p>
    <w:p w14:paraId="5A7D5CEF" w14:textId="5DD05CEC" w:rsidR="00536A9A" w:rsidRDefault="00536A9A" w:rsidP="00536A9A">
      <w:pPr>
        <w:pStyle w:val="ListParagraph"/>
        <w:tabs>
          <w:tab w:val="left" w:pos="709"/>
        </w:tabs>
        <w:spacing w:line="360" w:lineRule="auto"/>
        <w:ind w:left="1440"/>
        <w:jc w:val="both"/>
        <w:rPr>
          <w:sz w:val="24"/>
          <w:szCs w:val="24"/>
          <w:lang w:val="es-ES"/>
        </w:rPr>
      </w:pPr>
      <w:r w:rsidRPr="008F32C3">
        <w:rPr>
          <w:noProof/>
        </w:rPr>
        <w:drawing>
          <wp:inline distT="0" distB="0" distL="0" distR="0" wp14:anchorId="3651C0AD" wp14:editId="4ADFC60D">
            <wp:extent cx="3421257" cy="1339913"/>
            <wp:effectExtent l="38100" t="38100" r="103505" b="88900"/>
            <wp:docPr id="844956926" name="Picture 844956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6926" name="Picture 844956926"/>
                    <pic:cNvPicPr/>
                  </pic:nvPicPr>
                  <pic:blipFill>
                    <a:blip r:embed="rId32"/>
                    <a:srcRect t="17260" b="1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57" cy="1339913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4B3B3" w14:textId="16927E1D" w:rsidR="00536A9A" w:rsidRPr="002D5D2F" w:rsidRDefault="00536A9A" w:rsidP="00536A9A">
      <w:pPr>
        <w:pStyle w:val="ListParagraph"/>
        <w:tabs>
          <w:tab w:val="left" w:pos="709"/>
        </w:tabs>
        <w:spacing w:line="360" w:lineRule="auto"/>
        <w:ind w:left="1440"/>
        <w:jc w:val="center"/>
        <w:rPr>
          <w:lang w:val="en-ID"/>
        </w:rPr>
      </w:pPr>
      <w:r w:rsidRPr="00250E24">
        <w:rPr>
          <w:lang w:val="en-ID"/>
        </w:rPr>
        <w:t xml:space="preserve">Gambar </w:t>
      </w:r>
      <w:r w:rsidR="002D5D2F" w:rsidRPr="00250E24">
        <w:rPr>
          <w:lang w:val="en-ID"/>
        </w:rPr>
        <w:t>22</w:t>
      </w:r>
      <w:r w:rsidRPr="00250E24">
        <w:rPr>
          <w:lang w:val="en-ID"/>
        </w:rPr>
        <w:t xml:space="preserve">. </w:t>
      </w:r>
      <w:r w:rsidR="002D5D2F" w:rsidRPr="002D5D2F">
        <w:rPr>
          <w:lang w:val="en-ID"/>
        </w:rPr>
        <w:t>Menghubungkan end-device pada masing-masing end</w:t>
      </w:r>
      <w:r w:rsidR="002D5D2F">
        <w:rPr>
          <w:lang w:val="en-ID"/>
        </w:rPr>
        <w:t>-devices</w:t>
      </w:r>
    </w:p>
    <w:p w14:paraId="6FCF942A" w14:textId="07D8BA8E" w:rsidR="00536A9A" w:rsidRPr="008B135D" w:rsidRDefault="00536A9A" w:rsidP="00536A9A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Setelah berhasil Connect pastikan Signal pada SSID </w:t>
      </w:r>
      <w:r w:rsidRPr="00536A9A">
        <w:rPr>
          <w:b/>
          <w:sz w:val="24"/>
          <w:szCs w:val="24"/>
          <w:lang w:val="es-ES"/>
        </w:rPr>
        <w:t>WIFI_ITERA_IF</w:t>
      </w:r>
      <w:r>
        <w:rPr>
          <w:bCs/>
          <w:sz w:val="24"/>
          <w:szCs w:val="24"/>
          <w:lang w:val="es-ES"/>
        </w:rPr>
        <w:t xml:space="preserve"> nilainya </w:t>
      </w:r>
      <w:r w:rsidRPr="00536A9A">
        <w:rPr>
          <w:b/>
          <w:sz w:val="24"/>
          <w:szCs w:val="24"/>
          <w:lang w:val="es-ES"/>
        </w:rPr>
        <w:t>100%</w:t>
      </w:r>
    </w:p>
    <w:p w14:paraId="375B2A2A" w14:textId="77777777" w:rsidR="008B135D" w:rsidRDefault="008B135D" w:rsidP="008B135D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</w:p>
    <w:p w14:paraId="121CC35D" w14:textId="77777777" w:rsidR="008B135D" w:rsidRPr="008B135D" w:rsidRDefault="008B135D" w:rsidP="008B135D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</w:p>
    <w:p w14:paraId="3EDF1C35" w14:textId="495E4BBC" w:rsidR="00536A9A" w:rsidRPr="008B135D" w:rsidRDefault="00536A9A" w:rsidP="00536A9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lastRenderedPageBreak/>
        <w:t>Konfigurasi IP Address dan Verifikasi Koneksi</w:t>
      </w:r>
    </w:p>
    <w:p w14:paraId="4186DD87" w14:textId="0B423B41" w:rsidR="008B135D" w:rsidRPr="008B135D" w:rsidRDefault="008B135D" w:rsidP="008B135D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Konfigurasi DHCP pada masing-masing end-device</w:t>
      </w:r>
    </w:p>
    <w:p w14:paraId="7B38CF8F" w14:textId="775CBAE0" w:rsidR="008B135D" w:rsidRDefault="008B135D" w:rsidP="008B135D">
      <w:pPr>
        <w:pStyle w:val="ListParagraph"/>
        <w:tabs>
          <w:tab w:val="left" w:pos="709"/>
        </w:tabs>
        <w:spacing w:line="360" w:lineRule="auto"/>
        <w:ind w:left="0"/>
        <w:jc w:val="both"/>
        <w:rPr>
          <w:sz w:val="24"/>
          <w:szCs w:val="24"/>
          <w:lang w:val="es-ES"/>
        </w:rPr>
      </w:pPr>
      <w:r w:rsidRPr="008B135D"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8F32C3">
        <w:rPr>
          <w:noProof/>
        </w:rPr>
        <w:drawing>
          <wp:inline distT="0" distB="0" distL="0" distR="0" wp14:anchorId="2D79AB31" wp14:editId="7EA94177">
            <wp:extent cx="3217316" cy="1208809"/>
            <wp:effectExtent l="38100" t="38100" r="97790" b="86995"/>
            <wp:docPr id="540244303" name="Picture 540244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44303" name="Picture 540244303"/>
                    <pic:cNvPicPr/>
                  </pic:nvPicPr>
                  <pic:blipFill rotWithShape="1">
                    <a:blip r:embed="rId33"/>
                    <a:srcRect l="-411" r="3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407" cy="1212600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F8F8B" w14:textId="689DAF54" w:rsidR="008B135D" w:rsidRDefault="008B135D" w:rsidP="008B135D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Pr="008B135D">
        <w:rPr>
          <w:lang w:val="sv-SE"/>
        </w:rPr>
        <w:t xml:space="preserve">Gambar </w:t>
      </w:r>
      <w:r w:rsidR="002D5D2F">
        <w:rPr>
          <w:lang w:val="sv-SE"/>
        </w:rPr>
        <w:t>23</w:t>
      </w:r>
      <w:r w:rsidRPr="008B135D">
        <w:rPr>
          <w:lang w:val="sv-SE"/>
        </w:rPr>
        <w:t xml:space="preserve">. IP Konfigurasi pada </w:t>
      </w:r>
      <w:r w:rsidR="002D5D2F">
        <w:rPr>
          <w:lang w:val="sv-SE"/>
        </w:rPr>
        <w:t>end-device</w:t>
      </w:r>
    </w:p>
    <w:p w14:paraId="528717A5" w14:textId="5F8789F2" w:rsidR="008B135D" w:rsidRPr="008B135D" w:rsidRDefault="008B135D" w:rsidP="008B135D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Cek Konektivitas mengunakan metode Ping dan PDU</w:t>
      </w:r>
    </w:p>
    <w:p w14:paraId="13FFF781" w14:textId="77777777" w:rsidR="0023422D" w:rsidRDefault="0023422D" w:rsidP="0023422D">
      <w:pPr>
        <w:pStyle w:val="ListParagraph"/>
        <w:tabs>
          <w:tab w:val="left" w:pos="709"/>
        </w:tabs>
        <w:spacing w:line="360" w:lineRule="auto"/>
        <w:ind w:left="1440"/>
        <w:jc w:val="both"/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193BD49" wp14:editId="005DB309">
            <wp:extent cx="3263240" cy="1185422"/>
            <wp:effectExtent l="38100" t="38100" r="90170" b="91440"/>
            <wp:docPr id="2099213576" name="Picture 2099213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3576" name="Picture 209921357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5842" cy="119726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AC7C88" w14:textId="7311301D" w:rsidR="0023422D" w:rsidRDefault="0023422D" w:rsidP="0023422D">
      <w:pPr>
        <w:pStyle w:val="ListParagraph"/>
        <w:tabs>
          <w:tab w:val="left" w:pos="709"/>
        </w:tabs>
        <w:spacing w:line="360" w:lineRule="auto"/>
        <w:ind w:left="1440"/>
        <w:jc w:val="center"/>
        <w:rPr>
          <w:lang w:val="sv-SE"/>
        </w:rPr>
      </w:pPr>
      <w:r w:rsidRPr="008B135D">
        <w:rPr>
          <w:lang w:val="sv-SE"/>
        </w:rPr>
        <w:t xml:space="preserve">Gambar </w:t>
      </w:r>
      <w:r w:rsidR="002D5D2F">
        <w:rPr>
          <w:lang w:val="sv-SE"/>
        </w:rPr>
        <w:t>24</w:t>
      </w:r>
      <w:r w:rsidRPr="008B135D">
        <w:rPr>
          <w:lang w:val="sv-SE"/>
        </w:rPr>
        <w:t xml:space="preserve">. </w:t>
      </w:r>
      <w:r w:rsidR="002D5D2F">
        <w:rPr>
          <w:lang w:val="sv-SE"/>
        </w:rPr>
        <w:t>Mengecek konektivitas dengan metode Ping</w:t>
      </w:r>
    </w:p>
    <w:p w14:paraId="23A3020A" w14:textId="6335BD4F" w:rsidR="008B135D" w:rsidRDefault="008B135D" w:rsidP="0023422D">
      <w:pPr>
        <w:pStyle w:val="ListParagraph"/>
        <w:tabs>
          <w:tab w:val="left" w:pos="709"/>
        </w:tabs>
        <w:spacing w:line="360" w:lineRule="auto"/>
        <w:ind w:left="1440"/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57B9B98" wp14:editId="634FBB74">
            <wp:extent cx="3257303" cy="401101"/>
            <wp:effectExtent l="38100" t="38100" r="95885" b="94615"/>
            <wp:docPr id="1430500192" name="Picture 1430500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00192" name="Picture 143050019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3602" cy="403108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920A8E" w14:textId="0C889B77" w:rsidR="008B135D" w:rsidRPr="008B135D" w:rsidRDefault="008B135D" w:rsidP="008B135D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="0023422D">
        <w:rPr>
          <w:lang w:val="sv-SE"/>
        </w:rPr>
        <w:tab/>
      </w:r>
      <w:r w:rsidR="0023422D">
        <w:rPr>
          <w:lang w:val="sv-SE"/>
        </w:rPr>
        <w:tab/>
      </w:r>
      <w:r w:rsidRPr="008B135D">
        <w:rPr>
          <w:lang w:val="sv-SE"/>
        </w:rPr>
        <w:t xml:space="preserve">Gambar </w:t>
      </w:r>
      <w:r w:rsidR="002D5D2F">
        <w:rPr>
          <w:lang w:val="sv-SE"/>
        </w:rPr>
        <w:t xml:space="preserve">25. </w:t>
      </w:r>
      <w:r w:rsidR="002D5D2F">
        <w:rPr>
          <w:lang w:val="sv-SE"/>
        </w:rPr>
        <w:t xml:space="preserve">Mengecek konektivitas dengan metode </w:t>
      </w:r>
      <w:r w:rsidR="002D5D2F">
        <w:rPr>
          <w:lang w:val="sv-SE"/>
        </w:rPr>
        <w:t>PDU</w:t>
      </w:r>
    </w:p>
    <w:p w14:paraId="2D7C5FFF" w14:textId="5D81129A" w:rsidR="008B135D" w:rsidRDefault="0023422D" w:rsidP="0023422D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 w:rsidRPr="0023422D">
        <w:rPr>
          <w:b/>
          <w:sz w:val="24"/>
          <w:szCs w:val="24"/>
          <w:lang w:val="es-ES"/>
        </w:rPr>
        <w:t>Server DNS Pada Jaringan</w:t>
      </w:r>
    </w:p>
    <w:p w14:paraId="7EF1B9A5" w14:textId="77777777" w:rsidR="0023422D" w:rsidRPr="009A5C79" w:rsidRDefault="0023422D" w:rsidP="009A5C79">
      <w:pPr>
        <w:tabs>
          <w:tab w:val="left" w:pos="709"/>
        </w:tabs>
        <w:spacing w:line="360" w:lineRule="auto"/>
        <w:ind w:left="709"/>
        <w:jc w:val="both"/>
        <w:rPr>
          <w:b/>
          <w:sz w:val="24"/>
          <w:szCs w:val="24"/>
          <w:lang w:val="es-ES"/>
        </w:rPr>
      </w:pPr>
      <w:r w:rsidRPr="009A5C79">
        <w:rPr>
          <w:bCs/>
          <w:sz w:val="24"/>
          <w:szCs w:val="24"/>
          <w:lang w:val="es-ES"/>
        </w:rPr>
        <w:t>DNS Server berfungsi agar komputer dapat mengakses HTTP melalui browser dan dapat menggunakan alamat yang diinginkan.</w:t>
      </w:r>
    </w:p>
    <w:p w14:paraId="3066BCD5" w14:textId="2FAB4A60" w:rsidR="009A5C79" w:rsidRPr="009A5C79" w:rsidRDefault="0023422D" w:rsidP="009A5C79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Buat konfigurasi DNS masing-masing Server pada Kelompok Jaringan pada Topologi Jaringan yang sebelumnya telah kita buat.</w:t>
      </w:r>
      <w:r w:rsidR="009A5C79">
        <w:rPr>
          <w:bCs/>
          <w:sz w:val="24"/>
          <w:szCs w:val="24"/>
          <w:lang w:val="es-ES"/>
        </w:rPr>
        <w:t xml:space="preserve"> Pada interface Server pilih tab Services &gt; DNS &gt; aktifkan DNS Services dan isi name dan address sesuai Server yang ingin diatur.</w:t>
      </w:r>
    </w:p>
    <w:p w14:paraId="66906031" w14:textId="77777777" w:rsidR="009A5C79" w:rsidRDefault="009A5C79" w:rsidP="009A5C79">
      <w:p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</w:p>
    <w:p w14:paraId="1313318D" w14:textId="77777777" w:rsidR="009A5C79" w:rsidRPr="009A5C79" w:rsidRDefault="009A5C79" w:rsidP="009A5C79">
      <w:p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</w:p>
    <w:p w14:paraId="17AF9711" w14:textId="266CA02A" w:rsidR="009A5C79" w:rsidRPr="009A5C79" w:rsidRDefault="009A5C79" w:rsidP="009A5C79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lastRenderedPageBreak/>
        <w:t>Server pada Kelompok Jaringan 1 (.200)</w:t>
      </w:r>
    </w:p>
    <w:p w14:paraId="10C8F363" w14:textId="309588CB" w:rsidR="009A5C79" w:rsidRPr="009A5C79" w:rsidRDefault="009A5C79" w:rsidP="009A5C79">
      <w:pPr>
        <w:tabs>
          <w:tab w:val="left" w:pos="709"/>
        </w:tabs>
        <w:spacing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5D36C31B" wp14:editId="31D24A61">
            <wp:extent cx="3064204" cy="971550"/>
            <wp:effectExtent l="38100" t="38100" r="98425" b="95250"/>
            <wp:docPr id="625527747" name="Picture 62552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27747" name="Picture 625527747"/>
                    <pic:cNvPicPr/>
                  </pic:nvPicPr>
                  <pic:blipFill rotWithShape="1">
                    <a:blip r:embed="rId36"/>
                    <a:srcRect b="22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921" cy="982241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DC92F" w14:textId="4899EA57" w:rsidR="009A5C79" w:rsidRPr="00BE7D06" w:rsidRDefault="009A5C79" w:rsidP="009A5C79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 w:rsidRPr="008B135D">
        <w:rPr>
          <w:lang w:val="sv-SE"/>
        </w:rPr>
        <w:t xml:space="preserve">Gambar </w:t>
      </w:r>
      <w:r w:rsidR="002D5D2F">
        <w:rPr>
          <w:lang w:val="sv-SE"/>
        </w:rPr>
        <w:t>26</w:t>
      </w:r>
      <w:r w:rsidRPr="008B135D">
        <w:rPr>
          <w:lang w:val="sv-SE"/>
        </w:rPr>
        <w:t xml:space="preserve">. </w:t>
      </w:r>
      <w:r w:rsidR="00BE7D06">
        <w:rPr>
          <w:lang w:val="sv-SE"/>
        </w:rPr>
        <w:t>Konfigurasi DNS Server</w:t>
      </w:r>
    </w:p>
    <w:p w14:paraId="2849E59F" w14:textId="37BF27F3" w:rsidR="009A5C79" w:rsidRPr="009A5C79" w:rsidRDefault="009A5C79" w:rsidP="009A5C79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Serve</w:t>
      </w:r>
      <w:r>
        <w:rPr>
          <w:bCs/>
          <w:sz w:val="24"/>
          <w:szCs w:val="24"/>
          <w:lang w:val="es-ES"/>
        </w:rPr>
        <w:t xml:space="preserve">r </w:t>
      </w:r>
      <w:r>
        <w:rPr>
          <w:bCs/>
          <w:sz w:val="24"/>
          <w:szCs w:val="24"/>
          <w:lang w:val="es-ES"/>
        </w:rPr>
        <w:t xml:space="preserve">pada Kelompok Jaringan </w:t>
      </w:r>
      <w:r>
        <w:rPr>
          <w:bCs/>
          <w:sz w:val="24"/>
          <w:szCs w:val="24"/>
          <w:lang w:val="es-ES"/>
        </w:rPr>
        <w:t>2</w:t>
      </w:r>
      <w:r>
        <w:rPr>
          <w:bCs/>
          <w:sz w:val="24"/>
          <w:szCs w:val="24"/>
          <w:lang w:val="es-ES"/>
        </w:rPr>
        <w:t xml:space="preserve"> (.</w:t>
      </w:r>
      <w:r>
        <w:rPr>
          <w:bCs/>
          <w:sz w:val="24"/>
          <w:szCs w:val="24"/>
          <w:lang w:val="es-ES"/>
        </w:rPr>
        <w:t>142</w:t>
      </w:r>
      <w:r>
        <w:rPr>
          <w:bCs/>
          <w:sz w:val="24"/>
          <w:szCs w:val="24"/>
          <w:lang w:val="es-ES"/>
        </w:rPr>
        <w:t>)</w:t>
      </w:r>
    </w:p>
    <w:p w14:paraId="35FAD5AF" w14:textId="77777777" w:rsidR="009A5C79" w:rsidRPr="009A5C79" w:rsidRDefault="009A5C79" w:rsidP="009A5C79">
      <w:pPr>
        <w:tabs>
          <w:tab w:val="left" w:pos="709"/>
        </w:tabs>
        <w:spacing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424FCCCD" wp14:editId="0C240B18">
            <wp:extent cx="3097921" cy="962867"/>
            <wp:effectExtent l="38100" t="38100" r="102870" b="104140"/>
            <wp:docPr id="1757964357" name="Picture 1757964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64357" name="Picture 175796435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97921" cy="962867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E47B01" w14:textId="1BFB0D10" w:rsidR="009A5C79" w:rsidRDefault="009A5C79" w:rsidP="009A5C79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 w:rsidRPr="008B135D">
        <w:rPr>
          <w:lang w:val="sv-SE"/>
        </w:rPr>
        <w:t xml:space="preserve">Gambar </w:t>
      </w:r>
      <w:r w:rsidR="002D5D2F">
        <w:rPr>
          <w:lang w:val="sv-SE"/>
        </w:rPr>
        <w:t>27</w:t>
      </w:r>
      <w:r w:rsidRPr="008B135D">
        <w:rPr>
          <w:lang w:val="sv-SE"/>
        </w:rPr>
        <w:t xml:space="preserve">. </w:t>
      </w:r>
      <w:r w:rsidR="00BE7D06">
        <w:rPr>
          <w:lang w:val="sv-SE"/>
        </w:rPr>
        <w:t>Konfigurasi DNS Server</w:t>
      </w:r>
    </w:p>
    <w:p w14:paraId="2082D4A1" w14:textId="43B16576" w:rsidR="009A5C79" w:rsidRPr="009A5C79" w:rsidRDefault="009A5C79" w:rsidP="009A5C79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Server</w:t>
      </w:r>
      <w:r>
        <w:rPr>
          <w:bCs/>
          <w:sz w:val="24"/>
          <w:szCs w:val="24"/>
          <w:lang w:val="es-ES"/>
        </w:rPr>
        <w:t xml:space="preserve"> </w:t>
      </w:r>
      <w:r>
        <w:rPr>
          <w:bCs/>
          <w:sz w:val="24"/>
          <w:szCs w:val="24"/>
          <w:lang w:val="es-ES"/>
        </w:rPr>
        <w:t xml:space="preserve">pada Kelompok Jaringan </w:t>
      </w:r>
      <w:r>
        <w:rPr>
          <w:bCs/>
          <w:sz w:val="24"/>
          <w:szCs w:val="24"/>
          <w:lang w:val="es-ES"/>
        </w:rPr>
        <w:t>3</w:t>
      </w:r>
      <w:r>
        <w:rPr>
          <w:bCs/>
          <w:sz w:val="24"/>
          <w:szCs w:val="24"/>
          <w:lang w:val="es-ES"/>
        </w:rPr>
        <w:t xml:space="preserve"> (.</w:t>
      </w:r>
      <w:r>
        <w:rPr>
          <w:bCs/>
          <w:sz w:val="24"/>
          <w:szCs w:val="24"/>
          <w:lang w:val="es-ES"/>
        </w:rPr>
        <w:t>14</w:t>
      </w:r>
      <w:r>
        <w:rPr>
          <w:bCs/>
          <w:sz w:val="24"/>
          <w:szCs w:val="24"/>
          <w:lang w:val="es-ES"/>
        </w:rPr>
        <w:t>0)</w:t>
      </w:r>
    </w:p>
    <w:p w14:paraId="5623E5AD" w14:textId="77777777" w:rsidR="009A5C79" w:rsidRPr="009A5C79" w:rsidRDefault="009A5C79" w:rsidP="009A5C79">
      <w:pPr>
        <w:tabs>
          <w:tab w:val="left" w:pos="709"/>
        </w:tabs>
        <w:spacing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37092ACD" wp14:editId="75FF6626">
            <wp:extent cx="3096940" cy="955584"/>
            <wp:effectExtent l="38100" t="38100" r="84455" b="92710"/>
            <wp:docPr id="1123830039" name="Picture 112383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0039" name="Picture 1123830039"/>
                    <pic:cNvPicPr/>
                  </pic:nvPicPr>
                  <pic:blipFill rotWithShape="1">
                    <a:blip r:embed="rId38"/>
                    <a:srcRect b="23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921" cy="955887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EF8BD" w14:textId="4453544A" w:rsidR="009A5C79" w:rsidRPr="008B135D" w:rsidRDefault="009A5C79" w:rsidP="009A5C79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 w:rsidRPr="008B135D">
        <w:rPr>
          <w:lang w:val="sv-SE"/>
        </w:rPr>
        <w:t xml:space="preserve">Gambar </w:t>
      </w:r>
      <w:r w:rsidR="002D5D2F">
        <w:rPr>
          <w:lang w:val="sv-SE"/>
        </w:rPr>
        <w:t>28</w:t>
      </w:r>
      <w:r w:rsidRPr="008B135D">
        <w:rPr>
          <w:lang w:val="sv-SE"/>
        </w:rPr>
        <w:t xml:space="preserve">. </w:t>
      </w:r>
      <w:r w:rsidR="00BE7D06">
        <w:rPr>
          <w:lang w:val="sv-SE"/>
        </w:rPr>
        <w:t>Konfigurasi DNS Server</w:t>
      </w:r>
    </w:p>
    <w:p w14:paraId="03518663" w14:textId="507F5E1D" w:rsidR="009A5C79" w:rsidRPr="009A5C79" w:rsidRDefault="009A5C79" w:rsidP="009A5C79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Server</w:t>
      </w:r>
      <w:r>
        <w:rPr>
          <w:bCs/>
          <w:sz w:val="24"/>
          <w:szCs w:val="24"/>
          <w:lang w:val="es-ES"/>
        </w:rPr>
        <w:t xml:space="preserve"> </w:t>
      </w:r>
      <w:r>
        <w:rPr>
          <w:bCs/>
          <w:sz w:val="24"/>
          <w:szCs w:val="24"/>
          <w:lang w:val="es-ES"/>
        </w:rPr>
        <w:t>pada Kelompok Jaringan (.</w:t>
      </w:r>
      <w:r>
        <w:rPr>
          <w:bCs/>
          <w:sz w:val="24"/>
          <w:szCs w:val="24"/>
          <w:lang w:val="es-ES"/>
        </w:rPr>
        <w:t>122</w:t>
      </w:r>
      <w:r>
        <w:rPr>
          <w:bCs/>
          <w:sz w:val="24"/>
          <w:szCs w:val="24"/>
          <w:lang w:val="es-ES"/>
        </w:rPr>
        <w:t>)</w:t>
      </w:r>
    </w:p>
    <w:p w14:paraId="699D387D" w14:textId="77777777" w:rsidR="009A5C79" w:rsidRPr="009A5C79" w:rsidRDefault="009A5C79" w:rsidP="009A5C79">
      <w:pPr>
        <w:tabs>
          <w:tab w:val="left" w:pos="709"/>
        </w:tabs>
        <w:spacing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6E5C6311" wp14:editId="5A26B3D8">
            <wp:extent cx="3097921" cy="964315"/>
            <wp:effectExtent l="38100" t="38100" r="102870" b="102870"/>
            <wp:docPr id="177172538" name="Picture 17717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2538" name="Picture 17717253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7921" cy="96431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CF9EA" w14:textId="0D7DD8A3" w:rsidR="009A5C79" w:rsidRPr="008B135D" w:rsidRDefault="009A5C79" w:rsidP="009A5C79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 w:rsidRPr="008B135D">
        <w:rPr>
          <w:lang w:val="sv-SE"/>
        </w:rPr>
        <w:t xml:space="preserve">Gambar </w:t>
      </w:r>
      <w:r w:rsidR="002D5D2F">
        <w:rPr>
          <w:lang w:val="sv-SE"/>
        </w:rPr>
        <w:t>29</w:t>
      </w:r>
      <w:r w:rsidRPr="008B135D">
        <w:rPr>
          <w:lang w:val="sv-SE"/>
        </w:rPr>
        <w:t xml:space="preserve">. </w:t>
      </w:r>
      <w:r w:rsidR="00BE7D06">
        <w:rPr>
          <w:lang w:val="sv-SE"/>
        </w:rPr>
        <w:t>Konfigurasi DNS Server</w:t>
      </w:r>
    </w:p>
    <w:p w14:paraId="44E857F3" w14:textId="77777777" w:rsidR="009A5C79" w:rsidRDefault="009A5C79" w:rsidP="009A5C79">
      <w:pPr>
        <w:tabs>
          <w:tab w:val="left" w:pos="709"/>
        </w:tabs>
        <w:spacing w:line="360" w:lineRule="auto"/>
        <w:jc w:val="center"/>
        <w:rPr>
          <w:lang w:val="sv-SE"/>
        </w:rPr>
      </w:pPr>
    </w:p>
    <w:p w14:paraId="06A827F5" w14:textId="77777777" w:rsidR="00BE7D06" w:rsidRDefault="00BE7D06" w:rsidP="009A5C79">
      <w:pPr>
        <w:tabs>
          <w:tab w:val="left" w:pos="709"/>
        </w:tabs>
        <w:spacing w:line="360" w:lineRule="auto"/>
        <w:jc w:val="center"/>
        <w:rPr>
          <w:lang w:val="sv-SE"/>
        </w:rPr>
      </w:pPr>
    </w:p>
    <w:p w14:paraId="4C0D456C" w14:textId="77777777" w:rsidR="00BE7D06" w:rsidRDefault="00BE7D06" w:rsidP="009A5C79">
      <w:pPr>
        <w:tabs>
          <w:tab w:val="left" w:pos="709"/>
        </w:tabs>
        <w:spacing w:line="360" w:lineRule="auto"/>
        <w:jc w:val="center"/>
        <w:rPr>
          <w:lang w:val="sv-SE"/>
        </w:rPr>
      </w:pPr>
    </w:p>
    <w:p w14:paraId="4017AA8B" w14:textId="77777777" w:rsidR="00BE7D06" w:rsidRPr="008B135D" w:rsidRDefault="00BE7D06" w:rsidP="009A5C79">
      <w:pPr>
        <w:tabs>
          <w:tab w:val="left" w:pos="709"/>
        </w:tabs>
        <w:spacing w:line="360" w:lineRule="auto"/>
        <w:jc w:val="center"/>
        <w:rPr>
          <w:lang w:val="sv-SE"/>
        </w:rPr>
      </w:pPr>
    </w:p>
    <w:p w14:paraId="5B315A9D" w14:textId="39B3C656" w:rsidR="008B135D" w:rsidRPr="00BE7D06" w:rsidRDefault="00BE7D06" w:rsidP="00BE7D06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lastRenderedPageBreak/>
        <w:t>Menambahkan DNS Server pada Server DHCP masing-masing Switch.</w:t>
      </w:r>
    </w:p>
    <w:p w14:paraId="14E4C013" w14:textId="06E0927B" w:rsidR="00BE7D06" w:rsidRPr="00BE7D06" w:rsidRDefault="00BE7D06" w:rsidP="00BE7D06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Server 1 pada Switch </w:t>
      </w:r>
      <w:r w:rsidR="00F54B8D">
        <w:rPr>
          <w:bCs/>
          <w:sz w:val="24"/>
          <w:szCs w:val="24"/>
          <w:lang w:val="es-ES"/>
        </w:rPr>
        <w:t>kiri</w:t>
      </w:r>
    </w:p>
    <w:p w14:paraId="374CD6AC" w14:textId="021A756B" w:rsidR="00BE7D06" w:rsidRPr="009A5C79" w:rsidRDefault="00BE7D06" w:rsidP="00BE7D06">
      <w:pPr>
        <w:tabs>
          <w:tab w:val="left" w:pos="709"/>
        </w:tabs>
        <w:spacing w:line="360" w:lineRule="auto"/>
        <w:rPr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ab/>
      </w:r>
      <w:r>
        <w:rPr>
          <w:b/>
          <w:sz w:val="24"/>
          <w:szCs w:val="24"/>
          <w:lang w:val="es-ES"/>
        </w:rPr>
        <w:tab/>
      </w:r>
      <w:r>
        <w:rPr>
          <w:b/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58D2A698" wp14:editId="76476544">
            <wp:extent cx="2981325" cy="1468475"/>
            <wp:effectExtent l="38100" t="38100" r="85725" b="93980"/>
            <wp:docPr id="1928441915" name="Picture 192844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41915" name="Picture 192844191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04875" cy="148007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DFBD66" w14:textId="548CAF63" w:rsidR="00BE7D06" w:rsidRDefault="00BE7D06" w:rsidP="00BE7D06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 w:rsidRPr="008B135D">
        <w:rPr>
          <w:lang w:val="sv-SE"/>
        </w:rPr>
        <w:t xml:space="preserve">Gambar </w:t>
      </w:r>
      <w:r w:rsidR="002D5D2F">
        <w:rPr>
          <w:lang w:val="sv-SE"/>
        </w:rPr>
        <w:t>30</w:t>
      </w:r>
      <w:r w:rsidRPr="008B135D">
        <w:rPr>
          <w:lang w:val="sv-SE"/>
        </w:rPr>
        <w:t xml:space="preserve">. </w:t>
      </w:r>
      <w:r>
        <w:rPr>
          <w:lang w:val="sv-SE"/>
        </w:rPr>
        <w:t>Konfigurasi DNS Server</w:t>
      </w:r>
      <w:r>
        <w:rPr>
          <w:lang w:val="sv-SE"/>
        </w:rPr>
        <w:t xml:space="preserve"> pada Server DHCP FE0</w:t>
      </w:r>
    </w:p>
    <w:p w14:paraId="7642CECE" w14:textId="77777777" w:rsidR="00BE7D06" w:rsidRPr="009A5C79" w:rsidRDefault="00BE7D06" w:rsidP="00BE7D06">
      <w:pPr>
        <w:tabs>
          <w:tab w:val="left" w:pos="709"/>
        </w:tabs>
        <w:spacing w:line="360" w:lineRule="auto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36C083FB" wp14:editId="35FA92E4">
            <wp:extent cx="3004875" cy="1468547"/>
            <wp:effectExtent l="38100" t="38100" r="100330" b="93980"/>
            <wp:docPr id="224917117" name="Picture 22491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17117" name="Picture 22491711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4875" cy="1468547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7896BF" w14:textId="3F11463D" w:rsidR="00BE7D06" w:rsidRPr="00BE7D06" w:rsidRDefault="00BE7D06" w:rsidP="00BE7D06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</w:r>
      <w:r w:rsidRPr="008B135D">
        <w:rPr>
          <w:lang w:val="sv-SE"/>
        </w:rPr>
        <w:t xml:space="preserve">Gambar </w:t>
      </w:r>
      <w:r w:rsidR="002D5D2F">
        <w:rPr>
          <w:lang w:val="sv-SE"/>
        </w:rPr>
        <w:t>31</w:t>
      </w:r>
      <w:r w:rsidRPr="008B135D">
        <w:rPr>
          <w:lang w:val="sv-SE"/>
        </w:rPr>
        <w:t xml:space="preserve">. </w:t>
      </w:r>
      <w:r>
        <w:rPr>
          <w:lang w:val="sv-SE"/>
        </w:rPr>
        <w:t>Konfigurasi DNS Server pada Server DHCP FE</w:t>
      </w:r>
      <w:r>
        <w:rPr>
          <w:lang w:val="sv-SE"/>
        </w:rPr>
        <w:t>1</w:t>
      </w:r>
    </w:p>
    <w:p w14:paraId="4678FD7F" w14:textId="6581DB03" w:rsidR="00BE7D06" w:rsidRPr="00BE7D06" w:rsidRDefault="00BE7D06" w:rsidP="00BE7D06">
      <w:pPr>
        <w:pStyle w:val="ListParagraph"/>
        <w:numPr>
          <w:ilvl w:val="1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Server 2 pada Switch </w:t>
      </w:r>
      <w:r w:rsidR="00F54B8D">
        <w:rPr>
          <w:bCs/>
          <w:sz w:val="24"/>
          <w:szCs w:val="24"/>
          <w:lang w:val="es-ES"/>
        </w:rPr>
        <w:t>kanan</w:t>
      </w:r>
    </w:p>
    <w:p w14:paraId="0B49FDB4" w14:textId="1F4D5827" w:rsidR="00BE7D06" w:rsidRDefault="00BE7D06" w:rsidP="00BE7D06">
      <w:pPr>
        <w:pStyle w:val="ListParagraph"/>
        <w:tabs>
          <w:tab w:val="left" w:pos="709"/>
        </w:tabs>
        <w:spacing w:line="360" w:lineRule="auto"/>
        <w:ind w:left="1440"/>
        <w:jc w:val="both"/>
        <w:rPr>
          <w:b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53B87B0" wp14:editId="07D15BA2">
            <wp:extent cx="3004875" cy="1471941"/>
            <wp:effectExtent l="38100" t="38100" r="100330" b="90170"/>
            <wp:docPr id="1444795717" name="Picture 1444795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95717" name="Picture 144479571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04875" cy="147194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751C7" w14:textId="563FD1E0" w:rsidR="00BE7D06" w:rsidRDefault="00BE7D06" w:rsidP="00BE7D06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Pr="00BE7D06">
        <w:rPr>
          <w:lang w:val="sv-SE"/>
        </w:rPr>
        <w:t xml:space="preserve">Gambar </w:t>
      </w:r>
      <w:r w:rsidR="002D5D2F">
        <w:rPr>
          <w:lang w:val="sv-SE"/>
        </w:rPr>
        <w:t>32</w:t>
      </w:r>
      <w:r w:rsidRPr="00BE7D06">
        <w:rPr>
          <w:lang w:val="sv-SE"/>
        </w:rPr>
        <w:t>. Konfigurasi DNS Server pada Server DHCP FE0</w:t>
      </w:r>
    </w:p>
    <w:p w14:paraId="33630A17" w14:textId="77777777" w:rsidR="00BE7D06" w:rsidRDefault="00BE7D06" w:rsidP="00BE7D06">
      <w:pPr>
        <w:pStyle w:val="ListParagraph"/>
        <w:tabs>
          <w:tab w:val="left" w:pos="709"/>
        </w:tabs>
        <w:spacing w:line="360" w:lineRule="auto"/>
        <w:ind w:left="1440"/>
        <w:jc w:val="both"/>
        <w:rPr>
          <w:b/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48D7210D" wp14:editId="3E369EE6">
            <wp:extent cx="2984394" cy="1471941"/>
            <wp:effectExtent l="38100" t="38100" r="102235" b="90170"/>
            <wp:docPr id="1066382654" name="Picture 1066382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2654" name="Picture 106638265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84394" cy="147194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4ED58A" w14:textId="6460AB04" w:rsidR="00BE7D06" w:rsidRDefault="00BE7D06" w:rsidP="00BE7D06">
      <w:pPr>
        <w:tabs>
          <w:tab w:val="left" w:pos="709"/>
        </w:tabs>
        <w:spacing w:line="360" w:lineRule="auto"/>
        <w:jc w:val="center"/>
        <w:rPr>
          <w:lang w:val="sv-SE"/>
        </w:rPr>
      </w:pPr>
      <w:r>
        <w:rPr>
          <w:lang w:val="sv-SE"/>
        </w:rPr>
        <w:tab/>
      </w:r>
      <w:r w:rsidRPr="00BE7D06">
        <w:rPr>
          <w:lang w:val="sv-SE"/>
        </w:rPr>
        <w:t xml:space="preserve">Gambar </w:t>
      </w:r>
      <w:r w:rsidR="002D5D2F">
        <w:rPr>
          <w:lang w:val="sv-SE"/>
        </w:rPr>
        <w:t>33</w:t>
      </w:r>
      <w:r w:rsidRPr="00BE7D06">
        <w:rPr>
          <w:lang w:val="sv-SE"/>
        </w:rPr>
        <w:t>. Konfigurasi DNS Server pada Server DHCP FE</w:t>
      </w:r>
      <w:r>
        <w:rPr>
          <w:lang w:val="sv-SE"/>
        </w:rPr>
        <w:t>1</w:t>
      </w:r>
    </w:p>
    <w:p w14:paraId="2409A51A" w14:textId="5F508223" w:rsidR="00F54B8D" w:rsidRPr="00F54B8D" w:rsidRDefault="00F54B8D" w:rsidP="00F54B8D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Update </w:t>
      </w:r>
      <w:r>
        <w:rPr>
          <w:bCs/>
          <w:sz w:val="24"/>
          <w:szCs w:val="24"/>
          <w:lang w:val="es-ES"/>
        </w:rPr>
        <w:t xml:space="preserve">DHCP </w:t>
      </w:r>
      <w:r>
        <w:rPr>
          <w:bCs/>
          <w:sz w:val="24"/>
          <w:szCs w:val="24"/>
          <w:lang w:val="es-ES"/>
        </w:rPr>
        <w:t xml:space="preserve">IP Configuration pada masing-masing end-device </w:t>
      </w:r>
      <w:r w:rsidR="00064896">
        <w:rPr>
          <w:bCs/>
          <w:sz w:val="24"/>
          <w:szCs w:val="24"/>
          <w:lang w:val="es-ES"/>
        </w:rPr>
        <w:t>, hal</w:t>
      </w:r>
      <w:r>
        <w:rPr>
          <w:bCs/>
          <w:sz w:val="24"/>
          <w:szCs w:val="24"/>
          <w:lang w:val="es-ES"/>
        </w:rPr>
        <w:t xml:space="preserve"> ini dilakukan agar end-device dapat menerima perubahan pada Server DNS.</w:t>
      </w:r>
    </w:p>
    <w:p w14:paraId="2529A8F3" w14:textId="68CE4607" w:rsidR="00F54B8D" w:rsidRPr="00F54B8D" w:rsidRDefault="00F54B8D" w:rsidP="00F54B8D">
      <w:p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ECE5CC" wp14:editId="26C35633">
                <wp:simplePos x="0" y="0"/>
                <wp:positionH relativeFrom="column">
                  <wp:posOffset>653734</wp:posOffset>
                </wp:positionH>
                <wp:positionV relativeFrom="paragraph">
                  <wp:posOffset>1121928</wp:posOffset>
                </wp:positionV>
                <wp:extent cx="1518483" cy="122052"/>
                <wp:effectExtent l="0" t="0" r="24765" b="11430"/>
                <wp:wrapNone/>
                <wp:docPr id="17945869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483" cy="1220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E1AFC" id="Rectangle 3" o:spid="_x0000_s1026" style="position:absolute;margin-left:51.5pt;margin-top:88.35pt;width:119.55pt;height:9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" filled="f" strokecolor="#e00"/>
            </w:pict>
          </mc:Fallback>
        </mc:AlternateContent>
      </w:r>
      <w:r>
        <w:rPr>
          <w:b/>
          <w:sz w:val="24"/>
          <w:szCs w:val="24"/>
          <w:lang w:val="es-ES"/>
        </w:rPr>
        <w:tab/>
      </w:r>
      <w:r w:rsidRPr="008F32C3">
        <w:rPr>
          <w:noProof/>
        </w:rPr>
        <w:drawing>
          <wp:inline distT="0" distB="0" distL="0" distR="0" wp14:anchorId="3C0527A4" wp14:editId="405071F3">
            <wp:extent cx="3505200" cy="1205430"/>
            <wp:effectExtent l="38100" t="38100" r="95250" b="90170"/>
            <wp:docPr id="1232573173" name="Picture 1232573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84333" name="Picture 1781084333"/>
                    <pic:cNvPicPr/>
                  </pic:nvPicPr>
                  <pic:blipFill rotWithShape="1">
                    <a:blip r:embed="rId19"/>
                    <a:srcRect l="-2621" t="-1" r="449" b="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961" cy="1213257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32873" w14:textId="6B8D9E21" w:rsidR="00F54B8D" w:rsidRPr="002D5D2F" w:rsidRDefault="00F54B8D" w:rsidP="00F54B8D">
      <w:pPr>
        <w:tabs>
          <w:tab w:val="left" w:pos="709"/>
        </w:tabs>
        <w:spacing w:line="360" w:lineRule="auto"/>
        <w:jc w:val="center"/>
        <w:rPr>
          <w:lang w:val="en-ID"/>
        </w:rPr>
      </w:pPr>
      <w:r w:rsidRPr="002D5D2F">
        <w:rPr>
          <w:lang w:val="en-ID"/>
        </w:rPr>
        <w:t xml:space="preserve">Gambar </w:t>
      </w:r>
      <w:r w:rsidR="002D5D2F" w:rsidRPr="002D5D2F">
        <w:rPr>
          <w:lang w:val="en-ID"/>
        </w:rPr>
        <w:t>3</w:t>
      </w:r>
      <w:r w:rsidRPr="002D5D2F">
        <w:rPr>
          <w:lang w:val="en-ID"/>
        </w:rPr>
        <w:t xml:space="preserve">4. </w:t>
      </w:r>
      <w:r w:rsidRPr="002D5D2F">
        <w:rPr>
          <w:lang w:val="en-ID"/>
        </w:rPr>
        <w:t>Update DHCP IP Configuration</w:t>
      </w:r>
    </w:p>
    <w:p w14:paraId="2AA046E1" w14:textId="66B43B7C" w:rsidR="00F54B8D" w:rsidRPr="00064896" w:rsidRDefault="00064896" w:rsidP="00F54B8D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Pada interface end-device yang sudah kita atur untuk DNS pada Server nya, buka tab Dekstop &gt; Web Browser &gt; Masukan nama domain yang sebelumnya telah kita buat, sebagai contoh nama domain yang akan kita tes adalah </w:t>
      </w:r>
      <w:hyperlink r:id="rId44" w:history="1">
        <w:r w:rsidRPr="00987225">
          <w:rPr>
            <w:rStyle w:val="Hyperlink"/>
            <w:bCs/>
            <w:sz w:val="24"/>
            <w:szCs w:val="24"/>
            <w:lang w:val="es-ES"/>
          </w:rPr>
          <w:t>http://svrdns200.com</w:t>
        </w:r>
      </w:hyperlink>
      <w:r>
        <w:rPr>
          <w:bCs/>
          <w:sz w:val="24"/>
          <w:szCs w:val="24"/>
          <w:lang w:val="es-ES"/>
        </w:rPr>
        <w:t xml:space="preserve"> &gt; Go, pastikan tampilan yang muncul seperti pada gambar dibawah ini.</w:t>
      </w:r>
    </w:p>
    <w:p w14:paraId="1D895D0E" w14:textId="77777777" w:rsidR="00064896" w:rsidRPr="00F54B8D" w:rsidRDefault="00064896" w:rsidP="00064896">
      <w:pPr>
        <w:tabs>
          <w:tab w:val="left" w:pos="709"/>
        </w:tabs>
        <w:spacing w:line="360" w:lineRule="auto"/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ab/>
      </w:r>
      <w:r w:rsidRPr="008F32C3">
        <w:rPr>
          <w:noProof/>
        </w:rPr>
        <w:drawing>
          <wp:inline distT="0" distB="0" distL="0" distR="0" wp14:anchorId="039DA0FB" wp14:editId="324D1749">
            <wp:extent cx="3524216" cy="1374669"/>
            <wp:effectExtent l="38100" t="38100" r="95885" b="92710"/>
            <wp:docPr id="1300745210" name="Picture 1300745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45210" name="Picture 1300745210"/>
                    <pic:cNvPicPr/>
                  </pic:nvPicPr>
                  <pic:blipFill rotWithShape="1">
                    <a:blip r:embed="rId45"/>
                    <a:srcRect t="321" b="6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021" cy="1388245"/>
                    </a:xfrm>
                    <a:prstGeom prst="rect">
                      <a:avLst/>
                    </a:prstGeom>
                    <a:ln w="3175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178AA" w14:textId="5792ADBB" w:rsidR="008F28EA" w:rsidRPr="00E5080B" w:rsidRDefault="00064896" w:rsidP="00E5080B">
      <w:pPr>
        <w:tabs>
          <w:tab w:val="left" w:pos="709"/>
        </w:tabs>
        <w:spacing w:line="360" w:lineRule="auto"/>
        <w:jc w:val="center"/>
        <w:rPr>
          <w:lang w:val="en-ID"/>
        </w:rPr>
      </w:pPr>
      <w:r w:rsidRPr="00250E24">
        <w:rPr>
          <w:lang w:val="en-ID"/>
        </w:rPr>
        <w:t xml:space="preserve">Gambar </w:t>
      </w:r>
      <w:r w:rsidR="002D5D2F" w:rsidRPr="00250E24">
        <w:rPr>
          <w:lang w:val="en-ID"/>
        </w:rPr>
        <w:t>35</w:t>
      </w:r>
      <w:r w:rsidRPr="00250E24">
        <w:rPr>
          <w:lang w:val="en-ID"/>
        </w:rPr>
        <w:t xml:space="preserve">. </w:t>
      </w:r>
      <w:r w:rsidR="00E5080B" w:rsidRPr="00E5080B">
        <w:rPr>
          <w:lang w:val="en-ID"/>
        </w:rPr>
        <w:t>Mengecek domain end-device dengan Web Brow</w:t>
      </w:r>
      <w:r w:rsidR="00E5080B">
        <w:rPr>
          <w:lang w:val="en-ID"/>
        </w:rPr>
        <w:t>ser</w:t>
      </w:r>
    </w:p>
    <w:p w14:paraId="23D4E557" w14:textId="5A572348" w:rsidR="00521479" w:rsidRPr="00F54B8D" w:rsidRDefault="00AD13AD" w:rsidP="008057C2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0"/>
          <w:szCs w:val="40"/>
          <w:lang w:val="sv-SE"/>
        </w:rPr>
      </w:pPr>
      <w:r w:rsidRPr="00F54B8D">
        <w:rPr>
          <w:b/>
          <w:bCs/>
          <w:color w:val="000000"/>
          <w:sz w:val="40"/>
          <w:szCs w:val="40"/>
          <w:lang w:val="sv-SE"/>
        </w:rPr>
        <w:lastRenderedPageBreak/>
        <w:t>Alat dan Bahan</w:t>
      </w:r>
    </w:p>
    <w:p w14:paraId="3F24B563" w14:textId="77777777" w:rsidR="008F28EA" w:rsidRDefault="008F28EA" w:rsidP="008F28EA">
      <w:pPr>
        <w:pStyle w:val="ListParagraph"/>
        <w:numPr>
          <w:ilvl w:val="0"/>
          <w:numId w:val="46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Software Cisco Packet Tracer</w:t>
      </w:r>
    </w:p>
    <w:p w14:paraId="7E4F7166" w14:textId="77777777" w:rsidR="008F28EA" w:rsidRDefault="008F28EA" w:rsidP="008F28EA">
      <w:pPr>
        <w:pStyle w:val="ListParagraph"/>
        <w:numPr>
          <w:ilvl w:val="0"/>
          <w:numId w:val="46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Laptop dengan OS Windows 11 </w:t>
      </w:r>
    </w:p>
    <w:p w14:paraId="48BE5F79" w14:textId="77777777" w:rsidR="008F28EA" w:rsidRDefault="008F28EA" w:rsidP="008F28EA">
      <w:pPr>
        <w:pStyle w:val="ListParagraph"/>
        <w:numPr>
          <w:ilvl w:val="0"/>
          <w:numId w:val="46"/>
        </w:num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Spesifikasi Laptop</w:t>
      </w:r>
    </w:p>
    <w:p w14:paraId="4A6183E4" w14:textId="77777777" w:rsidR="008F28EA" w:rsidRPr="00677B26" w:rsidRDefault="008F28EA" w:rsidP="008F28EA">
      <w:pPr>
        <w:tabs>
          <w:tab w:val="left" w:pos="709"/>
        </w:tabs>
        <w:spacing w:line="360" w:lineRule="auto"/>
        <w:ind w:left="720"/>
        <w:jc w:val="both"/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7E5D79D" wp14:editId="678D635F">
            <wp:extent cx="3558829" cy="2527861"/>
            <wp:effectExtent l="38100" t="38100" r="99060" b="101600"/>
            <wp:docPr id="201452502" name="Picture 201452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57998" name="Picture 192395799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3942" cy="255990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0DA0FD" w14:textId="04F1BCF7" w:rsidR="008F28EA" w:rsidRPr="008F28EA" w:rsidRDefault="008F28EA" w:rsidP="008F28EA">
      <w:pPr>
        <w:pStyle w:val="Caption"/>
        <w:jc w:val="center"/>
        <w:rPr>
          <w:lang w:val="sv-SE"/>
        </w:rPr>
      </w:pPr>
      <w:r w:rsidRPr="008F28EA">
        <w:rPr>
          <w:lang w:val="sv-SE"/>
        </w:rPr>
        <w:t xml:space="preserve">Gambar </w:t>
      </w:r>
      <w:r w:rsidR="00E5080B">
        <w:rPr>
          <w:lang w:val="sv-SE"/>
        </w:rPr>
        <w:t>36</w:t>
      </w:r>
      <w:r w:rsidRPr="008F28EA">
        <w:rPr>
          <w:lang w:val="sv-SE"/>
        </w:rPr>
        <w:t>. Spesifikasi Laptop (dxdiag)</w:t>
      </w:r>
    </w:p>
    <w:p w14:paraId="5CC04DC6" w14:textId="77777777" w:rsidR="00695038" w:rsidRPr="000B1F40" w:rsidRDefault="00695038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  <w:lang w:val="es-ES"/>
        </w:rPr>
      </w:pPr>
    </w:p>
    <w:p w14:paraId="2AB00ECB" w14:textId="77777777" w:rsidR="008F28EA" w:rsidRDefault="008F28EA">
      <w:pPr>
        <w:rPr>
          <w:b/>
          <w:sz w:val="40"/>
          <w:szCs w:val="36"/>
          <w:lang w:val="es-ES"/>
        </w:rPr>
      </w:pPr>
      <w:r>
        <w:rPr>
          <w:b/>
          <w:sz w:val="40"/>
          <w:szCs w:val="36"/>
          <w:lang w:val="es-ES"/>
        </w:rPr>
        <w:br w:type="page"/>
      </w:r>
    </w:p>
    <w:p w14:paraId="5296508F" w14:textId="59AF0718" w:rsidR="008057C2" w:rsidRPr="000B1F40" w:rsidRDefault="008057C2" w:rsidP="008057C2">
      <w:pPr>
        <w:tabs>
          <w:tab w:val="left" w:pos="709"/>
        </w:tabs>
        <w:spacing w:line="360" w:lineRule="auto"/>
        <w:jc w:val="center"/>
        <w:rPr>
          <w:color w:val="000000"/>
          <w:sz w:val="24"/>
          <w:szCs w:val="24"/>
          <w:lang w:val="es-ES"/>
        </w:rPr>
      </w:pPr>
      <w:r w:rsidRPr="000B1F40">
        <w:rPr>
          <w:b/>
          <w:sz w:val="40"/>
          <w:szCs w:val="36"/>
          <w:lang w:val="es-ES"/>
        </w:rPr>
        <w:lastRenderedPageBreak/>
        <w:t>Tugas</w:t>
      </w:r>
    </w:p>
    <w:p w14:paraId="0AA41DBB" w14:textId="4290BC16" w:rsidR="005F1AF0" w:rsidRPr="00250E24" w:rsidRDefault="005F1AF0" w:rsidP="00250E24">
      <w:pPr>
        <w:pStyle w:val="ListParagraph"/>
        <w:numPr>
          <w:ilvl w:val="0"/>
          <w:numId w:val="47"/>
        </w:numPr>
        <w:spacing w:line="360" w:lineRule="auto"/>
        <w:jc w:val="both"/>
        <w:rPr>
          <w:color w:val="000000"/>
          <w:sz w:val="24"/>
          <w:szCs w:val="24"/>
          <w:lang w:val="sv-SE"/>
        </w:rPr>
      </w:pPr>
      <w:r w:rsidRPr="00250E24">
        <w:rPr>
          <w:color w:val="000000"/>
          <w:sz w:val="24"/>
          <w:szCs w:val="24"/>
          <w:lang w:val="sv-SE"/>
        </w:rPr>
        <w:t>Apa perbedaan Server DNS dan Server HTTP ?</w:t>
      </w:r>
    </w:p>
    <w:p w14:paraId="03C2CDCB" w14:textId="339D5A1C" w:rsidR="00250E24" w:rsidRPr="00250E24" w:rsidRDefault="00250E24" w:rsidP="00250E24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  <w:color w:val="000000"/>
          <w:sz w:val="24"/>
          <w:szCs w:val="24"/>
          <w:lang w:val="en-ID"/>
        </w:rPr>
      </w:pPr>
      <w:r w:rsidRPr="00250E24">
        <w:rPr>
          <w:b/>
          <w:bCs/>
          <w:color w:val="000000"/>
          <w:sz w:val="24"/>
          <w:szCs w:val="24"/>
          <w:lang w:val="sv-SE"/>
        </w:rPr>
        <w:t xml:space="preserve">Server DNS </w:t>
      </w:r>
      <w:r w:rsidRPr="00250E24">
        <w:rPr>
          <w:color w:val="000000"/>
          <w:sz w:val="24"/>
          <w:szCs w:val="24"/>
          <w:lang w:val="sv-SE"/>
        </w:rPr>
        <w:t xml:space="preserve">berfungsi untuk menerjemahkan </w:t>
      </w:r>
      <w:r w:rsidRPr="00250E24">
        <w:rPr>
          <w:color w:val="000000"/>
          <w:sz w:val="24"/>
          <w:szCs w:val="24"/>
          <w:lang w:val="sv-SE"/>
        </w:rPr>
        <w:t xml:space="preserve">nama domain menjadi alamat IP, misalnya svrdns200.com menjadi 192.168.200.4. </w:t>
      </w:r>
      <w:r w:rsidRPr="00250E24">
        <w:rPr>
          <w:color w:val="000000"/>
          <w:sz w:val="24"/>
          <w:szCs w:val="24"/>
        </w:rPr>
        <w:t>Server ini menyimpan data berupa resource record (A Record) dan bekerja lewat port 53.</w:t>
      </w:r>
    </w:p>
    <w:p w14:paraId="668FA60F" w14:textId="475C6BA2" w:rsidR="00250E24" w:rsidRPr="00250E24" w:rsidRDefault="00250E24" w:rsidP="00250E24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  <w:color w:val="000000"/>
          <w:sz w:val="24"/>
          <w:szCs w:val="24"/>
          <w:lang w:val="en-ID"/>
        </w:rPr>
      </w:pPr>
      <w:r w:rsidRPr="00250E24">
        <w:rPr>
          <w:b/>
          <w:bCs/>
          <w:color w:val="000000"/>
          <w:sz w:val="24"/>
          <w:szCs w:val="24"/>
          <w:lang w:val="en-ID"/>
        </w:rPr>
        <w:t>Server HTTP</w:t>
      </w:r>
      <w:r w:rsidRPr="00250E24">
        <w:rPr>
          <w:color w:val="000000"/>
          <w:sz w:val="24"/>
          <w:szCs w:val="24"/>
          <w:lang w:val="en-ID"/>
        </w:rPr>
        <w:t xml:space="preserve"> </w:t>
      </w:r>
      <w:r w:rsidRPr="00250E24">
        <w:rPr>
          <w:color w:val="000000"/>
          <w:sz w:val="24"/>
          <w:szCs w:val="24"/>
        </w:rPr>
        <w:t>berfungsi menyajikan halaman web ke browser client. Server ini menyimpan file web seperti HTML dan gambar, serta bekerja lewat port 80.</w:t>
      </w:r>
    </w:p>
    <w:p w14:paraId="31F08D51" w14:textId="77777777" w:rsidR="00250E24" w:rsidRPr="00250E24" w:rsidRDefault="00250E24" w:rsidP="00250E24">
      <w:pPr>
        <w:spacing w:line="360" w:lineRule="auto"/>
        <w:jc w:val="both"/>
        <w:rPr>
          <w:b/>
          <w:bCs/>
          <w:color w:val="000000"/>
          <w:sz w:val="24"/>
          <w:szCs w:val="24"/>
          <w:lang w:val="en-ID"/>
        </w:rPr>
      </w:pPr>
    </w:p>
    <w:p w14:paraId="63068519" w14:textId="3F33E4DD" w:rsidR="00250E24" w:rsidRPr="00250E24" w:rsidRDefault="005F1AF0" w:rsidP="00250E24">
      <w:pPr>
        <w:pStyle w:val="ListParagraph"/>
        <w:numPr>
          <w:ilvl w:val="0"/>
          <w:numId w:val="47"/>
        </w:numPr>
        <w:spacing w:line="360" w:lineRule="auto"/>
        <w:jc w:val="both"/>
        <w:rPr>
          <w:color w:val="000000"/>
          <w:sz w:val="24"/>
          <w:szCs w:val="24"/>
          <w:lang w:val="sv-SE"/>
        </w:rPr>
      </w:pPr>
      <w:r w:rsidRPr="00250E24">
        <w:rPr>
          <w:color w:val="000000"/>
          <w:sz w:val="24"/>
          <w:szCs w:val="24"/>
          <w:lang w:val="sv-SE"/>
        </w:rPr>
        <w:t>Buatlah langkah-langkah nya dan analisis semua latihan Server DHCP, Routing, Acces Point hingga Server DNS</w:t>
      </w:r>
      <w:r w:rsidR="00250E24" w:rsidRPr="00250E24">
        <w:rPr>
          <w:color w:val="000000"/>
          <w:sz w:val="24"/>
          <w:szCs w:val="24"/>
          <w:lang w:val="sv-SE"/>
        </w:rPr>
        <w:t xml:space="preserve">. </w:t>
      </w:r>
    </w:p>
    <w:p w14:paraId="0AF19551" w14:textId="215D1CC0" w:rsidR="00250E24" w:rsidRPr="00250E24" w:rsidRDefault="00250E24" w:rsidP="00250E24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  <w:color w:val="000000"/>
          <w:sz w:val="24"/>
          <w:szCs w:val="24"/>
          <w:lang w:val="sv-SE"/>
        </w:rPr>
      </w:pPr>
      <w:r w:rsidRPr="00250E24">
        <w:rPr>
          <w:b/>
          <w:bCs/>
          <w:color w:val="000000"/>
          <w:sz w:val="24"/>
          <w:szCs w:val="24"/>
          <w:lang w:val="sv-SE"/>
        </w:rPr>
        <w:t>Server DHCP</w:t>
      </w:r>
      <w:r w:rsidRPr="00250E24">
        <w:rPr>
          <w:sz w:val="30"/>
          <w:lang w:val="sv-SE"/>
        </w:rPr>
        <w:t xml:space="preserve"> </w:t>
      </w:r>
      <w:r w:rsidRPr="00250E24">
        <w:rPr>
          <w:sz w:val="24"/>
          <w:szCs w:val="24"/>
          <w:lang w:val="sv-SE"/>
        </w:rPr>
        <w:t>Server0 dan Server1 dihubungkan ke dua switch di sisi router masing-masing, lalu diberi IP statis dan diaktifkan layanan DHCP-nya pada tiap interface FastEthernet dengan gateway dan start IP sesuai subnet. End-device kemudian diubah dari Static ke DHCP</w:t>
      </w:r>
      <w:r w:rsidRPr="00250E24">
        <w:rPr>
          <w:sz w:val="24"/>
          <w:szCs w:val="24"/>
          <w:lang w:val="sv-SE"/>
        </w:rPr>
        <w:t>.</w:t>
      </w:r>
    </w:p>
    <w:p w14:paraId="68B19451" w14:textId="231044F3" w:rsidR="00250E24" w:rsidRPr="00250E24" w:rsidRDefault="00250E24" w:rsidP="00250E24">
      <w:pPr>
        <w:pStyle w:val="ListParagraph"/>
        <w:numPr>
          <w:ilvl w:val="1"/>
          <w:numId w:val="48"/>
        </w:numPr>
        <w:tabs>
          <w:tab w:val="left" w:pos="2895"/>
        </w:tabs>
        <w:spacing w:after="360" w:line="360" w:lineRule="auto"/>
        <w:jc w:val="both"/>
        <w:rPr>
          <w:b/>
          <w:bCs/>
          <w:color w:val="000000"/>
          <w:sz w:val="24"/>
          <w:szCs w:val="24"/>
          <w:lang w:val="sv-SE"/>
        </w:rPr>
      </w:pPr>
      <w:r w:rsidRPr="00250E24">
        <w:rPr>
          <w:b/>
          <w:bCs/>
          <w:sz w:val="24"/>
          <w:szCs w:val="24"/>
          <w:lang w:val="sv-SE"/>
        </w:rPr>
        <w:t xml:space="preserve">Analisis : </w:t>
      </w:r>
      <w:r w:rsidRPr="00250E24">
        <w:rPr>
          <w:sz w:val="24"/>
          <w:szCs w:val="24"/>
          <w:lang w:val="sv-SE"/>
        </w:rPr>
        <w:t>Satu server dapat melayani dua subnet tanpa DHCP relay karena memiliki dua interface, masing-masing berada di subnet yang dilayani. End-device berhasil memperoleh IP otomatis sesuai subnetnya.</w:t>
      </w:r>
    </w:p>
    <w:p w14:paraId="3439E802" w14:textId="19E83166" w:rsidR="00250E24" w:rsidRPr="00250E24" w:rsidRDefault="00250E24" w:rsidP="00250E24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  <w:color w:val="000000"/>
          <w:sz w:val="24"/>
          <w:szCs w:val="24"/>
          <w:lang w:val="sv-SE"/>
        </w:rPr>
      </w:pPr>
      <w:r w:rsidRPr="00250E24">
        <w:rPr>
          <w:b/>
          <w:bCs/>
          <w:color w:val="000000"/>
          <w:sz w:val="24"/>
          <w:szCs w:val="24"/>
          <w:lang w:val="sv-SE"/>
        </w:rPr>
        <w:t>Routing</w:t>
      </w:r>
      <w:r w:rsidRPr="00250E24">
        <w:rPr>
          <w:sz w:val="30"/>
          <w:lang w:val="sv-SE"/>
        </w:rPr>
        <w:t xml:space="preserve"> </w:t>
      </w:r>
      <w:r w:rsidRPr="00250E24">
        <w:rPr>
          <w:sz w:val="24"/>
          <w:szCs w:val="24"/>
          <w:lang w:val="sv-SE"/>
        </w:rPr>
        <w:t xml:space="preserve">Interface Router0 dan Router1 diberi IP, lalu dibuat rute statis. Router0 diarahkan ke 192.168.142.0/24 dan 192.168.140.0/24 via 192.168.10.2, sedangkan Router1 diarahkan ke 192.168.200.0/24 dan 192.168.122.0/24 via 192.168.10.1. </w:t>
      </w:r>
    </w:p>
    <w:p w14:paraId="2C8656E4" w14:textId="11CC0CE5" w:rsidR="00250E24" w:rsidRPr="00250E24" w:rsidRDefault="00250E24" w:rsidP="00250E24">
      <w:pPr>
        <w:pStyle w:val="ListParagraph"/>
        <w:numPr>
          <w:ilvl w:val="1"/>
          <w:numId w:val="48"/>
        </w:numPr>
        <w:tabs>
          <w:tab w:val="left" w:pos="2895"/>
        </w:tabs>
        <w:spacing w:after="360" w:line="360" w:lineRule="auto"/>
        <w:jc w:val="both"/>
        <w:rPr>
          <w:b/>
          <w:bCs/>
          <w:color w:val="000000"/>
          <w:sz w:val="24"/>
          <w:szCs w:val="24"/>
          <w:lang w:val="sv-SE"/>
        </w:rPr>
      </w:pPr>
      <w:r w:rsidRPr="00250E24">
        <w:rPr>
          <w:b/>
          <w:bCs/>
          <w:sz w:val="24"/>
          <w:szCs w:val="24"/>
          <w:lang w:val="sv-SE"/>
        </w:rPr>
        <w:t xml:space="preserve">Analisis : </w:t>
      </w:r>
      <w:r w:rsidRPr="00250E24">
        <w:rPr>
          <w:sz w:val="24"/>
          <w:szCs w:val="24"/>
          <w:lang w:val="sv-SE"/>
        </w:rPr>
        <w:t xml:space="preserve">Router hanya mengenal jaringan yang terhubung langsung, sehingga jaringan di balik router lain </w:t>
      </w:r>
      <w:r w:rsidRPr="00250E24">
        <w:rPr>
          <w:sz w:val="24"/>
          <w:szCs w:val="24"/>
          <w:lang w:val="sv-SE"/>
        </w:rPr>
        <w:lastRenderedPageBreak/>
        <w:t>harus ditambahkan manual lewat rute statis agar antar-subnet dapat berkomunikasi.</w:t>
      </w:r>
    </w:p>
    <w:p w14:paraId="6E21D0FC" w14:textId="5B7FCA26" w:rsidR="00250E24" w:rsidRPr="00250E24" w:rsidRDefault="00250E24" w:rsidP="00250E24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  <w:color w:val="000000"/>
          <w:sz w:val="24"/>
          <w:szCs w:val="24"/>
          <w:lang w:val="sv-SE"/>
        </w:rPr>
      </w:pPr>
      <w:r w:rsidRPr="00250E24">
        <w:rPr>
          <w:b/>
          <w:bCs/>
          <w:color w:val="000000"/>
          <w:sz w:val="24"/>
          <w:szCs w:val="24"/>
          <w:lang w:val="sv-SE"/>
        </w:rPr>
        <w:t>Access Point</w:t>
      </w:r>
      <w:r w:rsidRPr="00250E24">
        <w:rPr>
          <w:sz w:val="30"/>
          <w:lang w:val="sv-SE"/>
        </w:rPr>
        <w:t xml:space="preserve"> </w:t>
      </w:r>
      <w:r w:rsidRPr="00250E24">
        <w:rPr>
          <w:sz w:val="24"/>
          <w:szCs w:val="24"/>
          <w:lang w:val="sv-SE"/>
        </w:rPr>
        <w:t>Port 1 pada Access Point dikonfigurasi dengan SSID WIFI_ITERA_IF, autentikasi WPA2-PSK, dan passphrase ITERA2026. Laptop dan PC kemudian terhubung lewat menu PC Wireless.</w:t>
      </w:r>
    </w:p>
    <w:p w14:paraId="225B4777" w14:textId="72653790" w:rsidR="00250E24" w:rsidRPr="00250E24" w:rsidRDefault="00250E24" w:rsidP="00250E24">
      <w:pPr>
        <w:pStyle w:val="ListParagraph"/>
        <w:numPr>
          <w:ilvl w:val="1"/>
          <w:numId w:val="48"/>
        </w:numPr>
        <w:tabs>
          <w:tab w:val="left" w:pos="2895"/>
        </w:tabs>
        <w:spacing w:after="360" w:line="360" w:lineRule="auto"/>
        <w:jc w:val="both"/>
        <w:rPr>
          <w:b/>
          <w:bCs/>
          <w:color w:val="000000"/>
          <w:sz w:val="24"/>
          <w:szCs w:val="24"/>
          <w:lang w:val="sv-SE"/>
        </w:rPr>
      </w:pPr>
      <w:r w:rsidRPr="00250E24">
        <w:rPr>
          <w:b/>
          <w:bCs/>
          <w:sz w:val="24"/>
          <w:szCs w:val="24"/>
          <w:lang w:val="sv-SE"/>
        </w:rPr>
        <w:t xml:space="preserve">Analisis : </w:t>
      </w:r>
      <w:r w:rsidRPr="00250E24">
        <w:rPr>
          <w:sz w:val="24"/>
          <w:szCs w:val="24"/>
          <w:lang w:val="sv-SE"/>
        </w:rPr>
        <w:t xml:space="preserve">Access Point bekerja sebagai bridge di Layer 2, sehingga perangkat nirkabel berada dalam subnet yang sama dengan jaringan kabel dan mendapat IP dari DHCP server subnet tersebut. </w:t>
      </w:r>
      <w:r w:rsidRPr="00250E24">
        <w:rPr>
          <w:sz w:val="24"/>
          <w:szCs w:val="24"/>
        </w:rPr>
        <w:t>WPA2-PSK dengan enkripsi AES lebih aman daripada WEP.</w:t>
      </w:r>
    </w:p>
    <w:p w14:paraId="3A0DDEC2" w14:textId="229EA375" w:rsidR="00250E24" w:rsidRPr="00250E24" w:rsidRDefault="00250E24" w:rsidP="00250E24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  <w:color w:val="000000"/>
          <w:sz w:val="24"/>
          <w:szCs w:val="24"/>
          <w:lang w:val="sv-SE"/>
        </w:rPr>
      </w:pPr>
      <w:r w:rsidRPr="00250E24">
        <w:rPr>
          <w:b/>
          <w:bCs/>
          <w:color w:val="000000"/>
          <w:sz w:val="24"/>
          <w:szCs w:val="24"/>
          <w:lang w:val="sv-SE"/>
        </w:rPr>
        <w:t>Verifikasi Konektivitas</w:t>
      </w:r>
      <w:r w:rsidRPr="00250E24">
        <w:rPr>
          <w:sz w:val="30"/>
          <w:lang w:val="sv-SE"/>
        </w:rPr>
        <w:t xml:space="preserve"> </w:t>
      </w:r>
      <w:r w:rsidRPr="00250E24">
        <w:rPr>
          <w:sz w:val="24"/>
          <w:szCs w:val="24"/>
          <w:lang w:val="sv-SE"/>
        </w:rPr>
        <w:t>Pengujian dilakukan dengan ping dan Simple PDU. Ping ke 192.168.200.4 membalas 4 dari 4 paket tanpa loss, dan PDU berstatus Successful.</w:t>
      </w:r>
      <w:r w:rsidRPr="00250E24">
        <w:rPr>
          <w:sz w:val="24"/>
          <w:szCs w:val="24"/>
          <w:lang w:val="sv-SE"/>
        </w:rPr>
        <w:br/>
        <w:t>Analisis: Konektivitas dalam subnet berjalan baik. Untuk membuktikan routing, pengujian sebaiknya juga dilakukan lintas subnet.</w:t>
      </w:r>
    </w:p>
    <w:p w14:paraId="7E133ECA" w14:textId="08CEBB16" w:rsidR="000D30A5" w:rsidRDefault="00250E24" w:rsidP="00250E24">
      <w:pPr>
        <w:pStyle w:val="ListParagraph"/>
        <w:numPr>
          <w:ilvl w:val="0"/>
          <w:numId w:val="48"/>
        </w:numPr>
        <w:spacing w:line="360" w:lineRule="auto"/>
        <w:jc w:val="both"/>
        <w:rPr>
          <w:sz w:val="24"/>
          <w:szCs w:val="24"/>
        </w:rPr>
      </w:pPr>
      <w:r w:rsidRPr="00250E24">
        <w:rPr>
          <w:b/>
          <w:bCs/>
          <w:color w:val="000000"/>
          <w:sz w:val="24"/>
          <w:szCs w:val="24"/>
          <w:lang w:val="sv-SE"/>
        </w:rPr>
        <w:t>Access Point</w:t>
      </w:r>
      <w:r w:rsidRPr="00250E24">
        <w:rPr>
          <w:sz w:val="30"/>
          <w:lang w:val="sv-SE"/>
        </w:rPr>
        <w:t xml:space="preserve"> </w:t>
      </w:r>
      <w:r w:rsidRPr="00250E24">
        <w:rPr>
          <w:sz w:val="24"/>
          <w:szCs w:val="24"/>
          <w:lang w:val="sv-SE"/>
        </w:rPr>
        <w:t>Layanan DNS diaktifkan di tiap server dengan A Record (svrdns200.com, svrdns142.com, svrdns140.com, svrdns122.com). Alamat DNS server lalu ditambahkan ke pool DHCP, dan end-device memperbarui konfigurasi IP-nya. Pengujian dilakukan lewat web browser.</w:t>
      </w:r>
      <w:r w:rsidRPr="00250E24">
        <w:rPr>
          <w:sz w:val="24"/>
          <w:szCs w:val="24"/>
          <w:lang w:val="sv-SE"/>
        </w:rPr>
        <w:br/>
        <w:t xml:space="preserve">Analisis: DHCP membagikan alamat DNS ke client, DNS menerjemahkan nama menjadi IP, lalu HTTP menyajikan halamannya. </w:t>
      </w:r>
      <w:r w:rsidRPr="00250E24">
        <w:rPr>
          <w:sz w:val="24"/>
          <w:szCs w:val="24"/>
        </w:rPr>
        <w:t>Halaman Cisco Packet Tracer yang tampil membuktikan seluruh rangkaian berjalan.</w:t>
      </w:r>
    </w:p>
    <w:p w14:paraId="7DEBE4CC" w14:textId="77777777" w:rsidR="000D30A5" w:rsidRDefault="000D30A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8E9BB6" w14:textId="77777777" w:rsidR="000D30A5" w:rsidRPr="00C326D7" w:rsidRDefault="000D30A5" w:rsidP="000D30A5">
      <w:pPr>
        <w:pStyle w:val="SectionLabel"/>
        <w:tabs>
          <w:tab w:val="left" w:pos="2895"/>
        </w:tabs>
        <w:spacing w:before="0" w:line="360" w:lineRule="auto"/>
        <w:rPr>
          <w:sz w:val="22"/>
          <w:szCs w:val="22"/>
        </w:rPr>
      </w:pPr>
      <w:r w:rsidRPr="00510927">
        <w:rPr>
          <w:sz w:val="30"/>
        </w:rPr>
        <w:lastRenderedPageBreak/>
        <w:t>Referensi</w:t>
      </w:r>
      <w:r w:rsidRPr="00A672A1">
        <w:rPr>
          <w:spacing w:val="-100"/>
        </w:rPr>
        <w:tab/>
      </w:r>
    </w:p>
    <w:p w14:paraId="3C3643AB" w14:textId="3E686C0C" w:rsidR="00250E24" w:rsidRDefault="000D30A5" w:rsidP="000D30A5">
      <w:pPr>
        <w:ind w:left="1276" w:hanging="1276"/>
        <w:jc w:val="both"/>
        <w:rPr>
          <w:rStyle w:val="fontstyle01"/>
          <w:sz w:val="22"/>
          <w:szCs w:val="22"/>
        </w:rPr>
      </w:pPr>
      <w:r w:rsidRPr="00C326D7">
        <w:rPr>
          <w:rStyle w:val="fontstyle01"/>
          <w:sz w:val="22"/>
          <w:szCs w:val="22"/>
        </w:rPr>
        <w:t xml:space="preserve">A Forouzan, Behrouz. 2007. Data Communication and Networking Fourth Edition, McGraw-Hill Education, Singapore. </w:t>
      </w:r>
    </w:p>
    <w:p w14:paraId="0115F10A" w14:textId="77777777" w:rsid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>A Forouzan, Behrouz. 2007. Data Communication and Networking Fourth Edition, McGraw-Hill Education, Singapore.</w:t>
      </w:r>
    </w:p>
    <w:p w14:paraId="69657EA5" w14:textId="61A220A7" w:rsid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 xml:space="preserve">IETF. 1987. Domain Names - Concepts and Facilities, RFC 1034, Available: </w:t>
      </w:r>
      <w:hyperlink r:id="rId47" w:history="1">
        <w:r w:rsidRPr="00987225">
          <w:rPr>
            <w:rStyle w:val="Hyperlink"/>
            <w:sz w:val="22"/>
            <w:szCs w:val="22"/>
          </w:rPr>
          <w:t>https://datatracker.ietf.org/doc/html/rfc1034</w:t>
        </w:r>
      </w:hyperlink>
      <w:r w:rsidRPr="000D30A5">
        <w:rPr>
          <w:color w:val="000000"/>
          <w:sz w:val="22"/>
          <w:szCs w:val="22"/>
        </w:rPr>
        <w:t xml:space="preserve">. </w:t>
      </w:r>
    </w:p>
    <w:p w14:paraId="5363B1FF" w14:textId="4E580BC6" w:rsid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 xml:space="preserve">IETF. 1987. Domain Names - Implementation and Specification, RFC 1035, Available: </w:t>
      </w:r>
      <w:hyperlink r:id="rId48" w:history="1">
        <w:r w:rsidRPr="00987225">
          <w:rPr>
            <w:rStyle w:val="Hyperlink"/>
            <w:sz w:val="22"/>
            <w:szCs w:val="22"/>
          </w:rPr>
          <w:t>https://datatracker.ietf.org/doc/html/rfc1035</w:t>
        </w:r>
      </w:hyperlink>
      <w:r w:rsidRPr="000D30A5">
        <w:rPr>
          <w:color w:val="000000"/>
          <w:sz w:val="22"/>
          <w:szCs w:val="22"/>
        </w:rPr>
        <w:t xml:space="preserve">. </w:t>
      </w:r>
    </w:p>
    <w:p w14:paraId="00F9527C" w14:textId="122704AE" w:rsid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 xml:space="preserve">IETF. 1997. Dynamic Host Configuration Protocol, RFC 2131, Available: </w:t>
      </w:r>
      <w:hyperlink r:id="rId49" w:history="1">
        <w:r w:rsidRPr="00987225">
          <w:rPr>
            <w:rStyle w:val="Hyperlink"/>
            <w:sz w:val="22"/>
            <w:szCs w:val="22"/>
          </w:rPr>
          <w:t>https://datatracker.ietf.org/doc/html/rfc2131</w:t>
        </w:r>
      </w:hyperlink>
      <w:r w:rsidRPr="000D30A5">
        <w:rPr>
          <w:color w:val="000000"/>
          <w:sz w:val="22"/>
          <w:szCs w:val="22"/>
        </w:rPr>
        <w:t xml:space="preserve">. </w:t>
      </w:r>
    </w:p>
    <w:p w14:paraId="43992AB9" w14:textId="003EA95E" w:rsid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 xml:space="preserve">IETF. 1999. Hypertext Transfer Protocol -- HTTP/1.1, RFC 2616, Available: </w:t>
      </w:r>
      <w:hyperlink r:id="rId50" w:history="1">
        <w:r w:rsidRPr="00987225">
          <w:rPr>
            <w:rStyle w:val="Hyperlink"/>
            <w:sz w:val="22"/>
            <w:szCs w:val="22"/>
          </w:rPr>
          <w:t>https://datatracker.ietf.org/doc/html/rfc2616</w:t>
        </w:r>
      </w:hyperlink>
      <w:r w:rsidRPr="000D30A5">
        <w:rPr>
          <w:color w:val="000000"/>
          <w:sz w:val="22"/>
          <w:szCs w:val="22"/>
        </w:rPr>
        <w:t xml:space="preserve">. </w:t>
      </w:r>
    </w:p>
    <w:p w14:paraId="16174B4A" w14:textId="77777777" w:rsid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>Kurose, James F. &amp; Ross, Keith W. 2017. Computer Networking A Top-Down Approach Seventh Edition, Pearson, Hoboken.</w:t>
      </w:r>
    </w:p>
    <w:p w14:paraId="5E84C144" w14:textId="77777777" w:rsid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 xml:space="preserve">Lammle, Todd. 2020. CCNA Certification Study Guide, Volume 2: Exam 200-301, Sybex, Hoboken. </w:t>
      </w:r>
    </w:p>
    <w:p w14:paraId="19EDA08B" w14:textId="77777777" w:rsid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 xml:space="preserve">Cisco Systems, Inc. 2015. Wireless LAN Configuration Guide, Cisco IOS Release 15M&amp;T, Cisco Systems, Inc. </w:t>
      </w:r>
    </w:p>
    <w:p w14:paraId="1E8C658F" w14:textId="11520230" w:rsid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 xml:space="preserve">Baker, F. 1995. Requirements for IP Version 4 Routers, RFC 1812, Internet Engineering Task Force (IETF), Available: </w:t>
      </w:r>
      <w:hyperlink r:id="rId51" w:history="1">
        <w:r w:rsidRPr="00987225">
          <w:rPr>
            <w:rStyle w:val="Hyperlink"/>
            <w:sz w:val="22"/>
            <w:szCs w:val="22"/>
          </w:rPr>
          <w:t>https://www.rfceditor.org/rfc/rfc1812.html</w:t>
        </w:r>
      </w:hyperlink>
      <w:r w:rsidRPr="000D30A5">
        <w:rPr>
          <w:color w:val="000000"/>
          <w:sz w:val="22"/>
          <w:szCs w:val="22"/>
        </w:rPr>
        <w:t xml:space="preserve">. </w:t>
      </w:r>
    </w:p>
    <w:p w14:paraId="25B48ABF" w14:textId="4C34BEE6" w:rsidR="000D30A5" w:rsidRPr="000D30A5" w:rsidRDefault="000D30A5" w:rsidP="000D30A5">
      <w:pPr>
        <w:ind w:left="1276" w:hanging="1276"/>
        <w:jc w:val="both"/>
        <w:rPr>
          <w:color w:val="000000"/>
          <w:sz w:val="22"/>
          <w:szCs w:val="22"/>
        </w:rPr>
      </w:pPr>
      <w:r w:rsidRPr="000D30A5">
        <w:rPr>
          <w:color w:val="000000"/>
          <w:sz w:val="22"/>
          <w:szCs w:val="22"/>
        </w:rPr>
        <w:t>Kurose, James F. &amp; Ross, Keith W. 2021. Computer Networking: A Top-Down Approach, Eighth Edition, Pearson.</w:t>
      </w:r>
    </w:p>
    <w:p w14:paraId="322538D0" w14:textId="77777777" w:rsidR="00250E24" w:rsidRPr="000D30A5" w:rsidRDefault="00250E24" w:rsidP="00250E24">
      <w:pPr>
        <w:tabs>
          <w:tab w:val="left" w:pos="2895"/>
        </w:tabs>
        <w:spacing w:after="360" w:line="360" w:lineRule="auto"/>
        <w:rPr>
          <w:b/>
          <w:bCs/>
          <w:color w:val="000000"/>
          <w:sz w:val="24"/>
          <w:szCs w:val="24"/>
          <w:lang w:val="en-ID"/>
        </w:rPr>
      </w:pPr>
    </w:p>
    <w:sectPr w:rsidR="00250E24" w:rsidRPr="000D30A5" w:rsidSect="00657C9F">
      <w:headerReference w:type="default" r:id="rId52"/>
      <w:headerReference w:type="first" r:id="rId53"/>
      <w:pgSz w:w="9979" w:h="14175" w:code="1"/>
      <w:pgMar w:top="1440" w:right="1440" w:bottom="1440" w:left="1440" w:header="720" w:footer="720" w:gutter="0"/>
      <w:pgNumType w:start="1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25378" w14:textId="77777777" w:rsidR="002B2AD3" w:rsidRDefault="002B2AD3">
      <w:r>
        <w:separator/>
      </w:r>
    </w:p>
  </w:endnote>
  <w:endnote w:type="continuationSeparator" w:id="0">
    <w:p w14:paraId="5571BEE4" w14:textId="77777777" w:rsidR="002B2AD3" w:rsidRDefault="002B2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B9B5" w14:textId="77777777" w:rsidR="00B324FA" w:rsidRDefault="00B324FA" w:rsidP="008B5C0C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264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CB3D0" w14:textId="77777777" w:rsidR="002B2AD3" w:rsidRDefault="002B2AD3">
      <w:r>
        <w:separator/>
      </w:r>
    </w:p>
  </w:footnote>
  <w:footnote w:type="continuationSeparator" w:id="0">
    <w:p w14:paraId="2AC897C0" w14:textId="77777777" w:rsidR="002B2AD3" w:rsidRDefault="002B2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9F9C" w14:textId="14440D7A" w:rsidR="00B324FA" w:rsidRPr="001F3F9E" w:rsidRDefault="00B324FA" w:rsidP="00F1661C">
    <w:pPr>
      <w:pStyle w:val="Header"/>
      <w:keepLines w:val="0"/>
      <w:tabs>
        <w:tab w:val="clear" w:pos="8640"/>
        <w:tab w:val="right" w:pos="8505"/>
      </w:tabs>
      <w:rPr>
        <w:spacing w:val="40"/>
        <w:szCs w:val="14"/>
        <w:lang w:val="nb-NO"/>
      </w:rPr>
    </w:pPr>
    <w:r>
      <w:rPr>
        <w:noProof/>
        <w:spacing w:val="40"/>
        <w:szCs w:val="1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B966F62" wp14:editId="0719F094">
              <wp:simplePos x="0" y="0"/>
              <wp:positionH relativeFrom="margin">
                <wp:align>center</wp:align>
              </wp:positionH>
              <wp:positionV relativeFrom="paragraph">
                <wp:posOffset>185636</wp:posOffset>
              </wp:positionV>
              <wp:extent cx="5462270" cy="0"/>
              <wp:effectExtent l="0" t="19050" r="43180" b="3810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6227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E9D33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4.6pt" to="430.1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" strokeweight="4.5pt">
              <v:stroke linestyle="thinThick"/>
              <w10:wrap anchorx="margin"/>
            </v:line>
          </w:pict>
        </mc:Fallback>
      </mc:AlternateContent>
    </w:r>
    <w:r w:rsidR="00E93115">
      <w:rPr>
        <w:spacing w:val="40"/>
        <w:szCs w:val="14"/>
        <w:lang w:val="nb-NO"/>
      </w:rPr>
      <w:t>laporan praktikum</w:t>
    </w:r>
    <w:r>
      <w:rPr>
        <w:spacing w:val="40"/>
        <w:szCs w:val="14"/>
        <w:lang w:val="nb-NO"/>
      </w:rPr>
      <w:tab/>
    </w:r>
    <w:r>
      <w:rPr>
        <w:spacing w:val="40"/>
        <w:szCs w:val="14"/>
        <w:lang w:val="nb-NO"/>
      </w:rPr>
      <w:tab/>
    </w:r>
    <w:r w:rsidR="00D82227">
      <w:rPr>
        <w:rFonts w:cs="Arial"/>
        <w:caps w:val="0"/>
        <w:spacing w:val="0"/>
        <w:sz w:val="16"/>
      </w:rPr>
      <w:t>Teknik Informatika ITERA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0530" w14:textId="77777777" w:rsidR="00B324FA" w:rsidRDefault="00B32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35"/>
      </v:shape>
    </w:pict>
  </w:numPicBullet>
  <w:numPicBullet w:numPicBulletId="1">
    <w:pict>
      <v:shape id="_x0000_i1026" type="#_x0000_t75" style="width:10.8pt;height:10.8pt" o:bullet="t">
        <v:imagedata r:id="rId2" o:title="BD21421_"/>
      </v:shape>
    </w:pict>
  </w:numPicBullet>
  <w:abstractNum w:abstractNumId="0" w15:restartNumberingAfterBreak="0">
    <w:nsid w:val="00000003"/>
    <w:multiLevelType w:val="hybridMultilevel"/>
    <w:tmpl w:val="7545E14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4D1004"/>
    <w:multiLevelType w:val="hybridMultilevel"/>
    <w:tmpl w:val="E3164FD8"/>
    <w:lvl w:ilvl="0" w:tplc="A66872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114FF"/>
    <w:multiLevelType w:val="hybridMultilevel"/>
    <w:tmpl w:val="B6FA2B0C"/>
    <w:lvl w:ilvl="0" w:tplc="CFDEF3FC">
      <w:start w:val="1"/>
      <w:numFmt w:val="lowerLetter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2" w:hanging="360"/>
      </w:pPr>
    </w:lvl>
    <w:lvl w:ilvl="2" w:tplc="0409001B" w:tentative="1">
      <w:start w:val="1"/>
      <w:numFmt w:val="lowerRoman"/>
      <w:lvlText w:val="%3."/>
      <w:lvlJc w:val="right"/>
      <w:pPr>
        <w:ind w:left="2282" w:hanging="180"/>
      </w:pPr>
    </w:lvl>
    <w:lvl w:ilvl="3" w:tplc="0409000F" w:tentative="1">
      <w:start w:val="1"/>
      <w:numFmt w:val="decimal"/>
      <w:lvlText w:val="%4."/>
      <w:lvlJc w:val="left"/>
      <w:pPr>
        <w:ind w:left="3002" w:hanging="360"/>
      </w:pPr>
    </w:lvl>
    <w:lvl w:ilvl="4" w:tplc="04090019" w:tentative="1">
      <w:start w:val="1"/>
      <w:numFmt w:val="lowerLetter"/>
      <w:lvlText w:val="%5."/>
      <w:lvlJc w:val="left"/>
      <w:pPr>
        <w:ind w:left="3722" w:hanging="360"/>
      </w:pPr>
    </w:lvl>
    <w:lvl w:ilvl="5" w:tplc="0409001B" w:tentative="1">
      <w:start w:val="1"/>
      <w:numFmt w:val="lowerRoman"/>
      <w:lvlText w:val="%6."/>
      <w:lvlJc w:val="right"/>
      <w:pPr>
        <w:ind w:left="4442" w:hanging="180"/>
      </w:pPr>
    </w:lvl>
    <w:lvl w:ilvl="6" w:tplc="0409000F" w:tentative="1">
      <w:start w:val="1"/>
      <w:numFmt w:val="decimal"/>
      <w:lvlText w:val="%7."/>
      <w:lvlJc w:val="left"/>
      <w:pPr>
        <w:ind w:left="5162" w:hanging="360"/>
      </w:pPr>
    </w:lvl>
    <w:lvl w:ilvl="7" w:tplc="04090019" w:tentative="1">
      <w:start w:val="1"/>
      <w:numFmt w:val="lowerLetter"/>
      <w:lvlText w:val="%8."/>
      <w:lvlJc w:val="left"/>
      <w:pPr>
        <w:ind w:left="5882" w:hanging="360"/>
      </w:pPr>
    </w:lvl>
    <w:lvl w:ilvl="8" w:tplc="04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3" w15:restartNumberingAfterBreak="0">
    <w:nsid w:val="0CAB3C2A"/>
    <w:multiLevelType w:val="hybridMultilevel"/>
    <w:tmpl w:val="E5A21A52"/>
    <w:lvl w:ilvl="0" w:tplc="4522B7E4">
      <w:start w:val="1"/>
      <w:numFmt w:val="bullet"/>
      <w:pStyle w:val="hsrkomLis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B6AA6"/>
    <w:multiLevelType w:val="hybridMultilevel"/>
    <w:tmpl w:val="6734C5B6"/>
    <w:lvl w:ilvl="0" w:tplc="EEB2AC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F5AEB10C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B6AF1D2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1F200C8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48704F20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9D6A4A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648692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1FC44D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8F4B9C0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421EDF"/>
    <w:multiLevelType w:val="hybridMultilevel"/>
    <w:tmpl w:val="552CDE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75265"/>
    <w:multiLevelType w:val="hybridMultilevel"/>
    <w:tmpl w:val="5DAC2218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010"/>
    <w:multiLevelType w:val="hybridMultilevel"/>
    <w:tmpl w:val="D520EE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F3FDF"/>
    <w:multiLevelType w:val="hybridMultilevel"/>
    <w:tmpl w:val="24542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C3EB2"/>
    <w:multiLevelType w:val="hybridMultilevel"/>
    <w:tmpl w:val="F86AB1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0B0BDF"/>
    <w:multiLevelType w:val="hybridMultilevel"/>
    <w:tmpl w:val="35AA0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B16AA"/>
    <w:multiLevelType w:val="multilevel"/>
    <w:tmpl w:val="7D408454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30DE7131"/>
    <w:multiLevelType w:val="hybridMultilevel"/>
    <w:tmpl w:val="7166F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C4576"/>
    <w:multiLevelType w:val="multilevel"/>
    <w:tmpl w:val="36B2B324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36DD097A"/>
    <w:multiLevelType w:val="hybridMultilevel"/>
    <w:tmpl w:val="6968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A245F"/>
    <w:multiLevelType w:val="hybridMultilevel"/>
    <w:tmpl w:val="0FB265C2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73373"/>
    <w:multiLevelType w:val="multilevel"/>
    <w:tmpl w:val="E8B8719A"/>
    <w:lvl w:ilvl="0">
      <w:start w:val="1"/>
      <w:numFmt w:val="decimal"/>
      <w:lvlText w:val="5.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7" w15:restartNumberingAfterBreak="0">
    <w:nsid w:val="3CB35FA2"/>
    <w:multiLevelType w:val="hybridMultilevel"/>
    <w:tmpl w:val="0A5CE9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27CD6"/>
    <w:multiLevelType w:val="hybridMultilevel"/>
    <w:tmpl w:val="65EC9F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CD2C3D"/>
    <w:multiLevelType w:val="multilevel"/>
    <w:tmpl w:val="006EF35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0" w15:restartNumberingAfterBreak="0">
    <w:nsid w:val="453D730F"/>
    <w:multiLevelType w:val="hybridMultilevel"/>
    <w:tmpl w:val="8926EA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472944"/>
    <w:multiLevelType w:val="hybridMultilevel"/>
    <w:tmpl w:val="A9080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23" w15:restartNumberingAfterBreak="0">
    <w:nsid w:val="510040E1"/>
    <w:multiLevelType w:val="hybridMultilevel"/>
    <w:tmpl w:val="2E0045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F3802"/>
    <w:multiLevelType w:val="hybridMultilevel"/>
    <w:tmpl w:val="BEC293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ED4C8E"/>
    <w:multiLevelType w:val="hybridMultilevel"/>
    <w:tmpl w:val="DC949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833AF"/>
    <w:multiLevelType w:val="multilevel"/>
    <w:tmpl w:val="E716E14C"/>
    <w:lvl w:ilvl="0">
      <w:start w:val="1"/>
      <w:numFmt w:val="decimal"/>
      <w:pStyle w:val="hsrkomSub-bab2"/>
      <w:lvlText w:val="1.1.%1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27" w15:restartNumberingAfterBreak="0">
    <w:nsid w:val="57523EA1"/>
    <w:multiLevelType w:val="hybridMultilevel"/>
    <w:tmpl w:val="DE146A1C"/>
    <w:lvl w:ilvl="0" w:tplc="3DB007F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E3056"/>
    <w:multiLevelType w:val="hybridMultilevel"/>
    <w:tmpl w:val="631A431C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9B88B84">
      <w:start w:val="1"/>
      <w:numFmt w:val="bullet"/>
      <w:lvlText w:val="o"/>
      <w:lvlJc w:val="left"/>
      <w:pPr>
        <w:ind w:left="1440" w:hanging="360"/>
      </w:pPr>
      <w:rPr>
        <w:rFonts w:ascii="Garamond" w:hAnsi="Garamond" w:cs="Courier New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8C34B9"/>
    <w:multiLevelType w:val="hybridMultilevel"/>
    <w:tmpl w:val="CC2E7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25BF6"/>
    <w:multiLevelType w:val="hybridMultilevel"/>
    <w:tmpl w:val="2CDC50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B4295"/>
    <w:multiLevelType w:val="hybridMultilevel"/>
    <w:tmpl w:val="FCB683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70C22"/>
    <w:multiLevelType w:val="hybridMultilevel"/>
    <w:tmpl w:val="E49A8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36190"/>
    <w:multiLevelType w:val="singleLevel"/>
    <w:tmpl w:val="D7CE7166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34" w15:restartNumberingAfterBreak="0">
    <w:nsid w:val="60EF0358"/>
    <w:multiLevelType w:val="multilevel"/>
    <w:tmpl w:val="D6AC301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5" w15:restartNumberingAfterBreak="0">
    <w:nsid w:val="621A49DD"/>
    <w:multiLevelType w:val="hybridMultilevel"/>
    <w:tmpl w:val="CDCC97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6A3920"/>
    <w:multiLevelType w:val="hybridMultilevel"/>
    <w:tmpl w:val="83A6071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-360"/>
        </w:tabs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"/>
        </w:tabs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180"/>
      </w:pPr>
    </w:lvl>
  </w:abstractNum>
  <w:abstractNum w:abstractNumId="37" w15:restartNumberingAfterBreak="0">
    <w:nsid w:val="6BD04CF6"/>
    <w:multiLevelType w:val="hybridMultilevel"/>
    <w:tmpl w:val="08B682F6"/>
    <w:lvl w:ilvl="0" w:tplc="7952A32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287449E0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4D06B36">
      <w:start w:val="166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DEA6ABE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FBA9F54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7B26A2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17251CE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280281C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9E4E11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CA24500"/>
    <w:multiLevelType w:val="multilevel"/>
    <w:tmpl w:val="A0AEC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srkomSub-bab1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9" w15:restartNumberingAfterBreak="0">
    <w:nsid w:val="6E394299"/>
    <w:multiLevelType w:val="hybridMultilevel"/>
    <w:tmpl w:val="64323A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DF043B"/>
    <w:multiLevelType w:val="hybridMultilevel"/>
    <w:tmpl w:val="5AF4B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722517"/>
    <w:multiLevelType w:val="hybridMultilevel"/>
    <w:tmpl w:val="62CC8F4A"/>
    <w:lvl w:ilvl="0" w:tplc="B4B28298">
      <w:start w:val="2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0763E13"/>
    <w:multiLevelType w:val="hybridMultilevel"/>
    <w:tmpl w:val="5F9AF54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91566D"/>
    <w:multiLevelType w:val="multilevel"/>
    <w:tmpl w:val="D50CD5F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44" w15:restartNumberingAfterBreak="0">
    <w:nsid w:val="740358B8"/>
    <w:multiLevelType w:val="hybridMultilevel"/>
    <w:tmpl w:val="99E6A67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en-US"/>
      </w:rPr>
    </w:lvl>
    <w:lvl w:ilvl="1" w:tplc="06E256A2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B92972E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F36013C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0461C16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8A67DF4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E60BFA0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6A011B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B42D2B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7392834"/>
    <w:multiLevelType w:val="hybridMultilevel"/>
    <w:tmpl w:val="03809874"/>
    <w:lvl w:ilvl="0" w:tplc="3BD81DC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BFD5B4F"/>
    <w:multiLevelType w:val="hybridMultilevel"/>
    <w:tmpl w:val="4A38AE7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1A29DE"/>
    <w:multiLevelType w:val="hybridMultilevel"/>
    <w:tmpl w:val="DE5027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224966">
    <w:abstractNumId w:val="33"/>
  </w:num>
  <w:num w:numId="2" w16cid:durableId="829174138">
    <w:abstractNumId w:val="22"/>
  </w:num>
  <w:num w:numId="3" w16cid:durableId="1117068647">
    <w:abstractNumId w:val="5"/>
  </w:num>
  <w:num w:numId="4" w16cid:durableId="668600951">
    <w:abstractNumId w:val="13"/>
  </w:num>
  <w:num w:numId="5" w16cid:durableId="2103065693">
    <w:abstractNumId w:val="35"/>
  </w:num>
  <w:num w:numId="6" w16cid:durableId="1251696834">
    <w:abstractNumId w:val="44"/>
  </w:num>
  <w:num w:numId="7" w16cid:durableId="920600136">
    <w:abstractNumId w:val="4"/>
  </w:num>
  <w:num w:numId="8" w16cid:durableId="1890455504">
    <w:abstractNumId w:val="3"/>
  </w:num>
  <w:num w:numId="9" w16cid:durableId="1176767100">
    <w:abstractNumId w:val="37"/>
  </w:num>
  <w:num w:numId="10" w16cid:durableId="27804764">
    <w:abstractNumId w:val="26"/>
  </w:num>
  <w:num w:numId="11" w16cid:durableId="1141463476">
    <w:abstractNumId w:val="11"/>
  </w:num>
  <w:num w:numId="12" w16cid:durableId="1998069434">
    <w:abstractNumId w:val="38"/>
  </w:num>
  <w:num w:numId="13" w16cid:durableId="2025128787">
    <w:abstractNumId w:val="18"/>
  </w:num>
  <w:num w:numId="14" w16cid:durableId="1511482397">
    <w:abstractNumId w:val="20"/>
  </w:num>
  <w:num w:numId="15" w16cid:durableId="736362938">
    <w:abstractNumId w:val="36"/>
  </w:num>
  <w:num w:numId="16" w16cid:durableId="590355638">
    <w:abstractNumId w:val="34"/>
  </w:num>
  <w:num w:numId="17" w16cid:durableId="1398552802">
    <w:abstractNumId w:val="12"/>
  </w:num>
  <w:num w:numId="18" w16cid:durableId="749041879">
    <w:abstractNumId w:val="39"/>
  </w:num>
  <w:num w:numId="19" w16cid:durableId="425881371">
    <w:abstractNumId w:val="30"/>
  </w:num>
  <w:num w:numId="20" w16cid:durableId="1887599740">
    <w:abstractNumId w:val="16"/>
  </w:num>
  <w:num w:numId="21" w16cid:durableId="2014841098">
    <w:abstractNumId w:val="19"/>
  </w:num>
  <w:num w:numId="22" w16cid:durableId="516162995">
    <w:abstractNumId w:val="14"/>
  </w:num>
  <w:num w:numId="23" w16cid:durableId="1015420187">
    <w:abstractNumId w:val="0"/>
  </w:num>
  <w:num w:numId="24" w16cid:durableId="860780998">
    <w:abstractNumId w:val="2"/>
  </w:num>
  <w:num w:numId="25" w16cid:durableId="1528830011">
    <w:abstractNumId w:val="27"/>
  </w:num>
  <w:num w:numId="26" w16cid:durableId="75834406">
    <w:abstractNumId w:val="45"/>
  </w:num>
  <w:num w:numId="27" w16cid:durableId="430129170">
    <w:abstractNumId w:val="21"/>
  </w:num>
  <w:num w:numId="28" w16cid:durableId="717362571">
    <w:abstractNumId w:val="10"/>
  </w:num>
  <w:num w:numId="29" w16cid:durableId="666907762">
    <w:abstractNumId w:val="1"/>
  </w:num>
  <w:num w:numId="30" w16cid:durableId="1868445023">
    <w:abstractNumId w:val="40"/>
  </w:num>
  <w:num w:numId="31" w16cid:durableId="1027561749">
    <w:abstractNumId w:val="29"/>
  </w:num>
  <w:num w:numId="32" w16cid:durableId="1569805845">
    <w:abstractNumId w:val="43"/>
  </w:num>
  <w:num w:numId="33" w16cid:durableId="1451627357">
    <w:abstractNumId w:val="28"/>
  </w:num>
  <w:num w:numId="34" w16cid:durableId="1456027081">
    <w:abstractNumId w:val="15"/>
  </w:num>
  <w:num w:numId="35" w16cid:durableId="5719887">
    <w:abstractNumId w:val="6"/>
  </w:num>
  <w:num w:numId="36" w16cid:durableId="512916918">
    <w:abstractNumId w:val="42"/>
  </w:num>
  <w:num w:numId="37" w16cid:durableId="1835880315">
    <w:abstractNumId w:val="46"/>
  </w:num>
  <w:num w:numId="38" w16cid:durableId="855074736">
    <w:abstractNumId w:val="25"/>
  </w:num>
  <w:num w:numId="39" w16cid:durableId="1117985921">
    <w:abstractNumId w:val="23"/>
  </w:num>
  <w:num w:numId="40" w16cid:durableId="1010331989">
    <w:abstractNumId w:val="32"/>
  </w:num>
  <w:num w:numId="41" w16cid:durableId="1275795755">
    <w:abstractNumId w:val="7"/>
  </w:num>
  <w:num w:numId="42" w16cid:durableId="1388339749">
    <w:abstractNumId w:val="47"/>
  </w:num>
  <w:num w:numId="43" w16cid:durableId="414867193">
    <w:abstractNumId w:val="31"/>
  </w:num>
  <w:num w:numId="44" w16cid:durableId="335305699">
    <w:abstractNumId w:val="17"/>
  </w:num>
  <w:num w:numId="45" w16cid:durableId="806436085">
    <w:abstractNumId w:val="8"/>
  </w:num>
  <w:num w:numId="46" w16cid:durableId="1967616031">
    <w:abstractNumId w:val="9"/>
  </w:num>
  <w:num w:numId="47" w16cid:durableId="577520018">
    <w:abstractNumId w:val="24"/>
  </w:num>
  <w:num w:numId="48" w16cid:durableId="153768430">
    <w:abstractNumId w:val="4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sv-SE" w:vendorID="64" w:dllVersion="0" w:nlCheck="1" w:checkStyle="0"/>
  <w:activeWritingStyle w:appName="MSWord" w:lang="fi-FI" w:vendorID="64" w:dllVersion="0" w:nlCheck="1" w:checkStyle="0"/>
  <w:activeWritingStyle w:appName="MSWord" w:lang="nb-NO" w:vendorID="64" w:dllVersion="0" w:nlCheck="1" w:checkStyle="0"/>
  <w:activeWritingStyle w:appName="MSWord" w:lang="en-US" w:vendorID="8" w:dllVersion="513" w:checkStyle="1"/>
  <w:activeWritingStyle w:appName="MSWord" w:lang="sv-SE" w:vendorID="22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CD5"/>
    <w:rsid w:val="000006B9"/>
    <w:rsid w:val="00002608"/>
    <w:rsid w:val="000030B8"/>
    <w:rsid w:val="00006040"/>
    <w:rsid w:val="00006A5A"/>
    <w:rsid w:val="000070CA"/>
    <w:rsid w:val="0001063E"/>
    <w:rsid w:val="000120EA"/>
    <w:rsid w:val="00012288"/>
    <w:rsid w:val="000123BE"/>
    <w:rsid w:val="0001355F"/>
    <w:rsid w:val="00013D18"/>
    <w:rsid w:val="000147C1"/>
    <w:rsid w:val="00015AC5"/>
    <w:rsid w:val="00020322"/>
    <w:rsid w:val="0002152A"/>
    <w:rsid w:val="00027595"/>
    <w:rsid w:val="00027ECF"/>
    <w:rsid w:val="0003061D"/>
    <w:rsid w:val="00030CF0"/>
    <w:rsid w:val="000338BA"/>
    <w:rsid w:val="00033DCE"/>
    <w:rsid w:val="00035FF1"/>
    <w:rsid w:val="000360B2"/>
    <w:rsid w:val="000442D4"/>
    <w:rsid w:val="00053891"/>
    <w:rsid w:val="00053CAF"/>
    <w:rsid w:val="00056362"/>
    <w:rsid w:val="00056B92"/>
    <w:rsid w:val="00063665"/>
    <w:rsid w:val="000644C6"/>
    <w:rsid w:val="00064896"/>
    <w:rsid w:val="000733EB"/>
    <w:rsid w:val="00074EBE"/>
    <w:rsid w:val="0007509E"/>
    <w:rsid w:val="000772E3"/>
    <w:rsid w:val="00080B9B"/>
    <w:rsid w:val="00081531"/>
    <w:rsid w:val="00082DE8"/>
    <w:rsid w:val="000851A8"/>
    <w:rsid w:val="00085385"/>
    <w:rsid w:val="0008612C"/>
    <w:rsid w:val="000867D8"/>
    <w:rsid w:val="00086F6B"/>
    <w:rsid w:val="00087F1E"/>
    <w:rsid w:val="0009059A"/>
    <w:rsid w:val="00092059"/>
    <w:rsid w:val="00094E72"/>
    <w:rsid w:val="00096D4A"/>
    <w:rsid w:val="00097579"/>
    <w:rsid w:val="000A1EEB"/>
    <w:rsid w:val="000A4CFB"/>
    <w:rsid w:val="000A5316"/>
    <w:rsid w:val="000A63B9"/>
    <w:rsid w:val="000B02B4"/>
    <w:rsid w:val="000B1F40"/>
    <w:rsid w:val="000B5692"/>
    <w:rsid w:val="000B675B"/>
    <w:rsid w:val="000B67AB"/>
    <w:rsid w:val="000C1420"/>
    <w:rsid w:val="000C174E"/>
    <w:rsid w:val="000C1AF2"/>
    <w:rsid w:val="000C2E93"/>
    <w:rsid w:val="000C358C"/>
    <w:rsid w:val="000C3E88"/>
    <w:rsid w:val="000C7654"/>
    <w:rsid w:val="000D30A5"/>
    <w:rsid w:val="000D38BF"/>
    <w:rsid w:val="000D68C0"/>
    <w:rsid w:val="000E065B"/>
    <w:rsid w:val="000E43DE"/>
    <w:rsid w:val="000E68E0"/>
    <w:rsid w:val="000F4968"/>
    <w:rsid w:val="000F5F80"/>
    <w:rsid w:val="00100E08"/>
    <w:rsid w:val="00101450"/>
    <w:rsid w:val="00110388"/>
    <w:rsid w:val="0011045E"/>
    <w:rsid w:val="00115245"/>
    <w:rsid w:val="0012286E"/>
    <w:rsid w:val="0012423E"/>
    <w:rsid w:val="00126F4F"/>
    <w:rsid w:val="0012738A"/>
    <w:rsid w:val="00132637"/>
    <w:rsid w:val="00134DDA"/>
    <w:rsid w:val="00134ED9"/>
    <w:rsid w:val="00140FBF"/>
    <w:rsid w:val="00141097"/>
    <w:rsid w:val="00142960"/>
    <w:rsid w:val="00143157"/>
    <w:rsid w:val="00145911"/>
    <w:rsid w:val="00147437"/>
    <w:rsid w:val="001517F6"/>
    <w:rsid w:val="00153100"/>
    <w:rsid w:val="00154691"/>
    <w:rsid w:val="0016036C"/>
    <w:rsid w:val="00160DEA"/>
    <w:rsid w:val="001638DF"/>
    <w:rsid w:val="00166001"/>
    <w:rsid w:val="00166A28"/>
    <w:rsid w:val="00167271"/>
    <w:rsid w:val="00170DB7"/>
    <w:rsid w:val="00172D96"/>
    <w:rsid w:val="00174362"/>
    <w:rsid w:val="00175FC4"/>
    <w:rsid w:val="00176359"/>
    <w:rsid w:val="00181E0C"/>
    <w:rsid w:val="00183873"/>
    <w:rsid w:val="00183CA4"/>
    <w:rsid w:val="00184B80"/>
    <w:rsid w:val="00185224"/>
    <w:rsid w:val="00186609"/>
    <w:rsid w:val="00186718"/>
    <w:rsid w:val="0019309C"/>
    <w:rsid w:val="00193DFA"/>
    <w:rsid w:val="001945CD"/>
    <w:rsid w:val="00196E38"/>
    <w:rsid w:val="001A5C81"/>
    <w:rsid w:val="001A70A4"/>
    <w:rsid w:val="001B08D8"/>
    <w:rsid w:val="001B1C09"/>
    <w:rsid w:val="001B27E1"/>
    <w:rsid w:val="001B4142"/>
    <w:rsid w:val="001B5889"/>
    <w:rsid w:val="001B6D1F"/>
    <w:rsid w:val="001B7E26"/>
    <w:rsid w:val="001C0228"/>
    <w:rsid w:val="001C3188"/>
    <w:rsid w:val="001C4434"/>
    <w:rsid w:val="001C51E7"/>
    <w:rsid w:val="001D0D54"/>
    <w:rsid w:val="001D1F6F"/>
    <w:rsid w:val="001E08DF"/>
    <w:rsid w:val="001E10D0"/>
    <w:rsid w:val="001E13AA"/>
    <w:rsid w:val="001E4F85"/>
    <w:rsid w:val="001E557E"/>
    <w:rsid w:val="001E7649"/>
    <w:rsid w:val="001F01EC"/>
    <w:rsid w:val="001F1F78"/>
    <w:rsid w:val="001F3C95"/>
    <w:rsid w:val="001F3F9E"/>
    <w:rsid w:val="001F4C80"/>
    <w:rsid w:val="001F5EE6"/>
    <w:rsid w:val="001F6582"/>
    <w:rsid w:val="002018EE"/>
    <w:rsid w:val="00202161"/>
    <w:rsid w:val="0020301E"/>
    <w:rsid w:val="002052D3"/>
    <w:rsid w:val="00206EC0"/>
    <w:rsid w:val="00210362"/>
    <w:rsid w:val="002117F6"/>
    <w:rsid w:val="00213A42"/>
    <w:rsid w:val="00213B59"/>
    <w:rsid w:val="00214246"/>
    <w:rsid w:val="002149B2"/>
    <w:rsid w:val="00215329"/>
    <w:rsid w:val="002167E4"/>
    <w:rsid w:val="00217153"/>
    <w:rsid w:val="00217AA9"/>
    <w:rsid w:val="00221F34"/>
    <w:rsid w:val="0022775B"/>
    <w:rsid w:val="0023062A"/>
    <w:rsid w:val="0023422D"/>
    <w:rsid w:val="00236485"/>
    <w:rsid w:val="00237FD2"/>
    <w:rsid w:val="002406DC"/>
    <w:rsid w:val="00240F20"/>
    <w:rsid w:val="0024178D"/>
    <w:rsid w:val="00241D07"/>
    <w:rsid w:val="00241EDA"/>
    <w:rsid w:val="00242416"/>
    <w:rsid w:val="0024251F"/>
    <w:rsid w:val="002425DA"/>
    <w:rsid w:val="00242E8E"/>
    <w:rsid w:val="002432DE"/>
    <w:rsid w:val="00243F6D"/>
    <w:rsid w:val="00245605"/>
    <w:rsid w:val="00245F1A"/>
    <w:rsid w:val="00250E24"/>
    <w:rsid w:val="00251066"/>
    <w:rsid w:val="00253B10"/>
    <w:rsid w:val="0025472A"/>
    <w:rsid w:val="00257F73"/>
    <w:rsid w:val="00262A0C"/>
    <w:rsid w:val="00262E34"/>
    <w:rsid w:val="002630EC"/>
    <w:rsid w:val="002648B4"/>
    <w:rsid w:val="00265CA7"/>
    <w:rsid w:val="00267C81"/>
    <w:rsid w:val="00267D6A"/>
    <w:rsid w:val="00270B35"/>
    <w:rsid w:val="002736F7"/>
    <w:rsid w:val="002760F3"/>
    <w:rsid w:val="00277B62"/>
    <w:rsid w:val="00280389"/>
    <w:rsid w:val="00281E0D"/>
    <w:rsid w:val="00282494"/>
    <w:rsid w:val="00282B69"/>
    <w:rsid w:val="002844B2"/>
    <w:rsid w:val="00286CA6"/>
    <w:rsid w:val="002876FC"/>
    <w:rsid w:val="00292175"/>
    <w:rsid w:val="00293E91"/>
    <w:rsid w:val="0029401D"/>
    <w:rsid w:val="0029552F"/>
    <w:rsid w:val="00295A9E"/>
    <w:rsid w:val="002A3C98"/>
    <w:rsid w:val="002A409E"/>
    <w:rsid w:val="002A4D62"/>
    <w:rsid w:val="002B1963"/>
    <w:rsid w:val="002B20B2"/>
    <w:rsid w:val="002B2AD3"/>
    <w:rsid w:val="002B3E22"/>
    <w:rsid w:val="002B3E61"/>
    <w:rsid w:val="002B533F"/>
    <w:rsid w:val="002B6B49"/>
    <w:rsid w:val="002B6BD2"/>
    <w:rsid w:val="002C4043"/>
    <w:rsid w:val="002C640A"/>
    <w:rsid w:val="002D0F00"/>
    <w:rsid w:val="002D173C"/>
    <w:rsid w:val="002D5D2F"/>
    <w:rsid w:val="002D6E51"/>
    <w:rsid w:val="002D76A9"/>
    <w:rsid w:val="002E1DD0"/>
    <w:rsid w:val="002E5C19"/>
    <w:rsid w:val="002E6720"/>
    <w:rsid w:val="002E726E"/>
    <w:rsid w:val="002E7814"/>
    <w:rsid w:val="002E7EFD"/>
    <w:rsid w:val="002F0406"/>
    <w:rsid w:val="002F0655"/>
    <w:rsid w:val="002F57DC"/>
    <w:rsid w:val="002F5B6E"/>
    <w:rsid w:val="002F6391"/>
    <w:rsid w:val="003005D0"/>
    <w:rsid w:val="00304814"/>
    <w:rsid w:val="00304FF8"/>
    <w:rsid w:val="00306BDE"/>
    <w:rsid w:val="00306CEB"/>
    <w:rsid w:val="0030774E"/>
    <w:rsid w:val="00307D37"/>
    <w:rsid w:val="00310980"/>
    <w:rsid w:val="0031234E"/>
    <w:rsid w:val="00312D57"/>
    <w:rsid w:val="00313BB5"/>
    <w:rsid w:val="0031410B"/>
    <w:rsid w:val="00320994"/>
    <w:rsid w:val="00321D8A"/>
    <w:rsid w:val="00322C93"/>
    <w:rsid w:val="00323C11"/>
    <w:rsid w:val="0032517A"/>
    <w:rsid w:val="00327264"/>
    <w:rsid w:val="00333CED"/>
    <w:rsid w:val="00335D72"/>
    <w:rsid w:val="0034085A"/>
    <w:rsid w:val="003412BC"/>
    <w:rsid w:val="00343FD2"/>
    <w:rsid w:val="0034517C"/>
    <w:rsid w:val="00347996"/>
    <w:rsid w:val="00350F3C"/>
    <w:rsid w:val="00351985"/>
    <w:rsid w:val="00352916"/>
    <w:rsid w:val="00357209"/>
    <w:rsid w:val="00361F28"/>
    <w:rsid w:val="0036262F"/>
    <w:rsid w:val="00363218"/>
    <w:rsid w:val="003645D3"/>
    <w:rsid w:val="00367F55"/>
    <w:rsid w:val="00371AB1"/>
    <w:rsid w:val="003749EE"/>
    <w:rsid w:val="003760BD"/>
    <w:rsid w:val="00384D57"/>
    <w:rsid w:val="00390E53"/>
    <w:rsid w:val="00391787"/>
    <w:rsid w:val="00392B61"/>
    <w:rsid w:val="00393407"/>
    <w:rsid w:val="00395E6C"/>
    <w:rsid w:val="00397257"/>
    <w:rsid w:val="003A00AE"/>
    <w:rsid w:val="003A03C9"/>
    <w:rsid w:val="003A188B"/>
    <w:rsid w:val="003A48D2"/>
    <w:rsid w:val="003A7941"/>
    <w:rsid w:val="003A7A95"/>
    <w:rsid w:val="003B242A"/>
    <w:rsid w:val="003B2D7D"/>
    <w:rsid w:val="003B5E8F"/>
    <w:rsid w:val="003C05FD"/>
    <w:rsid w:val="003C2452"/>
    <w:rsid w:val="003C2C7D"/>
    <w:rsid w:val="003C3EF5"/>
    <w:rsid w:val="003C44C2"/>
    <w:rsid w:val="003C68AE"/>
    <w:rsid w:val="003D048A"/>
    <w:rsid w:val="003D59DB"/>
    <w:rsid w:val="003D7254"/>
    <w:rsid w:val="003D77C8"/>
    <w:rsid w:val="003D78BD"/>
    <w:rsid w:val="003E104D"/>
    <w:rsid w:val="003E25C7"/>
    <w:rsid w:val="003E2DE1"/>
    <w:rsid w:val="003E676A"/>
    <w:rsid w:val="003F25AE"/>
    <w:rsid w:val="003F3388"/>
    <w:rsid w:val="003F5888"/>
    <w:rsid w:val="003F7A26"/>
    <w:rsid w:val="00401766"/>
    <w:rsid w:val="00402E12"/>
    <w:rsid w:val="0040516C"/>
    <w:rsid w:val="0040565B"/>
    <w:rsid w:val="0040624A"/>
    <w:rsid w:val="00406E35"/>
    <w:rsid w:val="00410906"/>
    <w:rsid w:val="00410C35"/>
    <w:rsid w:val="00414737"/>
    <w:rsid w:val="0041758D"/>
    <w:rsid w:val="00417DEF"/>
    <w:rsid w:val="00420942"/>
    <w:rsid w:val="0042313C"/>
    <w:rsid w:val="004237B5"/>
    <w:rsid w:val="00432A56"/>
    <w:rsid w:val="00433D5F"/>
    <w:rsid w:val="00440B0E"/>
    <w:rsid w:val="00442F2F"/>
    <w:rsid w:val="00443758"/>
    <w:rsid w:val="00443BC2"/>
    <w:rsid w:val="00445E91"/>
    <w:rsid w:val="00446003"/>
    <w:rsid w:val="00447A78"/>
    <w:rsid w:val="0045343A"/>
    <w:rsid w:val="0045507A"/>
    <w:rsid w:val="0045552A"/>
    <w:rsid w:val="00455E3E"/>
    <w:rsid w:val="00457546"/>
    <w:rsid w:val="00457700"/>
    <w:rsid w:val="004578DF"/>
    <w:rsid w:val="004617A3"/>
    <w:rsid w:val="004679AF"/>
    <w:rsid w:val="0047239C"/>
    <w:rsid w:val="00476B8A"/>
    <w:rsid w:val="0048095E"/>
    <w:rsid w:val="004818C5"/>
    <w:rsid w:val="00481AEA"/>
    <w:rsid w:val="00481BAF"/>
    <w:rsid w:val="004843D2"/>
    <w:rsid w:val="00484C52"/>
    <w:rsid w:val="00485313"/>
    <w:rsid w:val="00485A48"/>
    <w:rsid w:val="004865B7"/>
    <w:rsid w:val="00491D13"/>
    <w:rsid w:val="00492280"/>
    <w:rsid w:val="004950E3"/>
    <w:rsid w:val="00497C44"/>
    <w:rsid w:val="004A011A"/>
    <w:rsid w:val="004A047E"/>
    <w:rsid w:val="004A1F51"/>
    <w:rsid w:val="004A2A3E"/>
    <w:rsid w:val="004A3592"/>
    <w:rsid w:val="004A45FF"/>
    <w:rsid w:val="004A6AAF"/>
    <w:rsid w:val="004B09FA"/>
    <w:rsid w:val="004B1B97"/>
    <w:rsid w:val="004B273C"/>
    <w:rsid w:val="004B5525"/>
    <w:rsid w:val="004B5ADE"/>
    <w:rsid w:val="004B6B2B"/>
    <w:rsid w:val="004C1948"/>
    <w:rsid w:val="004C199F"/>
    <w:rsid w:val="004C1AAD"/>
    <w:rsid w:val="004C2EA4"/>
    <w:rsid w:val="004C3986"/>
    <w:rsid w:val="004C6E3B"/>
    <w:rsid w:val="004D0A65"/>
    <w:rsid w:val="004D0C83"/>
    <w:rsid w:val="004D334F"/>
    <w:rsid w:val="004D3BBC"/>
    <w:rsid w:val="004D4D5E"/>
    <w:rsid w:val="004D5F10"/>
    <w:rsid w:val="004D7C0F"/>
    <w:rsid w:val="004E6434"/>
    <w:rsid w:val="004E6562"/>
    <w:rsid w:val="004E7EC6"/>
    <w:rsid w:val="004F041D"/>
    <w:rsid w:val="004F1441"/>
    <w:rsid w:val="004F41B6"/>
    <w:rsid w:val="004F43A7"/>
    <w:rsid w:val="004F44B4"/>
    <w:rsid w:val="00501F4C"/>
    <w:rsid w:val="00503885"/>
    <w:rsid w:val="0050450A"/>
    <w:rsid w:val="005051E6"/>
    <w:rsid w:val="00510927"/>
    <w:rsid w:val="00511410"/>
    <w:rsid w:val="005143D5"/>
    <w:rsid w:val="0051449D"/>
    <w:rsid w:val="0051532D"/>
    <w:rsid w:val="005157A5"/>
    <w:rsid w:val="005203F8"/>
    <w:rsid w:val="00521479"/>
    <w:rsid w:val="00521E09"/>
    <w:rsid w:val="00525356"/>
    <w:rsid w:val="005320C8"/>
    <w:rsid w:val="00534473"/>
    <w:rsid w:val="005364B3"/>
    <w:rsid w:val="00536A9A"/>
    <w:rsid w:val="005374F7"/>
    <w:rsid w:val="00537B8B"/>
    <w:rsid w:val="00540E0E"/>
    <w:rsid w:val="00541A18"/>
    <w:rsid w:val="005432D6"/>
    <w:rsid w:val="005500B2"/>
    <w:rsid w:val="0055352E"/>
    <w:rsid w:val="0055395D"/>
    <w:rsid w:val="0055648C"/>
    <w:rsid w:val="0055690D"/>
    <w:rsid w:val="00557B57"/>
    <w:rsid w:val="00557D39"/>
    <w:rsid w:val="00561A8D"/>
    <w:rsid w:val="005624A9"/>
    <w:rsid w:val="00570382"/>
    <w:rsid w:val="005723FB"/>
    <w:rsid w:val="00575F7E"/>
    <w:rsid w:val="00576457"/>
    <w:rsid w:val="00580A93"/>
    <w:rsid w:val="00581C9B"/>
    <w:rsid w:val="00581F19"/>
    <w:rsid w:val="00582FB5"/>
    <w:rsid w:val="00583769"/>
    <w:rsid w:val="005877A5"/>
    <w:rsid w:val="00590236"/>
    <w:rsid w:val="005A377A"/>
    <w:rsid w:val="005A3B94"/>
    <w:rsid w:val="005A5A4D"/>
    <w:rsid w:val="005A5D61"/>
    <w:rsid w:val="005A7D27"/>
    <w:rsid w:val="005B05FA"/>
    <w:rsid w:val="005B10E0"/>
    <w:rsid w:val="005B168F"/>
    <w:rsid w:val="005B1912"/>
    <w:rsid w:val="005B2574"/>
    <w:rsid w:val="005B68D2"/>
    <w:rsid w:val="005C1FF5"/>
    <w:rsid w:val="005C7B0B"/>
    <w:rsid w:val="005D0392"/>
    <w:rsid w:val="005D1A61"/>
    <w:rsid w:val="005D71CF"/>
    <w:rsid w:val="005E416E"/>
    <w:rsid w:val="005E6616"/>
    <w:rsid w:val="005F06E4"/>
    <w:rsid w:val="005F1575"/>
    <w:rsid w:val="005F1AF0"/>
    <w:rsid w:val="005F1AF2"/>
    <w:rsid w:val="005F42DA"/>
    <w:rsid w:val="005F62D6"/>
    <w:rsid w:val="005F6462"/>
    <w:rsid w:val="005F7AA1"/>
    <w:rsid w:val="006024A3"/>
    <w:rsid w:val="00603221"/>
    <w:rsid w:val="006047B7"/>
    <w:rsid w:val="00604FF3"/>
    <w:rsid w:val="00605946"/>
    <w:rsid w:val="00605AE2"/>
    <w:rsid w:val="00613A41"/>
    <w:rsid w:val="006155D0"/>
    <w:rsid w:val="006178F0"/>
    <w:rsid w:val="00620A9D"/>
    <w:rsid w:val="00625109"/>
    <w:rsid w:val="006268D8"/>
    <w:rsid w:val="00630336"/>
    <w:rsid w:val="0063144B"/>
    <w:rsid w:val="006338EF"/>
    <w:rsid w:val="00633F69"/>
    <w:rsid w:val="00640B9F"/>
    <w:rsid w:val="00643485"/>
    <w:rsid w:val="006467BB"/>
    <w:rsid w:val="006512E3"/>
    <w:rsid w:val="0065131F"/>
    <w:rsid w:val="006522B9"/>
    <w:rsid w:val="00652E5B"/>
    <w:rsid w:val="00653A24"/>
    <w:rsid w:val="00654740"/>
    <w:rsid w:val="00654AED"/>
    <w:rsid w:val="00655A6A"/>
    <w:rsid w:val="00657352"/>
    <w:rsid w:val="00657C9F"/>
    <w:rsid w:val="00661FF4"/>
    <w:rsid w:val="006707BD"/>
    <w:rsid w:val="00680B31"/>
    <w:rsid w:val="00681431"/>
    <w:rsid w:val="0068578F"/>
    <w:rsid w:val="00690E5D"/>
    <w:rsid w:val="006915B8"/>
    <w:rsid w:val="006925B7"/>
    <w:rsid w:val="00695038"/>
    <w:rsid w:val="00695144"/>
    <w:rsid w:val="006A43EC"/>
    <w:rsid w:val="006A453F"/>
    <w:rsid w:val="006A4DB5"/>
    <w:rsid w:val="006A52FF"/>
    <w:rsid w:val="006A6D23"/>
    <w:rsid w:val="006A7827"/>
    <w:rsid w:val="006A7EF0"/>
    <w:rsid w:val="006B00F8"/>
    <w:rsid w:val="006B09F4"/>
    <w:rsid w:val="006B4E33"/>
    <w:rsid w:val="006B769D"/>
    <w:rsid w:val="006C1A31"/>
    <w:rsid w:val="006C5AF0"/>
    <w:rsid w:val="006C6EEE"/>
    <w:rsid w:val="006C7498"/>
    <w:rsid w:val="006D3A8A"/>
    <w:rsid w:val="006D5997"/>
    <w:rsid w:val="006E0D2E"/>
    <w:rsid w:val="006E1817"/>
    <w:rsid w:val="006E25D4"/>
    <w:rsid w:val="006E6558"/>
    <w:rsid w:val="006F247F"/>
    <w:rsid w:val="006F2A1F"/>
    <w:rsid w:val="006F3181"/>
    <w:rsid w:val="006F70B7"/>
    <w:rsid w:val="006F7F59"/>
    <w:rsid w:val="00700563"/>
    <w:rsid w:val="00700609"/>
    <w:rsid w:val="00700EA0"/>
    <w:rsid w:val="00702F19"/>
    <w:rsid w:val="00704549"/>
    <w:rsid w:val="00710F89"/>
    <w:rsid w:val="0071410A"/>
    <w:rsid w:val="00715D61"/>
    <w:rsid w:val="00715D6D"/>
    <w:rsid w:val="00717C8F"/>
    <w:rsid w:val="00721A8C"/>
    <w:rsid w:val="00723B49"/>
    <w:rsid w:val="007241C1"/>
    <w:rsid w:val="00724549"/>
    <w:rsid w:val="00725535"/>
    <w:rsid w:val="00727A15"/>
    <w:rsid w:val="00732118"/>
    <w:rsid w:val="00732C8B"/>
    <w:rsid w:val="00736A50"/>
    <w:rsid w:val="00742C40"/>
    <w:rsid w:val="007430EA"/>
    <w:rsid w:val="0074420A"/>
    <w:rsid w:val="00745EAA"/>
    <w:rsid w:val="00747106"/>
    <w:rsid w:val="00747CEA"/>
    <w:rsid w:val="00753767"/>
    <w:rsid w:val="00755D56"/>
    <w:rsid w:val="00760C88"/>
    <w:rsid w:val="00761168"/>
    <w:rsid w:val="00764240"/>
    <w:rsid w:val="007661FB"/>
    <w:rsid w:val="00767C95"/>
    <w:rsid w:val="007812B0"/>
    <w:rsid w:val="0078264D"/>
    <w:rsid w:val="00782DA2"/>
    <w:rsid w:val="007838A9"/>
    <w:rsid w:val="00784E70"/>
    <w:rsid w:val="0078569D"/>
    <w:rsid w:val="00785D7D"/>
    <w:rsid w:val="007861AC"/>
    <w:rsid w:val="00787FC9"/>
    <w:rsid w:val="00791AC9"/>
    <w:rsid w:val="0079610F"/>
    <w:rsid w:val="007962B2"/>
    <w:rsid w:val="007A16E1"/>
    <w:rsid w:val="007A1A6E"/>
    <w:rsid w:val="007A249C"/>
    <w:rsid w:val="007A30FD"/>
    <w:rsid w:val="007A6423"/>
    <w:rsid w:val="007B19C0"/>
    <w:rsid w:val="007B2C08"/>
    <w:rsid w:val="007B2CB7"/>
    <w:rsid w:val="007B33A8"/>
    <w:rsid w:val="007B4085"/>
    <w:rsid w:val="007B4E47"/>
    <w:rsid w:val="007B665F"/>
    <w:rsid w:val="007B7AF1"/>
    <w:rsid w:val="007C62BE"/>
    <w:rsid w:val="007C641B"/>
    <w:rsid w:val="007D0229"/>
    <w:rsid w:val="007D0E71"/>
    <w:rsid w:val="007D1BCA"/>
    <w:rsid w:val="007D2B8F"/>
    <w:rsid w:val="007D3877"/>
    <w:rsid w:val="007D429A"/>
    <w:rsid w:val="007D4FBC"/>
    <w:rsid w:val="007D785A"/>
    <w:rsid w:val="007E2E56"/>
    <w:rsid w:val="007E2ECC"/>
    <w:rsid w:val="007E6519"/>
    <w:rsid w:val="007E78EC"/>
    <w:rsid w:val="007F316D"/>
    <w:rsid w:val="007F76ED"/>
    <w:rsid w:val="0080041E"/>
    <w:rsid w:val="0080502C"/>
    <w:rsid w:val="0080520F"/>
    <w:rsid w:val="008057C2"/>
    <w:rsid w:val="00807AAD"/>
    <w:rsid w:val="00812139"/>
    <w:rsid w:val="00817A71"/>
    <w:rsid w:val="00822E09"/>
    <w:rsid w:val="008234AD"/>
    <w:rsid w:val="0082410D"/>
    <w:rsid w:val="008304A9"/>
    <w:rsid w:val="00834DAC"/>
    <w:rsid w:val="00835563"/>
    <w:rsid w:val="00835AB5"/>
    <w:rsid w:val="00836A67"/>
    <w:rsid w:val="0083789B"/>
    <w:rsid w:val="00842747"/>
    <w:rsid w:val="00843BDF"/>
    <w:rsid w:val="00843C4B"/>
    <w:rsid w:val="008456CA"/>
    <w:rsid w:val="00850AB4"/>
    <w:rsid w:val="00851918"/>
    <w:rsid w:val="00855F66"/>
    <w:rsid w:val="0086227D"/>
    <w:rsid w:val="008638DF"/>
    <w:rsid w:val="008649B2"/>
    <w:rsid w:val="008650B9"/>
    <w:rsid w:val="008674F3"/>
    <w:rsid w:val="008700BE"/>
    <w:rsid w:val="008768EB"/>
    <w:rsid w:val="00880952"/>
    <w:rsid w:val="008811FF"/>
    <w:rsid w:val="00884576"/>
    <w:rsid w:val="0088679E"/>
    <w:rsid w:val="00890717"/>
    <w:rsid w:val="00890749"/>
    <w:rsid w:val="008914A9"/>
    <w:rsid w:val="0089335E"/>
    <w:rsid w:val="008961AC"/>
    <w:rsid w:val="008966C2"/>
    <w:rsid w:val="00897E45"/>
    <w:rsid w:val="008A07B3"/>
    <w:rsid w:val="008A1562"/>
    <w:rsid w:val="008A59CC"/>
    <w:rsid w:val="008A61E4"/>
    <w:rsid w:val="008A667C"/>
    <w:rsid w:val="008A7D05"/>
    <w:rsid w:val="008B135D"/>
    <w:rsid w:val="008B2F57"/>
    <w:rsid w:val="008B5C0C"/>
    <w:rsid w:val="008B61BB"/>
    <w:rsid w:val="008B6422"/>
    <w:rsid w:val="008C0D78"/>
    <w:rsid w:val="008C131C"/>
    <w:rsid w:val="008C1720"/>
    <w:rsid w:val="008C2770"/>
    <w:rsid w:val="008D18E6"/>
    <w:rsid w:val="008D1E94"/>
    <w:rsid w:val="008D2D4C"/>
    <w:rsid w:val="008D474F"/>
    <w:rsid w:val="008D4D36"/>
    <w:rsid w:val="008D5D34"/>
    <w:rsid w:val="008E2370"/>
    <w:rsid w:val="008E25B3"/>
    <w:rsid w:val="008E26EE"/>
    <w:rsid w:val="008E7C3E"/>
    <w:rsid w:val="008F1E04"/>
    <w:rsid w:val="008F28EA"/>
    <w:rsid w:val="008F2900"/>
    <w:rsid w:val="008F2EE1"/>
    <w:rsid w:val="008F32C3"/>
    <w:rsid w:val="008F4035"/>
    <w:rsid w:val="008F5250"/>
    <w:rsid w:val="008F6009"/>
    <w:rsid w:val="008F6363"/>
    <w:rsid w:val="008F6687"/>
    <w:rsid w:val="008F7C60"/>
    <w:rsid w:val="008F7D54"/>
    <w:rsid w:val="008F7E11"/>
    <w:rsid w:val="0090004C"/>
    <w:rsid w:val="00901A22"/>
    <w:rsid w:val="00901A75"/>
    <w:rsid w:val="009021BB"/>
    <w:rsid w:val="00905772"/>
    <w:rsid w:val="00905981"/>
    <w:rsid w:val="00910D9A"/>
    <w:rsid w:val="00911881"/>
    <w:rsid w:val="009176B8"/>
    <w:rsid w:val="00924F74"/>
    <w:rsid w:val="00926407"/>
    <w:rsid w:val="00927A95"/>
    <w:rsid w:val="00927DB6"/>
    <w:rsid w:val="00927EB5"/>
    <w:rsid w:val="00927F2E"/>
    <w:rsid w:val="00930AFB"/>
    <w:rsid w:val="0093184B"/>
    <w:rsid w:val="009321B7"/>
    <w:rsid w:val="0093326C"/>
    <w:rsid w:val="0093666B"/>
    <w:rsid w:val="009367CE"/>
    <w:rsid w:val="00936BB1"/>
    <w:rsid w:val="00940210"/>
    <w:rsid w:val="00940A9F"/>
    <w:rsid w:val="00941AEF"/>
    <w:rsid w:val="009454A9"/>
    <w:rsid w:val="009518E5"/>
    <w:rsid w:val="00953C36"/>
    <w:rsid w:val="00956608"/>
    <w:rsid w:val="0096037B"/>
    <w:rsid w:val="009629E0"/>
    <w:rsid w:val="00965A11"/>
    <w:rsid w:val="0096758E"/>
    <w:rsid w:val="00967A99"/>
    <w:rsid w:val="00970ADA"/>
    <w:rsid w:val="0097291F"/>
    <w:rsid w:val="00973E6B"/>
    <w:rsid w:val="00976B60"/>
    <w:rsid w:val="00977107"/>
    <w:rsid w:val="009808F5"/>
    <w:rsid w:val="0098219D"/>
    <w:rsid w:val="009838AB"/>
    <w:rsid w:val="009844B4"/>
    <w:rsid w:val="00987FE1"/>
    <w:rsid w:val="0099023B"/>
    <w:rsid w:val="0099069F"/>
    <w:rsid w:val="00990A48"/>
    <w:rsid w:val="009914F1"/>
    <w:rsid w:val="00995213"/>
    <w:rsid w:val="00996803"/>
    <w:rsid w:val="00997ECC"/>
    <w:rsid w:val="009A0D00"/>
    <w:rsid w:val="009A1E49"/>
    <w:rsid w:val="009A4D81"/>
    <w:rsid w:val="009A5C79"/>
    <w:rsid w:val="009A66F0"/>
    <w:rsid w:val="009A6D4F"/>
    <w:rsid w:val="009A6DF1"/>
    <w:rsid w:val="009B05CF"/>
    <w:rsid w:val="009B1391"/>
    <w:rsid w:val="009B431B"/>
    <w:rsid w:val="009C00D6"/>
    <w:rsid w:val="009C0A6D"/>
    <w:rsid w:val="009C32C5"/>
    <w:rsid w:val="009C55B7"/>
    <w:rsid w:val="009C609E"/>
    <w:rsid w:val="009D01B1"/>
    <w:rsid w:val="009D04EB"/>
    <w:rsid w:val="009D204B"/>
    <w:rsid w:val="009D2784"/>
    <w:rsid w:val="009D4246"/>
    <w:rsid w:val="009D458E"/>
    <w:rsid w:val="009D7EAF"/>
    <w:rsid w:val="009E20EB"/>
    <w:rsid w:val="009E443C"/>
    <w:rsid w:val="009E572E"/>
    <w:rsid w:val="009E63A4"/>
    <w:rsid w:val="009E6EE4"/>
    <w:rsid w:val="009F0B5A"/>
    <w:rsid w:val="009F0CE3"/>
    <w:rsid w:val="009F312A"/>
    <w:rsid w:val="009F5BC6"/>
    <w:rsid w:val="009F7210"/>
    <w:rsid w:val="009F7495"/>
    <w:rsid w:val="009F7658"/>
    <w:rsid w:val="00A059F3"/>
    <w:rsid w:val="00A06CD5"/>
    <w:rsid w:val="00A07D80"/>
    <w:rsid w:val="00A11AA1"/>
    <w:rsid w:val="00A12E29"/>
    <w:rsid w:val="00A176A1"/>
    <w:rsid w:val="00A25692"/>
    <w:rsid w:val="00A2616D"/>
    <w:rsid w:val="00A26902"/>
    <w:rsid w:val="00A307CF"/>
    <w:rsid w:val="00A30AB8"/>
    <w:rsid w:val="00A3275F"/>
    <w:rsid w:val="00A333E3"/>
    <w:rsid w:val="00A33448"/>
    <w:rsid w:val="00A374A9"/>
    <w:rsid w:val="00A44CA0"/>
    <w:rsid w:val="00A44D06"/>
    <w:rsid w:val="00A474AF"/>
    <w:rsid w:val="00A4772F"/>
    <w:rsid w:val="00A50F84"/>
    <w:rsid w:val="00A51693"/>
    <w:rsid w:val="00A5314E"/>
    <w:rsid w:val="00A604BF"/>
    <w:rsid w:val="00A61600"/>
    <w:rsid w:val="00A6406B"/>
    <w:rsid w:val="00A661BD"/>
    <w:rsid w:val="00A669D9"/>
    <w:rsid w:val="00A66FAA"/>
    <w:rsid w:val="00A672A1"/>
    <w:rsid w:val="00A731A2"/>
    <w:rsid w:val="00A73E6F"/>
    <w:rsid w:val="00A755C7"/>
    <w:rsid w:val="00A77496"/>
    <w:rsid w:val="00A77B59"/>
    <w:rsid w:val="00A80DDE"/>
    <w:rsid w:val="00A818A1"/>
    <w:rsid w:val="00A8339E"/>
    <w:rsid w:val="00A90ACD"/>
    <w:rsid w:val="00A95769"/>
    <w:rsid w:val="00A97A4F"/>
    <w:rsid w:val="00AA02F8"/>
    <w:rsid w:val="00AA54F1"/>
    <w:rsid w:val="00AA7E26"/>
    <w:rsid w:val="00AB180C"/>
    <w:rsid w:val="00AB1F66"/>
    <w:rsid w:val="00AB308A"/>
    <w:rsid w:val="00AB707A"/>
    <w:rsid w:val="00AC1995"/>
    <w:rsid w:val="00AC2363"/>
    <w:rsid w:val="00AC259B"/>
    <w:rsid w:val="00AC2894"/>
    <w:rsid w:val="00AC463E"/>
    <w:rsid w:val="00AC6CD5"/>
    <w:rsid w:val="00AD113F"/>
    <w:rsid w:val="00AD13AD"/>
    <w:rsid w:val="00AD1E41"/>
    <w:rsid w:val="00AD354B"/>
    <w:rsid w:val="00AD3D17"/>
    <w:rsid w:val="00AD40E1"/>
    <w:rsid w:val="00AD470E"/>
    <w:rsid w:val="00AD5B5E"/>
    <w:rsid w:val="00AE32B6"/>
    <w:rsid w:val="00AE49D7"/>
    <w:rsid w:val="00AE4EE0"/>
    <w:rsid w:val="00AE6B51"/>
    <w:rsid w:val="00AE7D8B"/>
    <w:rsid w:val="00AF123F"/>
    <w:rsid w:val="00AF15E2"/>
    <w:rsid w:val="00AF1DDC"/>
    <w:rsid w:val="00AF2A6D"/>
    <w:rsid w:val="00AF55DF"/>
    <w:rsid w:val="00AF5EB8"/>
    <w:rsid w:val="00AF5FB9"/>
    <w:rsid w:val="00AF7184"/>
    <w:rsid w:val="00AF7CE2"/>
    <w:rsid w:val="00B02EB8"/>
    <w:rsid w:val="00B10C01"/>
    <w:rsid w:val="00B14BC6"/>
    <w:rsid w:val="00B15772"/>
    <w:rsid w:val="00B16A30"/>
    <w:rsid w:val="00B16C1D"/>
    <w:rsid w:val="00B17E87"/>
    <w:rsid w:val="00B2070E"/>
    <w:rsid w:val="00B21FD4"/>
    <w:rsid w:val="00B225F2"/>
    <w:rsid w:val="00B238AD"/>
    <w:rsid w:val="00B24584"/>
    <w:rsid w:val="00B24BD2"/>
    <w:rsid w:val="00B26068"/>
    <w:rsid w:val="00B27596"/>
    <w:rsid w:val="00B324FA"/>
    <w:rsid w:val="00B3506D"/>
    <w:rsid w:val="00B42636"/>
    <w:rsid w:val="00B44B16"/>
    <w:rsid w:val="00B4709A"/>
    <w:rsid w:val="00B52EFC"/>
    <w:rsid w:val="00B5391A"/>
    <w:rsid w:val="00B53D49"/>
    <w:rsid w:val="00B57801"/>
    <w:rsid w:val="00B616AE"/>
    <w:rsid w:val="00B627E5"/>
    <w:rsid w:val="00B66BA5"/>
    <w:rsid w:val="00B70F90"/>
    <w:rsid w:val="00B715BF"/>
    <w:rsid w:val="00B75974"/>
    <w:rsid w:val="00B7704D"/>
    <w:rsid w:val="00B80035"/>
    <w:rsid w:val="00B812B6"/>
    <w:rsid w:val="00B826B6"/>
    <w:rsid w:val="00B92917"/>
    <w:rsid w:val="00B95D38"/>
    <w:rsid w:val="00B97422"/>
    <w:rsid w:val="00BA085C"/>
    <w:rsid w:val="00BA1124"/>
    <w:rsid w:val="00BA2CAC"/>
    <w:rsid w:val="00BA690D"/>
    <w:rsid w:val="00BB0BF4"/>
    <w:rsid w:val="00BB1C46"/>
    <w:rsid w:val="00BB55CF"/>
    <w:rsid w:val="00BB6AAD"/>
    <w:rsid w:val="00BC354E"/>
    <w:rsid w:val="00BC7629"/>
    <w:rsid w:val="00BD177B"/>
    <w:rsid w:val="00BD46F8"/>
    <w:rsid w:val="00BD5761"/>
    <w:rsid w:val="00BD5773"/>
    <w:rsid w:val="00BD5DA6"/>
    <w:rsid w:val="00BD7DCE"/>
    <w:rsid w:val="00BE08B1"/>
    <w:rsid w:val="00BE13A4"/>
    <w:rsid w:val="00BE15BE"/>
    <w:rsid w:val="00BE2B76"/>
    <w:rsid w:val="00BE746F"/>
    <w:rsid w:val="00BE7D06"/>
    <w:rsid w:val="00BF1030"/>
    <w:rsid w:val="00BF196D"/>
    <w:rsid w:val="00BF1F98"/>
    <w:rsid w:val="00BF3043"/>
    <w:rsid w:val="00BF45BF"/>
    <w:rsid w:val="00BF6BE2"/>
    <w:rsid w:val="00C00B64"/>
    <w:rsid w:val="00C01202"/>
    <w:rsid w:val="00C0226A"/>
    <w:rsid w:val="00C02A32"/>
    <w:rsid w:val="00C06B39"/>
    <w:rsid w:val="00C07008"/>
    <w:rsid w:val="00C112D0"/>
    <w:rsid w:val="00C115D3"/>
    <w:rsid w:val="00C15C8E"/>
    <w:rsid w:val="00C17C15"/>
    <w:rsid w:val="00C17D01"/>
    <w:rsid w:val="00C20A37"/>
    <w:rsid w:val="00C2613D"/>
    <w:rsid w:val="00C322FF"/>
    <w:rsid w:val="00C326D7"/>
    <w:rsid w:val="00C32AEC"/>
    <w:rsid w:val="00C33737"/>
    <w:rsid w:val="00C3445D"/>
    <w:rsid w:val="00C34889"/>
    <w:rsid w:val="00C44887"/>
    <w:rsid w:val="00C45DB0"/>
    <w:rsid w:val="00C473E5"/>
    <w:rsid w:val="00C5039E"/>
    <w:rsid w:val="00C54275"/>
    <w:rsid w:val="00C60082"/>
    <w:rsid w:val="00C60A1E"/>
    <w:rsid w:val="00C60D9D"/>
    <w:rsid w:val="00C61D3D"/>
    <w:rsid w:val="00C631FF"/>
    <w:rsid w:val="00C63D90"/>
    <w:rsid w:val="00C648A0"/>
    <w:rsid w:val="00C65083"/>
    <w:rsid w:val="00C65A84"/>
    <w:rsid w:val="00C6703D"/>
    <w:rsid w:val="00C67643"/>
    <w:rsid w:val="00C72203"/>
    <w:rsid w:val="00C73420"/>
    <w:rsid w:val="00C80A66"/>
    <w:rsid w:val="00C80FDB"/>
    <w:rsid w:val="00C82207"/>
    <w:rsid w:val="00C83A18"/>
    <w:rsid w:val="00C8502A"/>
    <w:rsid w:val="00C8619F"/>
    <w:rsid w:val="00C90E68"/>
    <w:rsid w:val="00C918AB"/>
    <w:rsid w:val="00C96164"/>
    <w:rsid w:val="00CA696D"/>
    <w:rsid w:val="00CA7406"/>
    <w:rsid w:val="00CB1C37"/>
    <w:rsid w:val="00CB51E5"/>
    <w:rsid w:val="00CB7AB9"/>
    <w:rsid w:val="00CC0272"/>
    <w:rsid w:val="00CC1AEC"/>
    <w:rsid w:val="00CC285B"/>
    <w:rsid w:val="00CC2DCE"/>
    <w:rsid w:val="00CC4836"/>
    <w:rsid w:val="00CC6F93"/>
    <w:rsid w:val="00CD1354"/>
    <w:rsid w:val="00CD13EC"/>
    <w:rsid w:val="00CD6461"/>
    <w:rsid w:val="00CE02C1"/>
    <w:rsid w:val="00CE0B43"/>
    <w:rsid w:val="00CE14E4"/>
    <w:rsid w:val="00CE58DD"/>
    <w:rsid w:val="00CE6277"/>
    <w:rsid w:val="00CE754A"/>
    <w:rsid w:val="00CF025D"/>
    <w:rsid w:val="00CF0A33"/>
    <w:rsid w:val="00CF0FFB"/>
    <w:rsid w:val="00CF1358"/>
    <w:rsid w:val="00CF3169"/>
    <w:rsid w:val="00CF6EBF"/>
    <w:rsid w:val="00CF72E9"/>
    <w:rsid w:val="00D014DA"/>
    <w:rsid w:val="00D01A18"/>
    <w:rsid w:val="00D041BB"/>
    <w:rsid w:val="00D05FFB"/>
    <w:rsid w:val="00D061A0"/>
    <w:rsid w:val="00D06FE9"/>
    <w:rsid w:val="00D10760"/>
    <w:rsid w:val="00D13186"/>
    <w:rsid w:val="00D13A5E"/>
    <w:rsid w:val="00D16309"/>
    <w:rsid w:val="00D20314"/>
    <w:rsid w:val="00D20580"/>
    <w:rsid w:val="00D21C01"/>
    <w:rsid w:val="00D22105"/>
    <w:rsid w:val="00D22603"/>
    <w:rsid w:val="00D24A98"/>
    <w:rsid w:val="00D25FCB"/>
    <w:rsid w:val="00D26CCC"/>
    <w:rsid w:val="00D27971"/>
    <w:rsid w:val="00D3060A"/>
    <w:rsid w:val="00D31EC5"/>
    <w:rsid w:val="00D43D6D"/>
    <w:rsid w:val="00D4697C"/>
    <w:rsid w:val="00D51892"/>
    <w:rsid w:val="00D526F4"/>
    <w:rsid w:val="00D527E7"/>
    <w:rsid w:val="00D5383D"/>
    <w:rsid w:val="00D548CD"/>
    <w:rsid w:val="00D60057"/>
    <w:rsid w:val="00D64543"/>
    <w:rsid w:val="00D719D8"/>
    <w:rsid w:val="00D72649"/>
    <w:rsid w:val="00D73F5C"/>
    <w:rsid w:val="00D75B28"/>
    <w:rsid w:val="00D764AF"/>
    <w:rsid w:val="00D76760"/>
    <w:rsid w:val="00D77428"/>
    <w:rsid w:val="00D77BB7"/>
    <w:rsid w:val="00D81274"/>
    <w:rsid w:val="00D82227"/>
    <w:rsid w:val="00D83F5A"/>
    <w:rsid w:val="00D851E0"/>
    <w:rsid w:val="00D858AD"/>
    <w:rsid w:val="00D860F3"/>
    <w:rsid w:val="00D86127"/>
    <w:rsid w:val="00D86BDE"/>
    <w:rsid w:val="00D9009C"/>
    <w:rsid w:val="00D915D5"/>
    <w:rsid w:val="00D93553"/>
    <w:rsid w:val="00D9520A"/>
    <w:rsid w:val="00D97644"/>
    <w:rsid w:val="00DA0733"/>
    <w:rsid w:val="00DB0E01"/>
    <w:rsid w:val="00DB204C"/>
    <w:rsid w:val="00DB4F58"/>
    <w:rsid w:val="00DB53F8"/>
    <w:rsid w:val="00DC0498"/>
    <w:rsid w:val="00DC14A5"/>
    <w:rsid w:val="00DC3C22"/>
    <w:rsid w:val="00DC4924"/>
    <w:rsid w:val="00DC51DA"/>
    <w:rsid w:val="00DC6C96"/>
    <w:rsid w:val="00DC7B93"/>
    <w:rsid w:val="00DD0AE5"/>
    <w:rsid w:val="00DD0B5A"/>
    <w:rsid w:val="00DD113B"/>
    <w:rsid w:val="00DD19E4"/>
    <w:rsid w:val="00DD42CE"/>
    <w:rsid w:val="00DD5B02"/>
    <w:rsid w:val="00DE13A9"/>
    <w:rsid w:val="00DE1970"/>
    <w:rsid w:val="00DE36CA"/>
    <w:rsid w:val="00DE38E0"/>
    <w:rsid w:val="00DE7F4C"/>
    <w:rsid w:val="00DF000F"/>
    <w:rsid w:val="00DF143A"/>
    <w:rsid w:val="00DF1693"/>
    <w:rsid w:val="00DF1EC5"/>
    <w:rsid w:val="00DF3C96"/>
    <w:rsid w:val="00DF4B44"/>
    <w:rsid w:val="00DF7E23"/>
    <w:rsid w:val="00E0005E"/>
    <w:rsid w:val="00E016A6"/>
    <w:rsid w:val="00E02A5D"/>
    <w:rsid w:val="00E061F3"/>
    <w:rsid w:val="00E063A6"/>
    <w:rsid w:val="00E06C21"/>
    <w:rsid w:val="00E11D8A"/>
    <w:rsid w:val="00E1703F"/>
    <w:rsid w:val="00E21FA9"/>
    <w:rsid w:val="00E2314D"/>
    <w:rsid w:val="00E252C2"/>
    <w:rsid w:val="00E271CB"/>
    <w:rsid w:val="00E30095"/>
    <w:rsid w:val="00E32301"/>
    <w:rsid w:val="00E33EB7"/>
    <w:rsid w:val="00E344F5"/>
    <w:rsid w:val="00E3464A"/>
    <w:rsid w:val="00E356F0"/>
    <w:rsid w:val="00E3759E"/>
    <w:rsid w:val="00E37B8D"/>
    <w:rsid w:val="00E40F75"/>
    <w:rsid w:val="00E41223"/>
    <w:rsid w:val="00E42E66"/>
    <w:rsid w:val="00E43C41"/>
    <w:rsid w:val="00E469F5"/>
    <w:rsid w:val="00E5080B"/>
    <w:rsid w:val="00E5098E"/>
    <w:rsid w:val="00E52286"/>
    <w:rsid w:val="00E5544D"/>
    <w:rsid w:val="00E558E6"/>
    <w:rsid w:val="00E57A1D"/>
    <w:rsid w:val="00E604A4"/>
    <w:rsid w:val="00E6242F"/>
    <w:rsid w:val="00E65120"/>
    <w:rsid w:val="00E66339"/>
    <w:rsid w:val="00E66904"/>
    <w:rsid w:val="00E67178"/>
    <w:rsid w:val="00E704A2"/>
    <w:rsid w:val="00E718A9"/>
    <w:rsid w:val="00E754D5"/>
    <w:rsid w:val="00E761F4"/>
    <w:rsid w:val="00E7693A"/>
    <w:rsid w:val="00E80E11"/>
    <w:rsid w:val="00E81503"/>
    <w:rsid w:val="00E81B96"/>
    <w:rsid w:val="00E8479F"/>
    <w:rsid w:val="00E864D7"/>
    <w:rsid w:val="00E87123"/>
    <w:rsid w:val="00E87AB6"/>
    <w:rsid w:val="00E87ADC"/>
    <w:rsid w:val="00E92A52"/>
    <w:rsid w:val="00E92C51"/>
    <w:rsid w:val="00E93115"/>
    <w:rsid w:val="00E97125"/>
    <w:rsid w:val="00EA03E2"/>
    <w:rsid w:val="00EA4F1A"/>
    <w:rsid w:val="00EB0826"/>
    <w:rsid w:val="00EB1A36"/>
    <w:rsid w:val="00EB1A51"/>
    <w:rsid w:val="00EB341A"/>
    <w:rsid w:val="00EB4089"/>
    <w:rsid w:val="00EB4180"/>
    <w:rsid w:val="00EB420A"/>
    <w:rsid w:val="00EC0ABE"/>
    <w:rsid w:val="00EC1160"/>
    <w:rsid w:val="00EC14D0"/>
    <w:rsid w:val="00EC4504"/>
    <w:rsid w:val="00EC5F3C"/>
    <w:rsid w:val="00EC7B8C"/>
    <w:rsid w:val="00ED42DC"/>
    <w:rsid w:val="00ED4583"/>
    <w:rsid w:val="00EE06C5"/>
    <w:rsid w:val="00EE143D"/>
    <w:rsid w:val="00EE20E4"/>
    <w:rsid w:val="00EE2448"/>
    <w:rsid w:val="00EE3A30"/>
    <w:rsid w:val="00EE404F"/>
    <w:rsid w:val="00EE5122"/>
    <w:rsid w:val="00EE785C"/>
    <w:rsid w:val="00EF1037"/>
    <w:rsid w:val="00EF4925"/>
    <w:rsid w:val="00F04032"/>
    <w:rsid w:val="00F04FFB"/>
    <w:rsid w:val="00F052D5"/>
    <w:rsid w:val="00F05434"/>
    <w:rsid w:val="00F12FB9"/>
    <w:rsid w:val="00F1661C"/>
    <w:rsid w:val="00F17497"/>
    <w:rsid w:val="00F20386"/>
    <w:rsid w:val="00F213FB"/>
    <w:rsid w:val="00F2389E"/>
    <w:rsid w:val="00F27025"/>
    <w:rsid w:val="00F300EA"/>
    <w:rsid w:val="00F31786"/>
    <w:rsid w:val="00F3255E"/>
    <w:rsid w:val="00F367D1"/>
    <w:rsid w:val="00F3709A"/>
    <w:rsid w:val="00F40218"/>
    <w:rsid w:val="00F402E6"/>
    <w:rsid w:val="00F407EB"/>
    <w:rsid w:val="00F41686"/>
    <w:rsid w:val="00F41774"/>
    <w:rsid w:val="00F435E7"/>
    <w:rsid w:val="00F44364"/>
    <w:rsid w:val="00F4562C"/>
    <w:rsid w:val="00F46C91"/>
    <w:rsid w:val="00F47046"/>
    <w:rsid w:val="00F47176"/>
    <w:rsid w:val="00F50AB7"/>
    <w:rsid w:val="00F51C8C"/>
    <w:rsid w:val="00F530D5"/>
    <w:rsid w:val="00F54B8D"/>
    <w:rsid w:val="00F5535C"/>
    <w:rsid w:val="00F55534"/>
    <w:rsid w:val="00F556B0"/>
    <w:rsid w:val="00F55988"/>
    <w:rsid w:val="00F6085C"/>
    <w:rsid w:val="00F616AE"/>
    <w:rsid w:val="00F63D3E"/>
    <w:rsid w:val="00F64E05"/>
    <w:rsid w:val="00F66190"/>
    <w:rsid w:val="00F74561"/>
    <w:rsid w:val="00F74A4E"/>
    <w:rsid w:val="00F7661B"/>
    <w:rsid w:val="00F82D60"/>
    <w:rsid w:val="00F84383"/>
    <w:rsid w:val="00F85221"/>
    <w:rsid w:val="00F8723E"/>
    <w:rsid w:val="00F87944"/>
    <w:rsid w:val="00F9430A"/>
    <w:rsid w:val="00F943AE"/>
    <w:rsid w:val="00FA1434"/>
    <w:rsid w:val="00FA364F"/>
    <w:rsid w:val="00FA4A61"/>
    <w:rsid w:val="00FA4CA9"/>
    <w:rsid w:val="00FA7E90"/>
    <w:rsid w:val="00FB1122"/>
    <w:rsid w:val="00FB710E"/>
    <w:rsid w:val="00FC0892"/>
    <w:rsid w:val="00FC0A09"/>
    <w:rsid w:val="00FC3A71"/>
    <w:rsid w:val="00FC3DAE"/>
    <w:rsid w:val="00FC40F7"/>
    <w:rsid w:val="00FC5A6E"/>
    <w:rsid w:val="00FC7D31"/>
    <w:rsid w:val="00FD03C2"/>
    <w:rsid w:val="00FD1BFD"/>
    <w:rsid w:val="00FD3458"/>
    <w:rsid w:val="00FD4484"/>
    <w:rsid w:val="00FD4DB7"/>
    <w:rsid w:val="00FD5015"/>
    <w:rsid w:val="00FD55E5"/>
    <w:rsid w:val="00FD59B4"/>
    <w:rsid w:val="00FD6AD4"/>
    <w:rsid w:val="00FD6DFA"/>
    <w:rsid w:val="00FE0E49"/>
    <w:rsid w:val="00FE1A92"/>
    <w:rsid w:val="00FF0F06"/>
    <w:rsid w:val="00FF160C"/>
    <w:rsid w:val="00FF30AC"/>
    <w:rsid w:val="00FF4485"/>
    <w:rsid w:val="00FF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6766A7"/>
  <w14:defaultImageDpi w14:val="300"/>
  <w15:docId w15:val="{B8C3B098-45AB-4730-8CCF-3CD3D9BF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4896"/>
    <w:rPr>
      <w:rFonts w:ascii="Garamond" w:hAnsi="Garamond"/>
      <w:sz w:val="16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spacing w:line="24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Black" w:hAnsi="Arial Black"/>
      <w:spacing w:val="-5"/>
      <w:sz w:val="18"/>
    </w:rPr>
  </w:style>
  <w:style w:type="paragraph" w:styleId="Heading4">
    <w:name w:val="heading 4"/>
    <w:basedOn w:val="Normal"/>
    <w:next w:val="Normal"/>
    <w:qFormat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Normal"/>
    <w:qFormat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Normal"/>
    <w:qFormat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Normal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Normal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Normal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rFonts w:ascii="Arial Black" w:hAnsi="Arial Black" w:hint="default"/>
      <w:i w:val="0"/>
      <w:iCs w:val="0"/>
      <w:sz w:val="18"/>
    </w:rPr>
  </w:style>
  <w:style w:type="paragraph" w:customStyle="1" w:styleId="hsrkomList2">
    <w:name w:val="hsrkom List 2"/>
    <w:basedOn w:val="ListNumber"/>
    <w:rsid w:val="00E65120"/>
    <w:pPr>
      <w:numPr>
        <w:numId w:val="8"/>
      </w:numPr>
      <w:spacing w:after="0" w:line="360" w:lineRule="auto"/>
      <w:ind w:right="357"/>
    </w:pPr>
  </w:style>
  <w:style w:type="paragraph" w:styleId="ListNumber">
    <w:name w:val="List Number"/>
    <w:basedOn w:val="List"/>
    <w:pPr>
      <w:tabs>
        <w:tab w:val="clear" w:pos="720"/>
      </w:tabs>
      <w:ind w:left="720" w:right="360" w:hanging="360"/>
    </w:pPr>
  </w:style>
  <w:style w:type="paragraph" w:styleId="List">
    <w:name w:val="List"/>
    <w:basedOn w:val="Normal"/>
    <w:rsid w:val="00732C8B"/>
    <w:pPr>
      <w:tabs>
        <w:tab w:val="left" w:pos="720"/>
      </w:tabs>
      <w:spacing w:after="240"/>
      <w:ind w:left="360"/>
      <w:jc w:val="both"/>
    </w:pPr>
    <w:rPr>
      <w:spacing w:val="-5"/>
      <w:sz w:val="24"/>
    </w:rPr>
  </w:style>
  <w:style w:type="paragraph" w:styleId="Index1">
    <w:name w:val="index 1"/>
    <w:basedOn w:val="Normal"/>
    <w:semiHidden/>
    <w:pPr>
      <w:tabs>
        <w:tab w:val="right" w:leader="dot" w:pos="3960"/>
      </w:tabs>
      <w:spacing w:line="240" w:lineRule="atLeast"/>
      <w:ind w:left="720" w:hanging="720"/>
    </w:pPr>
    <w:rPr>
      <w:rFonts w:ascii="Arial Black" w:hAnsi="Arial Black"/>
      <w:sz w:val="15"/>
    </w:rPr>
  </w:style>
  <w:style w:type="paragraph" w:styleId="Index2">
    <w:name w:val="index 2"/>
    <w:basedOn w:val="Normal"/>
    <w:semiHidden/>
    <w:pPr>
      <w:tabs>
        <w:tab w:val="right" w:leader="dot" w:pos="3960"/>
      </w:tabs>
      <w:spacing w:line="240" w:lineRule="atLeast"/>
      <w:ind w:left="180"/>
    </w:pPr>
    <w:rPr>
      <w:rFonts w:ascii="Arial Black" w:hAnsi="Arial Black"/>
      <w:sz w:val="15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styleId="TOC1">
    <w:name w:val="toc 1"/>
    <w:basedOn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2">
    <w:name w:val="toc 2"/>
    <w:basedOn w:val="TOC1"/>
    <w:uiPriority w:val="39"/>
  </w:style>
  <w:style w:type="paragraph" w:styleId="TOC3">
    <w:name w:val="toc 3"/>
    <w:basedOn w:val="Normal"/>
    <w:next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Header">
    <w:name w:val="header"/>
    <w:basedOn w:val="Normal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styleId="Footer">
    <w:name w:val="footer"/>
    <w:basedOn w:val="Normal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paragraph" w:styleId="Caption">
    <w:name w:val="caption"/>
    <w:basedOn w:val="Normal"/>
    <w:next w:val="Normal"/>
    <w:qFormat/>
    <w:pPr>
      <w:spacing w:after="240"/>
    </w:pPr>
    <w:rPr>
      <w:spacing w:val="-5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MacroText">
    <w:name w:val="macro"/>
    <w:basedOn w:val="Normal"/>
    <w:semiHidden/>
    <w:rsid w:val="00732C8B"/>
    <w:pPr>
      <w:spacing w:after="240"/>
      <w:jc w:val="both"/>
    </w:pPr>
    <w:rPr>
      <w:rFonts w:ascii="Courier New" w:hAnsi="Courier New"/>
      <w:spacing w:val="-5"/>
      <w:sz w:val="24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ListBullet">
    <w:name w:val="List Bullet"/>
    <w:basedOn w:val="List"/>
    <w:pPr>
      <w:tabs>
        <w:tab w:val="clear" w:pos="720"/>
        <w:tab w:val="num" w:pos="360"/>
      </w:tabs>
      <w:ind w:right="360" w:hanging="360"/>
    </w:p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pPr>
      <w:tabs>
        <w:tab w:val="clear" w:pos="720"/>
        <w:tab w:val="left" w:pos="2160"/>
      </w:tabs>
      <w:ind w:left="2160"/>
    </w:pPr>
  </w:style>
  <w:style w:type="paragraph" w:styleId="ListBullet2">
    <w:name w:val="List Bullet 2"/>
    <w:basedOn w:val="ListBullet"/>
    <w:pPr>
      <w:ind w:left="1080"/>
    </w:pPr>
  </w:style>
  <w:style w:type="paragraph" w:styleId="ListBullet3">
    <w:name w:val="List Bullet 3"/>
    <w:basedOn w:val="ListBullet"/>
    <w:pPr>
      <w:ind w:left="1440"/>
    </w:pPr>
  </w:style>
  <w:style w:type="paragraph" w:styleId="ListBullet4">
    <w:name w:val="List Bullet 4"/>
    <w:basedOn w:val="ListBullet"/>
    <w:pPr>
      <w:ind w:left="1800"/>
    </w:p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2"/>
      </w:numPr>
      <w:pBdr>
        <w:bottom w:val="single" w:sz="6" w:space="0" w:color="auto"/>
      </w:pBdr>
      <w:spacing w:line="320" w:lineRule="exact"/>
    </w:pPr>
    <w:rPr>
      <w:sz w:val="18"/>
    </w:rPr>
  </w:style>
  <w:style w:type="paragraph" w:styleId="ListNumber2">
    <w:name w:val="List Number 2"/>
    <w:basedOn w:val="ListNumber"/>
    <w:pPr>
      <w:ind w:left="1080"/>
    </w:pPr>
  </w:style>
  <w:style w:type="paragraph" w:styleId="ListNumber3">
    <w:name w:val="List Number 3"/>
    <w:basedOn w:val="ListNumber"/>
    <w:pPr>
      <w:ind w:left="1440"/>
    </w:pPr>
  </w:style>
  <w:style w:type="paragraph" w:styleId="ListNumber4">
    <w:name w:val="List Number 4"/>
    <w:basedOn w:val="ListNumber"/>
    <w:pPr>
      <w:ind w:left="1800"/>
    </w:pPr>
  </w:style>
  <w:style w:type="paragraph" w:styleId="ListNumber5">
    <w:name w:val="List Number 5"/>
    <w:basedOn w:val="ListNumber"/>
    <w:pPr>
      <w:ind w:left="2160"/>
    </w:pPr>
  </w:style>
  <w:style w:type="paragraph" w:styleId="BodyTextIndent">
    <w:name w:val="Body Text Indent"/>
    <w:basedOn w:val="Normal"/>
    <w:rsid w:val="00732C8B"/>
    <w:pPr>
      <w:spacing w:after="240"/>
      <w:ind w:firstLine="360"/>
      <w:jc w:val="both"/>
    </w:pPr>
    <w:rPr>
      <w:spacing w:val="-5"/>
      <w:sz w:val="24"/>
    </w:r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Continue4">
    <w:name w:val="List Continue 4"/>
    <w:basedOn w:val="ListContinue"/>
    <w:pPr>
      <w:ind w:left="1800"/>
    </w:pPr>
  </w:style>
  <w:style w:type="paragraph" w:styleId="ListContinue5">
    <w:name w:val="List Continue 5"/>
    <w:basedOn w:val="ListContinue"/>
    <w:pPr>
      <w:ind w:left="2160"/>
    </w:pPr>
  </w:style>
  <w:style w:type="paragraph" w:styleId="Title">
    <w:name w:val="Title"/>
    <w:basedOn w:val="Normal"/>
    <w:qFormat/>
    <w:rsid w:val="00732C8B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color w:val="808080"/>
      <w:spacing w:val="-35"/>
      <w:kern w:val="28"/>
      <w:sz w:val="48"/>
    </w:rPr>
  </w:style>
  <w:style w:type="paragraph" w:styleId="Subtitle">
    <w:name w:val="Subtitle"/>
    <w:basedOn w:val="Title"/>
    <w:next w:val="Normal"/>
    <w:qFormat/>
    <w:pPr>
      <w:spacing w:before="1940" w:after="0" w:line="200" w:lineRule="atLeast"/>
    </w:pPr>
    <w:rPr>
      <w:rFonts w:ascii="Garamond" w:hAnsi="Garamond"/>
      <w:bCs/>
      <w:caps/>
      <w:spacing w:val="30"/>
      <w:sz w:val="18"/>
    </w:rPr>
  </w:style>
  <w:style w:type="paragraph" w:styleId="Date">
    <w:name w:val="Date"/>
    <w:basedOn w:val="Normal"/>
    <w:rsid w:val="00732C8B"/>
    <w:pPr>
      <w:spacing w:before="480" w:after="160"/>
      <w:jc w:val="center"/>
    </w:pPr>
    <w:rPr>
      <w:rFonts w:ascii="Times New Roman" w:hAnsi="Times New Roman"/>
      <w:b/>
      <w:sz w:val="20"/>
    </w:rPr>
  </w:style>
  <w:style w:type="paragraph" w:customStyle="1" w:styleId="hsrkomSub-bab2">
    <w:name w:val="hsrkom Sub-bab 2"/>
    <w:basedOn w:val="hsrkomParagraf"/>
    <w:rsid w:val="00F407EB"/>
    <w:pPr>
      <w:numPr>
        <w:numId w:val="10"/>
      </w:numPr>
    </w:pPr>
    <w:rPr>
      <w:b/>
      <w:bCs w:val="0"/>
    </w:rPr>
  </w:style>
  <w:style w:type="paragraph" w:customStyle="1" w:styleId="hsrkomParagraf">
    <w:name w:val="hsrkom Paragraf"/>
    <w:basedOn w:val="Normal"/>
    <w:rsid w:val="00C918AB"/>
    <w:pPr>
      <w:spacing w:before="240" w:after="120" w:line="360" w:lineRule="auto"/>
      <w:jc w:val="both"/>
    </w:pPr>
    <w:rPr>
      <w:bCs/>
      <w:sz w:val="24"/>
      <w:szCs w:val="24"/>
    </w:rPr>
  </w:style>
  <w:style w:type="paragraph" w:customStyle="1" w:styleId="BodyTextKeep">
    <w:name w:val="Body Text Keep"/>
    <w:basedOn w:val="Normal"/>
    <w:next w:val="hsrkomList2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ChapterLabel">
    <w:name w:val="Chapter Label"/>
    <w:basedOn w:val="Normal"/>
    <w:next w:val="Normal"/>
    <w:pPr>
      <w:keepNext/>
      <w:pBdr>
        <w:bottom w:val="single" w:sz="6" w:space="3" w:color="auto"/>
      </w:pBdr>
      <w:spacing w:after="240"/>
    </w:pPr>
    <w:rPr>
      <w:rFonts w:ascii="Arial Black" w:hAnsi="Arial Black"/>
      <w:caps/>
      <w:spacing w:val="70"/>
      <w:kern w:val="28"/>
      <w:sz w:val="15"/>
    </w:rPr>
  </w:style>
  <w:style w:type="paragraph" w:customStyle="1" w:styleId="ChapterSubtitle">
    <w:name w:val="Chapter Subtitle"/>
    <w:basedOn w:val="Normal"/>
    <w:next w:val="Normal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paragraph" w:customStyle="1" w:styleId="DocumentLabel">
    <w:name w:val="Document Label"/>
    <w:basedOn w:val="Normal"/>
    <w:pPr>
      <w:keepNext/>
      <w:spacing w:before="240" w:after="360"/>
    </w:pPr>
    <w:rPr>
      <w:b/>
      <w:kern w:val="28"/>
      <w:sz w:val="36"/>
    </w:r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pBdr>
        <w:top w:val="none" w:sz="0" w:space="0" w:color="auto"/>
      </w:pBdr>
      <w:tabs>
        <w:tab w:val="clear" w:pos="8640"/>
      </w:tabs>
    </w:pPr>
    <w:rPr>
      <w:spacing w:val="-10"/>
    </w:rPr>
  </w:style>
  <w:style w:type="paragraph" w:customStyle="1" w:styleId="FooterOdd">
    <w:name w:val="Footer Odd"/>
    <w:basedOn w:val="Footer"/>
    <w:pPr>
      <w:tabs>
        <w:tab w:val="right" w:pos="0"/>
      </w:tabs>
    </w:pPr>
  </w:style>
  <w:style w:type="paragraph" w:customStyle="1" w:styleId="FootnoteBase">
    <w:name w:val="Footnote Base"/>
    <w:basedOn w:val="Normal"/>
    <w:pPr>
      <w:spacing w:before="240"/>
    </w:pPr>
    <w:rPr>
      <w:sz w:val="18"/>
    </w:r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</w:pPr>
    <w:rPr>
      <w:rFonts w:ascii="Garamond" w:hAnsi="Garamond"/>
      <w:b/>
    </w:r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IndexBase">
    <w:name w:val="Index Base"/>
    <w:basedOn w:val="Normal"/>
    <w:pPr>
      <w:tabs>
        <w:tab w:val="right" w:pos="3960"/>
      </w:tabs>
      <w:spacing w:line="240" w:lineRule="atLeast"/>
    </w:pPr>
    <w:rPr>
      <w:sz w:val="18"/>
    </w:rPr>
  </w:style>
  <w:style w:type="paragraph" w:customStyle="1" w:styleId="ListBulletFirst">
    <w:name w:val="List Bullet First"/>
    <w:basedOn w:val="ListBullet"/>
    <w:next w:val="ListBullet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BulletLast">
    <w:name w:val="List Bullet Last"/>
    <w:basedOn w:val="ListBullet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First">
    <w:name w:val="List First"/>
    <w:basedOn w:val="List"/>
    <w:next w:val="List"/>
    <w:pPr>
      <w:spacing w:before="80" w:after="80"/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Last">
    <w:name w:val="List Last"/>
    <w:basedOn w:val="List"/>
    <w:next w:val="Normal"/>
    <w:pPr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NumberFirst">
    <w:name w:val="List Number First"/>
    <w:basedOn w:val="ListNumber"/>
    <w:next w:val="ListNumber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NumberLast">
    <w:name w:val="List Number Last"/>
    <w:basedOn w:val="ListNumber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Subtitle">
    <w:name w:val="Part Subtitle"/>
    <w:basedOn w:val="Normal"/>
    <w:next w:val="Normal"/>
    <w:pPr>
      <w:keepNext/>
      <w:spacing w:before="360" w:after="120"/>
      <w:jc w:val="center"/>
    </w:pPr>
    <w:rPr>
      <w:rFonts w:ascii="Arial" w:hAnsi="Arial"/>
      <w:i/>
      <w:kern w:val="28"/>
      <w:sz w:val="32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Normal"/>
    <w:next w:val="Caption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Heading">
    <w:name w:val="Section Heading"/>
    <w:basedOn w:val="Normal"/>
    <w:next w:val="Normal"/>
    <w:pPr>
      <w:spacing w:line="640" w:lineRule="atLeast"/>
    </w:pPr>
    <w:rPr>
      <w:rFonts w:ascii="Arial Black" w:hAnsi="Arial Black"/>
      <w:caps/>
      <w:spacing w:val="60"/>
      <w:sz w:val="15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paragraph" w:customStyle="1" w:styleId="TitleCover">
    <w:name w:val="Title Cover"/>
    <w:basedOn w:val="Normal"/>
    <w:next w:val="SubtitleCover"/>
    <w:rsid w:val="00732C8B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line="1440" w:lineRule="exact"/>
      <w:ind w:left="600" w:right="600"/>
      <w:jc w:val="right"/>
    </w:pPr>
    <w:rPr>
      <w:spacing w:val="-70"/>
      <w:kern w:val="28"/>
      <w:sz w:val="144"/>
    </w:rPr>
  </w:style>
  <w:style w:type="paragraph" w:customStyle="1" w:styleId="TOCBase">
    <w:name w:val="TOC Base"/>
    <w:basedOn w:val="TOC2"/>
  </w:style>
  <w:style w:type="character" w:styleId="FootnoteReference">
    <w:name w:val="footnote reference"/>
    <w:semiHidden/>
    <w:rPr>
      <w:sz w:val="18"/>
      <w:vertAlign w:val="superscript"/>
    </w:rPr>
  </w:style>
  <w:style w:type="character" w:styleId="CommentReference">
    <w:name w:val="annotation reference"/>
    <w:semiHidden/>
    <w:rPr>
      <w:sz w:val="16"/>
    </w:rPr>
  </w:style>
  <w:style w:type="character" w:styleId="LineNumber">
    <w:name w:val="line number"/>
    <w:rPr>
      <w:rFonts w:ascii="Arial" w:hAnsi="Arial" w:cs="Arial" w:hint="default"/>
      <w:sz w:val="18"/>
    </w:rPr>
  </w:style>
  <w:style w:type="character" w:styleId="PageNumber">
    <w:name w:val="page number"/>
    <w:rPr>
      <w:b/>
      <w:bCs w:val="0"/>
    </w:rPr>
  </w:style>
  <w:style w:type="character" w:styleId="EndnoteReference">
    <w:name w:val="endnote reference"/>
    <w:semiHidden/>
    <w:rPr>
      <w:sz w:val="18"/>
      <w:vertAlign w:val="superscript"/>
    </w:rPr>
  </w:style>
  <w:style w:type="character" w:customStyle="1" w:styleId="Lead-inEmphasis">
    <w:name w:val="Lead-in Emphasis"/>
    <w:rPr>
      <w:caps/>
      <w:sz w:val="22"/>
    </w:rPr>
  </w:style>
  <w:style w:type="character" w:customStyle="1" w:styleId="Superscript">
    <w:name w:val="Superscript"/>
    <w:rPr>
      <w:position w:val="0"/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character" w:styleId="Hyperlink">
    <w:name w:val="Hyperlink"/>
    <w:basedOn w:val="DefaultParagraphFont"/>
    <w:uiPriority w:val="99"/>
    <w:rsid w:val="003A00AE"/>
    <w:rPr>
      <w:color w:val="0000FF"/>
      <w:u w:val="single"/>
    </w:rPr>
  </w:style>
  <w:style w:type="paragraph" w:styleId="BodyText3">
    <w:name w:val="Body Text 3"/>
    <w:basedOn w:val="Normal"/>
    <w:rsid w:val="00087F1E"/>
    <w:pPr>
      <w:spacing w:after="120"/>
    </w:pPr>
    <w:rPr>
      <w:szCs w:val="16"/>
    </w:rPr>
  </w:style>
  <w:style w:type="paragraph" w:customStyle="1" w:styleId="ParagrafBukuPanduan">
    <w:name w:val="Paragraf Buku Panduan"/>
    <w:basedOn w:val="BodyText2"/>
    <w:link w:val="ParagrafBukuPanduanChar"/>
    <w:rsid w:val="000F5F80"/>
    <w:pPr>
      <w:spacing w:after="0" w:line="240" w:lineRule="auto"/>
      <w:ind w:firstLine="720"/>
      <w:jc w:val="both"/>
    </w:pPr>
    <w:rPr>
      <w:rFonts w:ascii="Tahoma" w:hAnsi="Tahoma" w:cs="Tahoma"/>
      <w:sz w:val="20"/>
      <w:szCs w:val="24"/>
      <w:lang w:val="en-GB"/>
    </w:rPr>
  </w:style>
  <w:style w:type="paragraph" w:styleId="BodyText2">
    <w:name w:val="Body Text 2"/>
    <w:basedOn w:val="Normal"/>
    <w:link w:val="BodyText2Char"/>
    <w:rsid w:val="000F5F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34517C"/>
    <w:rPr>
      <w:rFonts w:ascii="Garamond" w:hAnsi="Garamond"/>
      <w:sz w:val="16"/>
      <w:lang w:val="en-US" w:eastAsia="en-US" w:bidi="ar-SA"/>
    </w:rPr>
  </w:style>
  <w:style w:type="character" w:customStyle="1" w:styleId="ParagrafBukuPanduanChar">
    <w:name w:val="Paragraf Buku Panduan Char"/>
    <w:basedOn w:val="BodyText2Char"/>
    <w:link w:val="ParagrafBukuPanduan"/>
    <w:rsid w:val="0034517C"/>
    <w:rPr>
      <w:rFonts w:ascii="Tahoma" w:hAnsi="Tahoma" w:cs="Tahoma"/>
      <w:sz w:val="16"/>
      <w:szCs w:val="24"/>
      <w:lang w:val="en-GB" w:eastAsia="en-US" w:bidi="ar-SA"/>
    </w:rPr>
  </w:style>
  <w:style w:type="paragraph" w:customStyle="1" w:styleId="Paragraf">
    <w:name w:val="Paragraf"/>
    <w:basedOn w:val="Normal"/>
    <w:rsid w:val="00732C8B"/>
    <w:pPr>
      <w:ind w:firstLine="720"/>
      <w:jc w:val="both"/>
    </w:pPr>
    <w:rPr>
      <w:rFonts w:ascii="Times New Roman" w:hAnsi="Times New Roman"/>
      <w:noProof/>
      <w:sz w:val="20"/>
    </w:rPr>
  </w:style>
  <w:style w:type="paragraph" w:customStyle="1" w:styleId="Heading2b">
    <w:name w:val="Heading 2b"/>
    <w:basedOn w:val="Heading2"/>
    <w:rsid w:val="002A409E"/>
    <w:pPr>
      <w:shd w:val="clear" w:color="000000" w:fill="FFFFFF"/>
      <w:spacing w:before="240" w:after="60" w:line="240" w:lineRule="auto"/>
      <w:jc w:val="both"/>
    </w:pPr>
    <w:rPr>
      <w:rFonts w:ascii="Arial" w:hAnsi="Arial"/>
      <w:b/>
      <w:i/>
      <w:spacing w:val="0"/>
      <w:kern w:val="0"/>
      <w:sz w:val="24"/>
    </w:rPr>
  </w:style>
  <w:style w:type="paragraph" w:customStyle="1" w:styleId="TOCBagian">
    <w:name w:val="TOCBagian"/>
    <w:basedOn w:val="TOC1"/>
    <w:rsid w:val="002A409E"/>
    <w:pPr>
      <w:tabs>
        <w:tab w:val="clear" w:pos="3600"/>
        <w:tab w:val="left" w:pos="1008"/>
        <w:tab w:val="left" w:pos="1440"/>
        <w:tab w:val="right" w:pos="5040"/>
      </w:tabs>
      <w:spacing w:before="120" w:after="120" w:line="240" w:lineRule="auto"/>
    </w:pPr>
    <w:rPr>
      <w:rFonts w:ascii="Arial" w:hAnsi="Arial"/>
      <w:bCs/>
      <w:sz w:val="24"/>
      <w:lang w:val="en-GB"/>
    </w:rPr>
  </w:style>
  <w:style w:type="paragraph" w:customStyle="1" w:styleId="TOCBab">
    <w:name w:val="TOCBab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</w:pPr>
    <w:rPr>
      <w:rFonts w:ascii="Times New Roman" w:hAnsi="Times New Roman"/>
      <w:bCs/>
      <w:caps/>
      <w:sz w:val="20"/>
      <w:lang w:val="en-GB"/>
    </w:rPr>
  </w:style>
  <w:style w:type="paragraph" w:customStyle="1" w:styleId="TOCisi">
    <w:name w:val="TOCisi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  <w:ind w:left="810" w:hanging="810"/>
    </w:pPr>
    <w:rPr>
      <w:rFonts w:ascii="Times New Roman" w:hAnsi="Times New Roman"/>
      <w:b/>
      <w:bCs/>
      <w:caps/>
      <w:sz w:val="20"/>
      <w:lang w:val="en-GB"/>
    </w:rPr>
  </w:style>
  <w:style w:type="paragraph" w:customStyle="1" w:styleId="TocSubIsi">
    <w:name w:val="TocSubIsi"/>
    <w:basedOn w:val="TOCisi"/>
    <w:rsid w:val="002A409E"/>
    <w:pPr>
      <w:tabs>
        <w:tab w:val="clear" w:pos="630"/>
        <w:tab w:val="clear" w:pos="810"/>
        <w:tab w:val="left" w:pos="1440"/>
        <w:tab w:val="left" w:pos="1710"/>
        <w:tab w:val="left" w:leader="dot" w:pos="5040"/>
      </w:tabs>
      <w:ind w:firstLine="0"/>
    </w:pPr>
  </w:style>
  <w:style w:type="paragraph" w:styleId="BodyTextIndent2">
    <w:name w:val="Body Text Indent 2"/>
    <w:basedOn w:val="Normal"/>
    <w:rsid w:val="002A409E"/>
    <w:pPr>
      <w:ind w:left="1440" w:hanging="1080"/>
      <w:jc w:val="both"/>
    </w:pPr>
    <w:rPr>
      <w:rFonts w:ascii="Times New Roman" w:hAnsi="Times New Roman"/>
      <w:sz w:val="22"/>
    </w:rPr>
  </w:style>
  <w:style w:type="paragraph" w:styleId="NormalWeb">
    <w:name w:val="Normal (Web)"/>
    <w:basedOn w:val="Normal"/>
    <w:rsid w:val="002A409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/>
    </w:rPr>
  </w:style>
  <w:style w:type="paragraph" w:styleId="HTMLPreformatted">
    <w:name w:val="HTML Preformatted"/>
    <w:basedOn w:val="Normal"/>
    <w:rsid w:val="002A4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val="en-GB"/>
    </w:rPr>
  </w:style>
  <w:style w:type="character" w:styleId="HTMLCode">
    <w:name w:val="HTML Code"/>
    <w:basedOn w:val="DefaultParagraphFont"/>
    <w:rsid w:val="002A409E"/>
    <w:rPr>
      <w:rFonts w:ascii="Courier New" w:eastAsia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rsid w:val="002A409E"/>
    <w:rPr>
      <w:color w:val="800080"/>
      <w:u w:val="single"/>
    </w:rPr>
  </w:style>
  <w:style w:type="paragraph" w:styleId="BodyTextIndent3">
    <w:name w:val="Body Text Indent 3"/>
    <w:basedOn w:val="Normal"/>
    <w:rsid w:val="002A409E"/>
    <w:pPr>
      <w:ind w:left="1496" w:hanging="1496"/>
    </w:pPr>
    <w:rPr>
      <w:rFonts w:ascii="Tahoma" w:hAnsi="Tahoma" w:cs="Tahoma"/>
      <w:b/>
      <w:sz w:val="20"/>
      <w:szCs w:val="24"/>
      <w:lang w:val="en-GB"/>
    </w:rPr>
  </w:style>
  <w:style w:type="table" w:styleId="TableGrid">
    <w:name w:val="Table Grid"/>
    <w:basedOn w:val="TableNormal"/>
    <w:rsid w:val="002A4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2A409E"/>
    <w:rPr>
      <w:b/>
      <w:bCs/>
    </w:rPr>
  </w:style>
  <w:style w:type="paragraph" w:customStyle="1" w:styleId="hsrkomSub-bab1">
    <w:name w:val="hsrkom Sub-bab 1"/>
    <w:basedOn w:val="Normal"/>
    <w:rsid w:val="005E6616"/>
    <w:pPr>
      <w:numPr>
        <w:ilvl w:val="1"/>
        <w:numId w:val="12"/>
      </w:numPr>
      <w:spacing w:line="360" w:lineRule="auto"/>
    </w:pPr>
    <w:rPr>
      <w:b/>
      <w:sz w:val="28"/>
      <w:lang w:val="sv-SE"/>
    </w:rPr>
  </w:style>
  <w:style w:type="paragraph" w:styleId="BalloonText">
    <w:name w:val="Balloon Text"/>
    <w:basedOn w:val="Normal"/>
    <w:semiHidden/>
    <w:rsid w:val="00140FBF"/>
    <w:rPr>
      <w:rFonts w:ascii="Tahoma" w:hAnsi="Tahoma" w:cs="Tahoma"/>
      <w:szCs w:val="16"/>
    </w:rPr>
  </w:style>
  <w:style w:type="paragraph" w:styleId="ListParagraph">
    <w:name w:val="List Paragraph"/>
    <w:basedOn w:val="Normal"/>
    <w:uiPriority w:val="34"/>
    <w:qFormat/>
    <w:rsid w:val="00700563"/>
    <w:pPr>
      <w:ind w:left="720"/>
      <w:contextualSpacing/>
    </w:pPr>
  </w:style>
  <w:style w:type="character" w:customStyle="1" w:styleId="fontstyle01">
    <w:name w:val="fontstyle01"/>
    <w:basedOn w:val="DefaultParagraphFont"/>
    <w:rsid w:val="00B80035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80035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B97422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97422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B97422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9F312A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DefaultParagraphFont"/>
    <w:rsid w:val="009F312A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047B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kern w:val="0"/>
      <w:szCs w:val="32"/>
    </w:rPr>
  </w:style>
  <w:style w:type="table" w:styleId="PlainTable3">
    <w:name w:val="Plain Table 3"/>
    <w:basedOn w:val="TableNormal"/>
    <w:rsid w:val="0094021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rsid w:val="0094021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rsid w:val="0094021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9402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64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datatracker.ietf.org/doc/html/rfc1034" TargetMode="External"/><Relationship Id="rId50" Type="http://schemas.openxmlformats.org/officeDocument/2006/relationships/hyperlink" Target="https://datatracker.ietf.org/doc/html/rfc2616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footer" Target="footer1.xm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://svrdns200.com" TargetMode="External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datatracker.ietf.org/doc/html/rfc1035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www.rfceditor.org/rfc/rfc1812.html" TargetMode="Externa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datatracker.ietf.org/doc/html/rfc2131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Manu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24A0AD-BFEE-4D85-B9DF-935199B18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</Template>
  <TotalTime>236</TotalTime>
  <Pages>19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</vt:lpstr>
    </vt:vector>
  </TitlesOfParts>
  <Manager>Heru Sukoco</Manager>
  <Company>Departemen Ilmu Komputer FMIPA IPB</Company>
  <LinksUpToDate>false</LinksUpToDate>
  <CharactersWithSpaces>9991</CharactersWithSpaces>
  <SharedDoc>false</SharedDoc>
  <HyperlinkBase>http://www.ipb.ac.id/hsrkom</HyperlinkBase>
  <HLinks>
    <vt:vector size="234" baseType="variant">
      <vt:variant>
        <vt:i4>1245235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_Toc124205612</vt:lpwstr>
      </vt:variant>
      <vt:variant>
        <vt:i4>1245235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_Toc124205611</vt:lpwstr>
      </vt:variant>
      <vt:variant>
        <vt:i4>1245235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_Toc124205610</vt:lpwstr>
      </vt:variant>
      <vt:variant>
        <vt:i4>1179699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_Toc124205609</vt:lpwstr>
      </vt:variant>
      <vt:variant>
        <vt:i4>1179699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_Toc124205608</vt:lpwstr>
      </vt:variant>
      <vt:variant>
        <vt:i4>1179699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_Toc124205607</vt:lpwstr>
      </vt:variant>
      <vt:variant>
        <vt:i4>1179699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_Toc124205606</vt:lpwstr>
      </vt:variant>
      <vt:variant>
        <vt:i4>1179699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_Toc124205605</vt:lpwstr>
      </vt:variant>
      <vt:variant>
        <vt:i4>1179699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_Toc124205604</vt:lpwstr>
      </vt:variant>
      <vt:variant>
        <vt:i4>1179699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_Toc124205603</vt:lpwstr>
      </vt:variant>
      <vt:variant>
        <vt:i4>1179699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_Toc124205602</vt:lpwstr>
      </vt:variant>
      <vt:variant>
        <vt:i4>1179699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_Toc124205601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_Toc124205600</vt:lpwstr>
      </vt:variant>
      <vt:variant>
        <vt:i4>1769520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_Toc124205599</vt:lpwstr>
      </vt:variant>
      <vt:variant>
        <vt:i4>1769520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_Toc124205598</vt:lpwstr>
      </vt:variant>
      <vt:variant>
        <vt:i4>1769520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_Toc124205597</vt:lpwstr>
      </vt:variant>
      <vt:variant>
        <vt:i4>1769520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_Toc124205596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_Toc124205595</vt:lpwstr>
      </vt:variant>
      <vt:variant>
        <vt:i4>1769520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_Toc124205594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_Toc124205593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_Toc124205592</vt:lpwstr>
      </vt:variant>
      <vt:variant>
        <vt:i4>1441840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_Toc124205547</vt:lpwstr>
      </vt:variant>
      <vt:variant>
        <vt:i4>1441840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_Toc124205546</vt:lpwstr>
      </vt:variant>
      <vt:variant>
        <vt:i4>1441840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_Toc124205545</vt:lpwstr>
      </vt:variant>
      <vt:variant>
        <vt:i4>1441840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_Toc124205544</vt:lpwstr>
      </vt:variant>
      <vt:variant>
        <vt:i4>1441840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_Toc124205543</vt:lpwstr>
      </vt:variant>
      <vt:variant>
        <vt:i4>1441840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_Toc124205542</vt:lpwstr>
      </vt:variant>
      <vt:variant>
        <vt:i4>1441840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_Toc124205541</vt:lpwstr>
      </vt:variant>
      <vt:variant>
        <vt:i4>1441840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_Toc124205540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_Toc124205539</vt:lpwstr>
      </vt:variant>
      <vt:variant>
        <vt:i4>1114160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_Toc124205538</vt:lpwstr>
      </vt:variant>
      <vt:variant>
        <vt:i4>1114160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_Toc124205537</vt:lpwstr>
      </vt:variant>
      <vt:variant>
        <vt:i4>1114160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_Toc124205536</vt:lpwstr>
      </vt:variant>
      <vt:variant>
        <vt:i4>1114160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_Toc124205535</vt:lpwstr>
      </vt:variant>
      <vt:variant>
        <vt:i4>65600</vt:i4>
      </vt:variant>
      <vt:variant>
        <vt:i4>12</vt:i4>
      </vt:variant>
      <vt:variant>
        <vt:i4>0</vt:i4>
      </vt:variant>
      <vt:variant>
        <vt:i4>5</vt:i4>
      </vt:variant>
      <vt:variant>
        <vt:lpwstr>http://www.ilkom.fmipa.ipb.ac.id/~hsrkom</vt:lpwstr>
      </vt:variant>
      <vt:variant>
        <vt:lpwstr/>
      </vt:variant>
      <vt:variant>
        <vt:i4>1376332</vt:i4>
      </vt:variant>
      <vt:variant>
        <vt:i4>9</vt:i4>
      </vt:variant>
      <vt:variant>
        <vt:i4>0</vt:i4>
      </vt:variant>
      <vt:variant>
        <vt:i4>5</vt:i4>
      </vt:variant>
      <vt:variant>
        <vt:lpwstr>http://web.ipb.ac.id/~hsrkom</vt:lpwstr>
      </vt:variant>
      <vt:variant>
        <vt:lpwstr/>
      </vt:variant>
      <vt:variant>
        <vt:i4>1572898</vt:i4>
      </vt:variant>
      <vt:variant>
        <vt:i4>6</vt:i4>
      </vt:variant>
      <vt:variant>
        <vt:i4>0</vt:i4>
      </vt:variant>
      <vt:variant>
        <vt:i4>5</vt:i4>
      </vt:variant>
      <vt:variant>
        <vt:lpwstr>mailto:hsrkom@yahoo.com</vt:lpwstr>
      </vt:variant>
      <vt:variant>
        <vt:lpwstr/>
      </vt:variant>
      <vt:variant>
        <vt:i4>7536683</vt:i4>
      </vt:variant>
      <vt:variant>
        <vt:i4>3</vt:i4>
      </vt:variant>
      <vt:variant>
        <vt:i4>0</vt:i4>
      </vt:variant>
      <vt:variant>
        <vt:i4>5</vt:i4>
      </vt:variant>
      <vt:variant>
        <vt:lpwstr>mailto:heru_sukoco@ilkom.fmipa.ipb.ac.id</vt:lpwstr>
      </vt:variant>
      <vt:variant>
        <vt:lpwstr/>
      </vt:variant>
      <vt:variant>
        <vt:i4>196731</vt:i4>
      </vt:variant>
      <vt:variant>
        <vt:i4>0</vt:i4>
      </vt:variant>
      <vt:variant>
        <vt:i4>0</vt:i4>
      </vt:variant>
      <vt:variant>
        <vt:i4>5</vt:i4>
      </vt:variant>
      <vt:variant>
        <vt:lpwstr>mailto:hsrkom@ipb.ac.id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Praktikum</dc:title>
  <dc:subject>Perintah Linux Dasar</dc:subject>
  <dc:creator>Heru Sukoco</dc:creator>
  <cp:keywords>linux, perintah dasar, ssh, dig, ftp</cp:keywords>
  <dc:description>Mailto: hsrkom@ilkom.fmipa.ipb.ac.id_x000d_
CC: hsrkom@yahoo.com</dc:description>
  <cp:lastModifiedBy>Gede valendra</cp:lastModifiedBy>
  <cp:revision>6</cp:revision>
  <cp:lastPrinted>2026-10-16T06:57:00Z</cp:lastPrinted>
  <dcterms:created xsi:type="dcterms:W3CDTF">2026-10-15T16:01:00Z</dcterms:created>
  <dcterms:modified xsi:type="dcterms:W3CDTF">2026-10-16T07:28:00Z</dcterms:modified>
  <cp:category>Jaringan Komputer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  <property fmtid="{D5CDD505-2E9C-101B-9397-08002B2CF9AE}" pid="5" name="Department">
    <vt:lpwstr>Departemen Ilmu Komputer FMIPA IPB</vt:lpwstr>
  </property>
</Properties>
</file>