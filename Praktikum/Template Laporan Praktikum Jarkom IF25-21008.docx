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BA0F2" w14:textId="5E8AB067" w:rsidR="00A06CD5" w:rsidRPr="007E6519" w:rsidRDefault="00AD470E" w:rsidP="008B61BB">
      <w:pPr>
        <w:pStyle w:val="PartTitle"/>
        <w:framePr w:w="1353" w:h="1617" w:hRule="exact" w:wrap="notBeside" w:hAnchor="page" w:x="7639"/>
        <w:spacing w:line="240" w:lineRule="auto"/>
        <w:rPr>
          <w:spacing w:val="0"/>
          <w:sz w:val="22"/>
          <w:szCs w:val="36"/>
          <w:lang w:val="sv-SE"/>
        </w:rPr>
      </w:pPr>
      <w:r w:rsidRPr="000B1F40">
        <w:rPr>
          <w:noProof/>
          <w:spacing w:val="0"/>
          <w:sz w:val="20"/>
          <w:szCs w:val="36"/>
          <w:lang w:val="sv-SE"/>
        </w:rPr>
        <w:t>Pertemuan</w:t>
      </w:r>
    </w:p>
    <w:p w14:paraId="583A5F8B" w14:textId="5E1FB915" w:rsidR="00A06CD5" w:rsidRPr="007E6519" w:rsidRDefault="00997ECC" w:rsidP="008B61BB">
      <w:pPr>
        <w:pStyle w:val="PartLabel"/>
        <w:framePr w:w="1353" w:h="1617" w:hRule="exact" w:wrap="notBeside" w:hAnchor="page" w:x="7639"/>
        <w:spacing w:before="0" w:line="240" w:lineRule="auto"/>
        <w:rPr>
          <w:sz w:val="104"/>
          <w:lang w:val="sv-SE"/>
        </w:rPr>
      </w:pPr>
      <w:r w:rsidRPr="007E6519">
        <w:rPr>
          <w:sz w:val="104"/>
          <w:lang w:val="sv-SE"/>
        </w:rPr>
        <w:t>1</w:t>
      </w:r>
    </w:p>
    <w:p w14:paraId="52704C75" w14:textId="5689B245" w:rsidR="006C1A31" w:rsidRPr="008B61BB" w:rsidRDefault="00221F34" w:rsidP="008B61BB">
      <w:pPr>
        <w:pStyle w:val="CompanyName"/>
        <w:spacing w:before="120"/>
        <w:rPr>
          <w:sz w:val="24"/>
          <w:lang w:val="sv-SE"/>
        </w:rPr>
      </w:pPr>
      <w:r w:rsidRPr="008B61BB">
        <w:rPr>
          <w:b/>
          <w:noProof/>
          <w:kern w:val="28"/>
          <w:sz w:val="20"/>
          <w:szCs w:val="32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0C83AA89" wp14:editId="2C7CCD85">
                <wp:simplePos x="0" y="0"/>
                <wp:positionH relativeFrom="column">
                  <wp:posOffset>-73572</wp:posOffset>
                </wp:positionH>
                <wp:positionV relativeFrom="paragraph">
                  <wp:posOffset>-120869</wp:posOffset>
                </wp:positionV>
                <wp:extent cx="1734206" cy="331076"/>
                <wp:effectExtent l="0" t="0" r="0" b="0"/>
                <wp:wrapNone/>
                <wp:docPr id="420" name="Text Box 4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34206" cy="3310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xmlns:mv="urn:schemas-microsoft-com:mac:vml" xmlns:mo="http://schemas.microsoft.com/office/mac/office/2008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xmlns:mv="urn:schemas-microsoft-com:mac:vml" xmlns:mo="http://schemas.microsoft.com/office/mac/office/2008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D2CBC3" w14:textId="25B160C7" w:rsidR="00B324FA" w:rsidRPr="00AD470E" w:rsidRDefault="000A5316" w:rsidP="00F64E05">
                            <w:pPr>
                              <w:rPr>
                                <w:rFonts w:asciiTheme="minorHAnsi" w:hAnsiTheme="minorHAns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28"/>
                                <w:szCs w:val="28"/>
                              </w:rPr>
                              <w:t>Laporan</w:t>
                            </w:r>
                            <w:r w:rsidR="004E6562">
                              <w:rPr>
                                <w:rFonts w:asciiTheme="minorHAnsi" w:hAnsiTheme="minorHAnsi"/>
                                <w:sz w:val="28"/>
                                <w:szCs w:val="28"/>
                              </w:rPr>
                              <w:t xml:space="preserve"> Praktikum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C83AA89" id="_x0000_t202" coordsize="21600,21600" o:spt="202" path="m,l,21600r21600,l21600,xe">
                <v:stroke joinstyle="miter"/>
                <v:path gradientshapeok="t" o:connecttype="rect"/>
              </v:shapetype>
              <v:shape id="Text Box 441" o:spid="_x0000_s1026" type="#_x0000_t202" style="position:absolute;margin-left:-5.8pt;margin-top:-9.5pt;width:136.55pt;height:26.0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" filled="f" stroked="f">
                <v:textbox>
                  <w:txbxContent>
                    <w:p w14:paraId="21D2CBC3" w14:textId="25B160C7" w:rsidR="00B324FA" w:rsidRPr="00AD470E" w:rsidRDefault="000A5316" w:rsidP="00F64E05">
                      <w:pPr>
                        <w:rPr>
                          <w:rFonts w:asciiTheme="minorHAnsi" w:hAnsiTheme="minorHAnsi"/>
                          <w:sz w:val="28"/>
                          <w:szCs w:val="28"/>
                        </w:rPr>
                      </w:pPr>
                      <w:r>
                        <w:rPr>
                          <w:rFonts w:asciiTheme="minorHAnsi" w:hAnsiTheme="minorHAnsi"/>
                          <w:sz w:val="28"/>
                          <w:szCs w:val="28"/>
                        </w:rPr>
                        <w:t>Laporan</w:t>
                      </w:r>
                      <w:r w:rsidR="004E6562">
                        <w:rPr>
                          <w:rFonts w:asciiTheme="minorHAnsi" w:hAnsiTheme="minorHAnsi"/>
                          <w:sz w:val="28"/>
                          <w:szCs w:val="28"/>
                        </w:rPr>
                        <w:t xml:space="preserve"> Praktikum</w:t>
                      </w:r>
                    </w:p>
                  </w:txbxContent>
                </v:textbox>
              </v:shape>
            </w:pict>
          </mc:Fallback>
        </mc:AlternateContent>
      </w:r>
      <w:r w:rsidR="000147C1">
        <w:rPr>
          <w:sz w:val="26"/>
          <w:lang w:val="sv-SE"/>
        </w:rPr>
        <w:t>IF25-21008</w:t>
      </w:r>
      <w:r w:rsidRPr="008B61BB">
        <w:rPr>
          <w:sz w:val="24"/>
          <w:lang w:val="sv-SE"/>
        </w:rPr>
        <w:t xml:space="preserve">: </w:t>
      </w:r>
      <w:r w:rsidR="006A7827" w:rsidRPr="008B61BB">
        <w:rPr>
          <w:sz w:val="24"/>
          <w:lang w:val="sv-SE"/>
        </w:rPr>
        <w:t>JARINGAN KOMPUTER</w:t>
      </w:r>
    </w:p>
    <w:p w14:paraId="511383D1" w14:textId="4828EE5E" w:rsidR="00F82D60" w:rsidRPr="007B2CB7" w:rsidRDefault="000A5316" w:rsidP="008B61BB">
      <w:pPr>
        <w:pStyle w:val="SubtitleCover"/>
        <w:spacing w:after="960"/>
        <w:rPr>
          <w:lang w:val="fi-FI"/>
        </w:rPr>
      </w:pPr>
      <w:r>
        <w:rPr>
          <w:sz w:val="40"/>
          <w:lang w:val="fi-FI"/>
        </w:rPr>
        <w:t>Laporan</w:t>
      </w:r>
      <w:r w:rsidR="00AD470E" w:rsidRPr="008B61BB">
        <w:rPr>
          <w:sz w:val="40"/>
          <w:lang w:val="fi-FI"/>
        </w:rPr>
        <w:t xml:space="preserve"> Praktikum</w:t>
      </w:r>
      <w:r w:rsidR="003E676A" w:rsidRPr="008B61BB">
        <w:rPr>
          <w:sz w:val="40"/>
          <w:lang w:val="fi-FI"/>
        </w:rPr>
        <w:t>/Lab</w:t>
      </w:r>
    </w:p>
    <w:p w14:paraId="74B4CBAE" w14:textId="13C52F80" w:rsidR="00A06CD5" w:rsidRPr="008B61BB" w:rsidRDefault="000A5316" w:rsidP="00F82D60">
      <w:pPr>
        <w:pStyle w:val="TitleCover"/>
        <w:spacing w:line="720" w:lineRule="exact"/>
        <w:ind w:left="0" w:right="0"/>
        <w:jc w:val="center"/>
        <w:rPr>
          <w:rFonts w:ascii="Bernard MT Condensed" w:hAnsi="Bernard MT Condensed"/>
          <w:b/>
          <w:spacing w:val="0"/>
          <w:kern w:val="0"/>
          <w:sz w:val="48"/>
          <w:szCs w:val="48"/>
          <w:lang w:val="fi-FI"/>
        </w:rPr>
      </w:pPr>
      <w:r>
        <w:rPr>
          <w:rFonts w:ascii="Bernard MT Condensed" w:hAnsi="Bernard MT Condensed"/>
          <w:b/>
          <w:spacing w:val="0"/>
          <w:kern w:val="0"/>
          <w:sz w:val="48"/>
          <w:szCs w:val="48"/>
          <w:lang w:val="fi-FI"/>
        </w:rPr>
        <w:t>Judul Praktikum</w:t>
      </w:r>
    </w:p>
    <w:p w14:paraId="56F6BB7C" w14:textId="77777777" w:rsidR="00A06CD5" w:rsidRPr="007B2CB7" w:rsidRDefault="00A06CD5" w:rsidP="00732C8B">
      <w:pPr>
        <w:rPr>
          <w:kern w:val="28"/>
          <w:lang w:val="fi-FI"/>
        </w:rPr>
      </w:pPr>
    </w:p>
    <w:p w14:paraId="6B7A26C3" w14:textId="77777777" w:rsidR="00CC4836" w:rsidRDefault="00CC4836" w:rsidP="00CC4836">
      <w:pPr>
        <w:jc w:val="right"/>
        <w:rPr>
          <w:b/>
          <w:kern w:val="28"/>
          <w:sz w:val="28"/>
          <w:szCs w:val="32"/>
          <w:lang w:val="sv-SE"/>
        </w:rPr>
      </w:pPr>
    </w:p>
    <w:p w14:paraId="26026314" w14:textId="77777777" w:rsidR="00CC4836" w:rsidRDefault="00CC4836" w:rsidP="00CC4836">
      <w:pPr>
        <w:jc w:val="right"/>
        <w:rPr>
          <w:b/>
          <w:kern w:val="28"/>
          <w:sz w:val="28"/>
          <w:szCs w:val="32"/>
          <w:lang w:val="sv-SE"/>
        </w:rPr>
      </w:pPr>
    </w:p>
    <w:p w14:paraId="6CC08840" w14:textId="19B1249C" w:rsidR="00CC4836" w:rsidRDefault="000B1F40" w:rsidP="00CC4836">
      <w:pPr>
        <w:jc w:val="right"/>
        <w:rPr>
          <w:b/>
          <w:kern w:val="28"/>
          <w:sz w:val="28"/>
          <w:szCs w:val="32"/>
          <w:lang w:val="sv-SE"/>
        </w:rPr>
      </w:pPr>
      <w:r>
        <w:rPr>
          <w:b/>
          <w:kern w:val="28"/>
          <w:sz w:val="28"/>
          <w:szCs w:val="32"/>
          <w:lang w:val="sv-SE"/>
        </w:rPr>
        <w:t>Gede Valendra</w:t>
      </w:r>
    </w:p>
    <w:p w14:paraId="59384A1A" w14:textId="5D1011F3" w:rsidR="00E93115" w:rsidRDefault="00E93115" w:rsidP="00CC4836">
      <w:pPr>
        <w:jc w:val="right"/>
        <w:rPr>
          <w:b/>
          <w:kern w:val="28"/>
          <w:sz w:val="28"/>
          <w:szCs w:val="32"/>
          <w:lang w:val="sv-SE"/>
        </w:rPr>
      </w:pPr>
      <w:r>
        <w:rPr>
          <w:b/>
          <w:kern w:val="28"/>
          <w:sz w:val="28"/>
          <w:szCs w:val="32"/>
          <w:lang w:val="sv-SE"/>
        </w:rPr>
        <w:t>RC</w:t>
      </w:r>
    </w:p>
    <w:p w14:paraId="3137DEEF" w14:textId="17D1DC21" w:rsidR="00CC4836" w:rsidRDefault="000B1F40" w:rsidP="00CC4836">
      <w:pPr>
        <w:jc w:val="right"/>
        <w:rPr>
          <w:b/>
          <w:kern w:val="28"/>
          <w:sz w:val="28"/>
          <w:szCs w:val="32"/>
          <w:lang w:val="sv-SE"/>
        </w:rPr>
      </w:pPr>
      <w:r>
        <w:rPr>
          <w:b/>
          <w:kern w:val="28"/>
          <w:sz w:val="28"/>
          <w:szCs w:val="32"/>
          <w:lang w:val="sv-SE"/>
        </w:rPr>
        <w:t>124140142</w:t>
      </w:r>
    </w:p>
    <w:p w14:paraId="53728E0E" w14:textId="77777777" w:rsidR="00CC4836" w:rsidRDefault="00CC4836" w:rsidP="00CC4836">
      <w:pPr>
        <w:rPr>
          <w:b/>
          <w:kern w:val="28"/>
          <w:sz w:val="32"/>
          <w:szCs w:val="32"/>
          <w:lang w:val="sv-SE"/>
        </w:rPr>
      </w:pPr>
    </w:p>
    <w:p w14:paraId="6E1A233D" w14:textId="4257F661" w:rsidR="0063144B" w:rsidRPr="008B61BB" w:rsidRDefault="0063144B" w:rsidP="00525356">
      <w:pPr>
        <w:jc w:val="right"/>
        <w:rPr>
          <w:b/>
          <w:kern w:val="28"/>
          <w:sz w:val="28"/>
          <w:szCs w:val="32"/>
          <w:u w:val="single"/>
          <w:lang w:val="sv-SE"/>
        </w:rPr>
      </w:pPr>
      <w:r w:rsidRPr="008B61BB">
        <w:rPr>
          <w:b/>
          <w:kern w:val="28"/>
          <w:sz w:val="28"/>
          <w:szCs w:val="32"/>
          <w:u w:val="single"/>
          <w:lang w:val="sv-SE"/>
        </w:rPr>
        <w:t xml:space="preserve">Tim </w:t>
      </w:r>
      <w:r w:rsidR="00DD0B5A">
        <w:rPr>
          <w:b/>
          <w:kern w:val="28"/>
          <w:sz w:val="28"/>
          <w:szCs w:val="32"/>
          <w:u w:val="single"/>
          <w:lang w:val="sv-SE"/>
        </w:rPr>
        <w:t>Asisten</w:t>
      </w:r>
    </w:p>
    <w:p w14:paraId="3B830F45" w14:textId="2EBDEAC0" w:rsidR="008E2370" w:rsidRPr="008B61BB" w:rsidRDefault="000B1F40" w:rsidP="00525356">
      <w:pPr>
        <w:jc w:val="right"/>
        <w:rPr>
          <w:b/>
          <w:kern w:val="28"/>
          <w:sz w:val="28"/>
          <w:szCs w:val="32"/>
          <w:lang w:val="sv-SE"/>
        </w:rPr>
      </w:pPr>
      <w:r w:rsidRPr="000B1F40">
        <w:rPr>
          <w:b/>
          <w:kern w:val="28"/>
          <w:sz w:val="28"/>
          <w:szCs w:val="32"/>
        </w:rPr>
        <w:t>Daniel Calvin Simanjuntak</w:t>
      </w:r>
    </w:p>
    <w:p w14:paraId="027D7410" w14:textId="23C49B3E" w:rsidR="00DD0B5A" w:rsidRDefault="000B1F40" w:rsidP="00CC4836">
      <w:pPr>
        <w:jc w:val="right"/>
        <w:rPr>
          <w:b/>
          <w:kern w:val="28"/>
          <w:sz w:val="28"/>
          <w:szCs w:val="32"/>
          <w:lang w:val="sv-SE"/>
        </w:rPr>
      </w:pPr>
      <w:r w:rsidRPr="000B1F40">
        <w:rPr>
          <w:b/>
          <w:kern w:val="28"/>
          <w:sz w:val="28"/>
          <w:szCs w:val="32"/>
        </w:rPr>
        <w:t>Zakhi Algifari</w:t>
      </w:r>
    </w:p>
    <w:p w14:paraId="19399B13" w14:textId="04693262" w:rsidR="008E2370" w:rsidRDefault="008E2370" w:rsidP="00DD0B5A">
      <w:pPr>
        <w:rPr>
          <w:b/>
          <w:kern w:val="28"/>
          <w:sz w:val="32"/>
          <w:szCs w:val="32"/>
          <w:lang w:val="sv-SE"/>
        </w:rPr>
      </w:pPr>
    </w:p>
    <w:p w14:paraId="6A4109BC" w14:textId="6D438EAD" w:rsidR="001E7649" w:rsidRDefault="001E7649" w:rsidP="00525356">
      <w:pPr>
        <w:jc w:val="right"/>
        <w:rPr>
          <w:b/>
          <w:kern w:val="28"/>
          <w:sz w:val="32"/>
          <w:szCs w:val="32"/>
          <w:lang w:val="sv-SE"/>
        </w:rPr>
      </w:pPr>
    </w:p>
    <w:p w14:paraId="5C1F7146" w14:textId="425FBFDA" w:rsidR="0063144B" w:rsidRDefault="0063144B" w:rsidP="00525356">
      <w:pPr>
        <w:jc w:val="right"/>
        <w:rPr>
          <w:b/>
          <w:kern w:val="28"/>
          <w:sz w:val="32"/>
          <w:szCs w:val="32"/>
          <w:lang w:val="sv-SE"/>
        </w:rPr>
      </w:pPr>
    </w:p>
    <w:p w14:paraId="3D496D8F" w14:textId="0BFE8185" w:rsidR="001E7649" w:rsidRPr="008B61BB" w:rsidRDefault="00CC2DCE" w:rsidP="00CC2DCE">
      <w:pPr>
        <w:ind w:right="-17" w:firstLine="720"/>
        <w:jc w:val="right"/>
        <w:rPr>
          <w:b/>
          <w:kern w:val="28"/>
          <w:sz w:val="28"/>
          <w:szCs w:val="32"/>
          <w:lang w:val="sv-SE"/>
        </w:rPr>
      </w:pPr>
      <w:r>
        <w:rPr>
          <w:b/>
          <w:kern w:val="28"/>
          <w:sz w:val="28"/>
          <w:szCs w:val="32"/>
          <w:lang w:val="sv-SE"/>
        </w:rPr>
        <w:t xml:space="preserve">       </w:t>
      </w:r>
      <w:r w:rsidR="00AD470E" w:rsidRPr="008B61BB">
        <w:rPr>
          <w:b/>
          <w:kern w:val="28"/>
          <w:sz w:val="28"/>
          <w:szCs w:val="32"/>
          <w:lang w:val="sv-SE"/>
        </w:rPr>
        <w:t>Teknik Informatika</w:t>
      </w:r>
    </w:p>
    <w:p w14:paraId="44FCECB4" w14:textId="5FEA8D61" w:rsidR="00D76760" w:rsidRPr="008B61BB" w:rsidRDefault="00CC2DCE" w:rsidP="001E7649">
      <w:pPr>
        <w:jc w:val="right"/>
        <w:rPr>
          <w:b/>
          <w:kern w:val="28"/>
          <w:sz w:val="28"/>
          <w:szCs w:val="32"/>
          <w:lang w:val="sv-SE"/>
        </w:rPr>
      </w:pPr>
      <w:r>
        <w:rPr>
          <w:b/>
          <w:kern w:val="28"/>
          <w:sz w:val="28"/>
          <w:szCs w:val="32"/>
          <w:lang w:val="sv-SE"/>
        </w:rPr>
        <w:t>Fakultas</w:t>
      </w:r>
      <w:r w:rsidR="00AD470E" w:rsidRPr="008B61BB">
        <w:rPr>
          <w:b/>
          <w:kern w:val="28"/>
          <w:sz w:val="28"/>
          <w:szCs w:val="32"/>
          <w:lang w:val="sv-SE"/>
        </w:rPr>
        <w:t xml:space="preserve"> </w:t>
      </w:r>
      <w:r w:rsidR="00B66BA5" w:rsidRPr="008B61BB">
        <w:rPr>
          <w:b/>
          <w:kern w:val="28"/>
          <w:sz w:val="28"/>
          <w:szCs w:val="32"/>
          <w:lang w:val="sv-SE"/>
        </w:rPr>
        <w:t>Teknologi</w:t>
      </w:r>
      <w:r w:rsidR="008B61BB">
        <w:rPr>
          <w:b/>
          <w:kern w:val="28"/>
          <w:sz w:val="28"/>
          <w:szCs w:val="32"/>
          <w:lang w:val="sv-SE"/>
        </w:rPr>
        <w:t xml:space="preserve"> </w:t>
      </w:r>
      <w:r w:rsidR="00B66BA5" w:rsidRPr="008B61BB">
        <w:rPr>
          <w:b/>
          <w:kern w:val="28"/>
          <w:sz w:val="28"/>
          <w:szCs w:val="32"/>
          <w:lang w:val="sv-SE"/>
        </w:rPr>
        <w:t>Industri</w:t>
      </w:r>
    </w:p>
    <w:p w14:paraId="58C7F217" w14:textId="443EA43F" w:rsidR="00D76760" w:rsidRPr="008B61BB" w:rsidRDefault="00AB707A" w:rsidP="001E7649">
      <w:pPr>
        <w:jc w:val="right"/>
        <w:rPr>
          <w:b/>
          <w:kern w:val="28"/>
          <w:sz w:val="28"/>
          <w:szCs w:val="32"/>
          <w:lang w:val="sv-SE"/>
        </w:rPr>
      </w:pPr>
      <w:r>
        <w:rPr>
          <w:noProof/>
        </w:rPr>
        <w:drawing>
          <wp:anchor distT="0" distB="0" distL="114300" distR="114300" simplePos="0" relativeHeight="251654144" behindDoc="0" locked="0" layoutInCell="1" allowOverlap="1" wp14:anchorId="42689016" wp14:editId="0722CFD4">
            <wp:simplePos x="0" y="0"/>
            <wp:positionH relativeFrom="column">
              <wp:posOffset>-77107</wp:posOffset>
            </wp:positionH>
            <wp:positionV relativeFrom="paragraph">
              <wp:posOffset>113582</wp:posOffset>
            </wp:positionV>
            <wp:extent cx="740229" cy="895619"/>
            <wp:effectExtent l="0" t="0" r="0" b="0"/>
            <wp:wrapNone/>
            <wp:docPr id="438" name="Picture 4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8" descr="logo ipb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0229" cy="8956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76760" w:rsidRPr="008B61BB">
        <w:rPr>
          <w:b/>
          <w:kern w:val="28"/>
          <w:sz w:val="28"/>
          <w:szCs w:val="32"/>
          <w:lang w:val="sv-SE"/>
        </w:rPr>
        <w:t xml:space="preserve">Institut </w:t>
      </w:r>
      <w:r w:rsidR="00B66BA5" w:rsidRPr="008B61BB">
        <w:rPr>
          <w:b/>
          <w:kern w:val="28"/>
          <w:sz w:val="28"/>
          <w:szCs w:val="32"/>
          <w:lang w:val="sv-SE"/>
        </w:rPr>
        <w:t>Teknologi Sumatera</w:t>
      </w:r>
    </w:p>
    <w:p w14:paraId="099F3FCA" w14:textId="76F35512" w:rsidR="00D76760" w:rsidRPr="008B61BB" w:rsidRDefault="00AB707A" w:rsidP="001E7649">
      <w:pPr>
        <w:jc w:val="right"/>
        <w:rPr>
          <w:b/>
          <w:kern w:val="28"/>
          <w:sz w:val="28"/>
          <w:szCs w:val="32"/>
          <w:lang w:val="sv-SE"/>
        </w:rPr>
      </w:pPr>
      <w:r>
        <w:rPr>
          <w:b/>
          <w:noProof/>
          <w:kern w:val="28"/>
          <w:sz w:val="28"/>
          <w:szCs w:val="32"/>
          <w:lang w:val="sv-SE"/>
        </w:rPr>
        <w:drawing>
          <wp:anchor distT="0" distB="0" distL="114300" distR="114300" simplePos="0" relativeHeight="251659264" behindDoc="0" locked="0" layoutInCell="1" allowOverlap="1" wp14:anchorId="1C4076A4" wp14:editId="16E0E737">
            <wp:simplePos x="0" y="0"/>
            <wp:positionH relativeFrom="column">
              <wp:posOffset>2624183</wp:posOffset>
            </wp:positionH>
            <wp:positionV relativeFrom="paragraph">
              <wp:posOffset>261620</wp:posOffset>
            </wp:positionV>
            <wp:extent cx="2069279" cy="583474"/>
            <wp:effectExtent l="0" t="0" r="1270" b="1270"/>
            <wp:wrapNone/>
            <wp:docPr id="1064591652" name="Picture 3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591652" name="Picture 3" descr="A black text on a white background&#10;&#10;Description automatically generated"/>
                    <pic:cNvPicPr/>
                  </pic:nvPicPr>
                  <pic:blipFill rotWithShape="1">
                    <a:blip r:embed="rId9"/>
                    <a:srcRect l="7208" r="10563"/>
                    <a:stretch/>
                  </pic:blipFill>
                  <pic:spPr bwMode="auto">
                    <a:xfrm>
                      <a:off x="0" y="0"/>
                      <a:ext cx="2069279" cy="5834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noProof/>
          <w:kern w:val="28"/>
          <w:sz w:val="28"/>
          <w:szCs w:val="32"/>
          <w:lang w:val="sv-SE"/>
        </w:rPr>
        <w:drawing>
          <wp:anchor distT="0" distB="0" distL="114300" distR="114300" simplePos="0" relativeHeight="251658240" behindDoc="0" locked="0" layoutInCell="1" allowOverlap="1" wp14:anchorId="51DF4136" wp14:editId="223BDAA7">
            <wp:simplePos x="0" y="0"/>
            <wp:positionH relativeFrom="column">
              <wp:posOffset>949688</wp:posOffset>
            </wp:positionH>
            <wp:positionV relativeFrom="paragraph">
              <wp:posOffset>313690</wp:posOffset>
            </wp:positionV>
            <wp:extent cx="1453537" cy="470262"/>
            <wp:effectExtent l="0" t="0" r="0" b="0"/>
            <wp:wrapNone/>
            <wp:docPr id="701209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20970" name="Picture 7012097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53537" cy="4702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D42DC">
        <w:rPr>
          <w:b/>
          <w:kern w:val="28"/>
          <w:sz w:val="28"/>
          <w:szCs w:val="32"/>
          <w:lang w:val="sv-SE"/>
        </w:rPr>
        <w:t>Oktober</w:t>
      </w:r>
      <w:r w:rsidR="005F06E4">
        <w:rPr>
          <w:b/>
          <w:kern w:val="28"/>
          <w:sz w:val="28"/>
          <w:szCs w:val="32"/>
          <w:lang w:val="sv-SE"/>
        </w:rPr>
        <w:t xml:space="preserve"> </w:t>
      </w:r>
      <w:r w:rsidR="000147C1">
        <w:rPr>
          <w:b/>
          <w:kern w:val="28"/>
          <w:sz w:val="28"/>
          <w:szCs w:val="32"/>
          <w:lang w:val="sv-SE"/>
        </w:rPr>
        <w:t>202</w:t>
      </w:r>
      <w:r w:rsidR="006512E3">
        <w:rPr>
          <w:b/>
          <w:kern w:val="28"/>
          <w:sz w:val="28"/>
          <w:szCs w:val="32"/>
          <w:lang w:val="sv-SE"/>
        </w:rPr>
        <w:t>6</w:t>
      </w:r>
    </w:p>
    <w:p w14:paraId="3D5EDD48" w14:textId="77777777" w:rsidR="00D76760" w:rsidRPr="008B61BB" w:rsidRDefault="00D76760" w:rsidP="00D76760">
      <w:pPr>
        <w:jc w:val="center"/>
        <w:rPr>
          <w:b/>
          <w:kern w:val="28"/>
          <w:sz w:val="28"/>
          <w:szCs w:val="32"/>
          <w:lang w:val="sv-SE"/>
        </w:rPr>
        <w:sectPr w:rsidR="00D76760" w:rsidRPr="008B61BB" w:rsidSect="00657C9F">
          <w:footerReference w:type="default" r:id="rId11"/>
          <w:pgSz w:w="9979" w:h="14175" w:code="1"/>
          <w:pgMar w:top="958" w:right="958" w:bottom="958" w:left="958" w:header="0" w:footer="0" w:gutter="0"/>
          <w:pgNumType w:start="0"/>
          <w:cols w:space="720"/>
          <w:titlePg/>
          <w:docGrid w:linePitch="360"/>
        </w:sectPr>
      </w:pPr>
    </w:p>
    <w:p w14:paraId="2ABC534F" w14:textId="0E23CD5A" w:rsidR="00613A41" w:rsidRPr="000B1F40" w:rsidRDefault="00AB707A" w:rsidP="00613A41">
      <w:pPr>
        <w:pStyle w:val="Subtitle"/>
        <w:spacing w:before="1320"/>
        <w:rPr>
          <w:lang w:val="sv-SE"/>
        </w:rPr>
      </w:pPr>
      <w:r w:rsidRPr="000B1F40">
        <w:rPr>
          <w:lang w:val="sv-SE"/>
        </w:rPr>
        <w:lastRenderedPageBreak/>
        <w:t>Fakultas</w:t>
      </w:r>
      <w:r w:rsidR="0045343A" w:rsidRPr="000B1F40">
        <w:rPr>
          <w:lang w:val="sv-SE"/>
        </w:rPr>
        <w:t xml:space="preserve"> </w:t>
      </w:r>
      <w:r w:rsidR="00B66BA5" w:rsidRPr="000B1F40">
        <w:rPr>
          <w:lang w:val="sv-SE"/>
        </w:rPr>
        <w:t>teknologi industri</w:t>
      </w:r>
    </w:p>
    <w:p w14:paraId="7B5BF622" w14:textId="5E1C3666" w:rsidR="0045343A" w:rsidRPr="000B1F40" w:rsidRDefault="00B66BA5" w:rsidP="00613A41">
      <w:pPr>
        <w:pStyle w:val="Subtitle"/>
        <w:spacing w:before="120" w:after="720"/>
        <w:rPr>
          <w:lang w:val="sv-SE"/>
        </w:rPr>
      </w:pPr>
      <w:r w:rsidRPr="000B1F40">
        <w:rPr>
          <w:lang w:val="sv-SE"/>
        </w:rPr>
        <w:t xml:space="preserve">itera </w:t>
      </w:r>
      <w:r w:rsidR="000147C1" w:rsidRPr="000B1F40">
        <w:rPr>
          <w:lang w:val="sv-SE"/>
        </w:rPr>
        <w:t>202</w:t>
      </w:r>
      <w:r w:rsidR="006512E3">
        <w:rPr>
          <w:lang w:val="sv-SE"/>
        </w:rPr>
        <w:t>6</w:t>
      </w:r>
    </w:p>
    <w:p w14:paraId="11FE7489" w14:textId="2354577C" w:rsidR="0045343A" w:rsidRPr="000B1F40" w:rsidRDefault="0045343A" w:rsidP="0045343A">
      <w:pPr>
        <w:pStyle w:val="Title"/>
        <w:spacing w:after="2760"/>
        <w:rPr>
          <w:lang w:val="sv-SE"/>
        </w:rPr>
      </w:pPr>
      <w:r w:rsidRPr="000D1622">
        <w:rPr>
          <w:rFonts w:ascii="Garamond" w:hAnsi="Garamond"/>
          <w:color w:val="auto"/>
          <w:spacing w:val="-60"/>
          <w:kern w:val="0"/>
          <w:sz w:val="72"/>
          <w:szCs w:val="72"/>
          <w:lang w:val="sv-SE"/>
        </w:rPr>
        <w:t xml:space="preserve"> </w:t>
      </w:r>
      <w:r w:rsidR="00E93115">
        <w:rPr>
          <w:lang w:val="sv-SE"/>
        </w:rPr>
        <w:t>Judul Praktikum</w:t>
      </w:r>
    </w:p>
    <w:p w14:paraId="5B35B9E8" w14:textId="05CCAC56" w:rsidR="00DC51DA" w:rsidRPr="000B1F40" w:rsidRDefault="000B1F40" w:rsidP="000B1F40">
      <w:pPr>
        <w:pStyle w:val="ReturnAddress"/>
        <w:rPr>
          <w:b/>
          <w:lang w:val="sv-SE"/>
        </w:rPr>
      </w:pPr>
      <w:r>
        <w:rPr>
          <w:b/>
          <w:lang w:val="sv-SE"/>
        </w:rPr>
        <w:t>Gede Valendra (124140142)</w:t>
      </w:r>
    </w:p>
    <w:p w14:paraId="280AA091" w14:textId="77777777" w:rsidR="00511410" w:rsidRPr="000B1F40" w:rsidRDefault="00511410" w:rsidP="0045343A">
      <w:pPr>
        <w:pStyle w:val="ReturnAddress"/>
        <w:rPr>
          <w:b/>
          <w:lang w:val="sv-SE"/>
        </w:rPr>
      </w:pPr>
    </w:p>
    <w:p w14:paraId="1DCCF84F" w14:textId="51BF1728" w:rsidR="00DC51DA" w:rsidRPr="000B1F40" w:rsidRDefault="00511410" w:rsidP="00101450">
      <w:pPr>
        <w:pStyle w:val="ReturnAddress"/>
        <w:rPr>
          <w:b/>
          <w:lang w:val="sv-SE"/>
        </w:rPr>
      </w:pPr>
      <w:r w:rsidRPr="000B1F40">
        <w:rPr>
          <w:b/>
          <w:lang w:val="sv-SE"/>
        </w:rPr>
        <w:t>Jika tugas individu cukup tulis nama dan nim saja</w:t>
      </w:r>
    </w:p>
    <w:p w14:paraId="5B1E2BE3" w14:textId="77777777" w:rsidR="00DC51DA" w:rsidRPr="000B1F40" w:rsidRDefault="00DC51DA" w:rsidP="0045343A">
      <w:pPr>
        <w:pStyle w:val="ReturnAddress"/>
        <w:rPr>
          <w:b/>
          <w:lang w:val="sv-SE"/>
        </w:rPr>
      </w:pPr>
    </w:p>
    <w:p w14:paraId="17F0626D" w14:textId="77777777" w:rsidR="00511410" w:rsidRPr="000B1F40" w:rsidRDefault="00511410" w:rsidP="0045343A">
      <w:pPr>
        <w:pStyle w:val="ReturnAddress"/>
        <w:rPr>
          <w:b/>
          <w:lang w:val="sv-SE"/>
        </w:rPr>
      </w:pPr>
    </w:p>
    <w:p w14:paraId="688F83BD" w14:textId="526979B4" w:rsidR="0045343A" w:rsidRPr="000B1F40" w:rsidRDefault="00B66BA5" w:rsidP="0045343A">
      <w:pPr>
        <w:pStyle w:val="ReturnAddress"/>
        <w:rPr>
          <w:lang w:val="sv-SE"/>
        </w:rPr>
      </w:pPr>
      <w:r w:rsidRPr="000B1F40">
        <w:rPr>
          <w:lang w:val="sv-SE"/>
        </w:rPr>
        <w:t>ITERA</w:t>
      </w:r>
      <w:r w:rsidR="0045343A" w:rsidRPr="000B1F40">
        <w:rPr>
          <w:lang w:val="sv-SE"/>
        </w:rPr>
        <w:t xml:space="preserve"> Laboratory</w:t>
      </w:r>
    </w:p>
    <w:p w14:paraId="245066BD" w14:textId="3B821E7A" w:rsidR="00B66BA5" w:rsidRPr="000B1F40" w:rsidRDefault="00B66BA5" w:rsidP="0045343A">
      <w:pPr>
        <w:pStyle w:val="ReturnAddress"/>
        <w:rPr>
          <w:lang w:val="sv-SE"/>
        </w:rPr>
      </w:pPr>
      <w:r w:rsidRPr="000B1F40">
        <w:rPr>
          <w:lang w:val="sv-SE"/>
        </w:rPr>
        <w:t>Program Studi Teknik Informatika</w:t>
      </w:r>
    </w:p>
    <w:p w14:paraId="2BC3BE02" w14:textId="2CA66650" w:rsidR="00657C9F" w:rsidRPr="000B1F40" w:rsidRDefault="0023062A" w:rsidP="0045343A">
      <w:pPr>
        <w:pStyle w:val="ReturnAddress"/>
        <w:rPr>
          <w:lang w:val="sv-SE"/>
        </w:rPr>
      </w:pPr>
      <w:r w:rsidRPr="000B1F40">
        <w:rPr>
          <w:lang w:val="sv-SE"/>
        </w:rPr>
        <w:t>Fakultas</w:t>
      </w:r>
      <w:r w:rsidR="00B66BA5" w:rsidRPr="000B1F40">
        <w:rPr>
          <w:lang w:val="sv-SE"/>
        </w:rPr>
        <w:t xml:space="preserve"> Teknologi Industri</w:t>
      </w:r>
      <w:r w:rsidR="0045343A" w:rsidRPr="000B1F40">
        <w:rPr>
          <w:lang w:val="sv-SE"/>
        </w:rPr>
        <w:t xml:space="preserve"> </w:t>
      </w:r>
    </w:p>
    <w:p w14:paraId="64BDCFDD" w14:textId="3B057CC3" w:rsidR="0045343A" w:rsidRPr="000B1F40" w:rsidRDefault="00B66BA5" w:rsidP="0045343A">
      <w:pPr>
        <w:pStyle w:val="ReturnAddress"/>
        <w:rPr>
          <w:lang w:val="sv-SE"/>
        </w:rPr>
      </w:pPr>
      <w:r w:rsidRPr="000B1F40">
        <w:rPr>
          <w:lang w:val="sv-SE"/>
        </w:rPr>
        <w:t>I</w:t>
      </w:r>
      <w:r w:rsidR="00657C9F" w:rsidRPr="000B1F40">
        <w:rPr>
          <w:lang w:val="sv-SE"/>
        </w:rPr>
        <w:t xml:space="preserve">nstitut </w:t>
      </w:r>
      <w:r w:rsidRPr="000B1F40">
        <w:rPr>
          <w:lang w:val="sv-SE"/>
        </w:rPr>
        <w:t>T</w:t>
      </w:r>
      <w:r w:rsidR="00657C9F" w:rsidRPr="000B1F40">
        <w:rPr>
          <w:lang w:val="sv-SE"/>
        </w:rPr>
        <w:t>eknologi Sumatera</w:t>
      </w:r>
    </w:p>
    <w:p w14:paraId="60DC38D6" w14:textId="77777777" w:rsidR="0045343A" w:rsidRPr="000B1F40" w:rsidRDefault="0045343A" w:rsidP="0045343A">
      <w:pPr>
        <w:pStyle w:val="ReturnAddress"/>
        <w:rPr>
          <w:lang w:val="sv-SE"/>
        </w:rPr>
      </w:pPr>
    </w:p>
    <w:p w14:paraId="7B7D44A0" w14:textId="5F4204FA" w:rsidR="0045343A" w:rsidRPr="000B1F40" w:rsidRDefault="0045343A" w:rsidP="0045343A">
      <w:pPr>
        <w:pStyle w:val="ReturnAddress"/>
        <w:rPr>
          <w:lang w:val="sv-SE"/>
        </w:rPr>
      </w:pPr>
      <w:r w:rsidRPr="000B1F40">
        <w:rPr>
          <w:lang w:val="sv-SE"/>
        </w:rPr>
        <w:t xml:space="preserve">Jl. </w:t>
      </w:r>
      <w:r w:rsidR="00B66BA5" w:rsidRPr="000B1F40">
        <w:rPr>
          <w:lang w:val="sv-SE"/>
        </w:rPr>
        <w:t xml:space="preserve">Terusan Ryacudu, Desa Way Hui, Kecamatan Jati Agung, </w:t>
      </w:r>
    </w:p>
    <w:p w14:paraId="0FBEBAFE" w14:textId="640735E9" w:rsidR="0045343A" w:rsidRPr="000B1F40" w:rsidRDefault="00B66BA5" w:rsidP="0045343A">
      <w:pPr>
        <w:pStyle w:val="ReturnAddress"/>
        <w:rPr>
          <w:lang w:val="sv-SE"/>
        </w:rPr>
      </w:pPr>
      <w:r w:rsidRPr="000B1F40">
        <w:rPr>
          <w:lang w:val="sv-SE"/>
        </w:rPr>
        <w:t xml:space="preserve">Lampung Selatan </w:t>
      </w:r>
      <w:r w:rsidR="0045343A" w:rsidRPr="000B1F40">
        <w:rPr>
          <w:lang w:val="sv-SE"/>
        </w:rPr>
        <w:t xml:space="preserve">– </w:t>
      </w:r>
      <w:r w:rsidRPr="000B1F40">
        <w:rPr>
          <w:lang w:val="sv-SE"/>
        </w:rPr>
        <w:t>Lampung</w:t>
      </w:r>
      <w:r w:rsidR="0045343A" w:rsidRPr="000B1F40">
        <w:rPr>
          <w:lang w:val="sv-SE"/>
        </w:rPr>
        <w:t xml:space="preserve"> </w:t>
      </w:r>
      <w:r w:rsidRPr="000B1F40">
        <w:rPr>
          <w:lang w:val="sv-SE"/>
        </w:rPr>
        <w:t>35365</w:t>
      </w:r>
    </w:p>
    <w:p w14:paraId="23186855" w14:textId="0907EEC1" w:rsidR="0045343A" w:rsidRPr="000B1F40" w:rsidRDefault="0045343A" w:rsidP="0045343A">
      <w:pPr>
        <w:pStyle w:val="ReturnAddress"/>
        <w:rPr>
          <w:lang w:val="sv-SE"/>
        </w:rPr>
      </w:pPr>
      <w:r w:rsidRPr="000B1F40">
        <w:rPr>
          <w:lang w:val="sv-SE"/>
        </w:rPr>
        <w:t>Telp. +62-</w:t>
      </w:r>
      <w:r w:rsidR="00B66BA5" w:rsidRPr="000B1F40">
        <w:rPr>
          <w:lang w:val="sv-SE"/>
        </w:rPr>
        <w:t>72</w:t>
      </w:r>
      <w:r w:rsidRPr="000B1F40">
        <w:rPr>
          <w:lang w:val="sv-SE"/>
        </w:rPr>
        <w:t>1-8</w:t>
      </w:r>
      <w:r w:rsidR="00B66BA5" w:rsidRPr="000B1F40">
        <w:rPr>
          <w:lang w:val="sv-SE"/>
        </w:rPr>
        <w:t>030188</w:t>
      </w:r>
      <w:r w:rsidRPr="000B1F40">
        <w:rPr>
          <w:lang w:val="sv-SE"/>
        </w:rPr>
        <w:t>; 8</w:t>
      </w:r>
      <w:r w:rsidR="00B66BA5" w:rsidRPr="000B1F40">
        <w:rPr>
          <w:lang w:val="sv-SE"/>
        </w:rPr>
        <w:t>030189</w:t>
      </w:r>
    </w:p>
    <w:p w14:paraId="457CA8C9" w14:textId="77777777" w:rsidR="00CF1358" w:rsidRDefault="00B66BA5" w:rsidP="00511410">
      <w:pPr>
        <w:pStyle w:val="ReturnAddress"/>
        <w:jc w:val="left"/>
        <w:rPr>
          <w:lang w:val="sv-SE"/>
        </w:rPr>
      </w:pPr>
      <w:r w:rsidRPr="000B1F40">
        <w:rPr>
          <w:lang w:val="sv-SE"/>
        </w:rPr>
        <w:t xml:space="preserve"> </w:t>
      </w:r>
      <w:r w:rsidR="008C131C">
        <w:rPr>
          <w:lang w:val="sv-SE"/>
        </w:rPr>
        <w:t xml:space="preserve"> </w:t>
      </w:r>
    </w:p>
    <w:p w14:paraId="047A68FC" w14:textId="76B7BB46" w:rsidR="008B5C0C" w:rsidRPr="000B1F40" w:rsidRDefault="00511410" w:rsidP="00F55534">
      <w:pPr>
        <w:pStyle w:val="ReturnAddress"/>
        <w:rPr>
          <w:b/>
          <w:bCs/>
          <w:sz w:val="30"/>
          <w:lang w:val="sv-SE"/>
        </w:rPr>
      </w:pPr>
      <w:r w:rsidRPr="000B1F40">
        <w:rPr>
          <w:b/>
          <w:bCs/>
          <w:sz w:val="30"/>
          <w:lang w:val="sv-SE"/>
        </w:rPr>
        <w:t>Judul Praktikum</w:t>
      </w:r>
    </w:p>
    <w:p w14:paraId="317D99F3" w14:textId="77777777" w:rsidR="00440B0E" w:rsidRPr="000B1F40" w:rsidRDefault="00440B0E" w:rsidP="00F55534">
      <w:pPr>
        <w:pStyle w:val="ReturnAddress"/>
        <w:rPr>
          <w:sz w:val="30"/>
          <w:lang w:val="sv-SE"/>
        </w:rPr>
      </w:pPr>
    </w:p>
    <w:tbl>
      <w:tblPr>
        <w:tblW w:w="71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1E0" w:firstRow="1" w:lastRow="1" w:firstColumn="1" w:lastColumn="1" w:noHBand="0" w:noVBand="0"/>
      </w:tblPr>
      <w:tblGrid>
        <w:gridCol w:w="7114"/>
      </w:tblGrid>
      <w:tr w:rsidR="008B5C0C" w:rsidRPr="00851918" w14:paraId="5149502C" w14:textId="77777777" w:rsidTr="00657C9F">
        <w:trPr>
          <w:trHeight w:val="2367"/>
        </w:trPr>
        <w:tc>
          <w:tcPr>
            <w:tcW w:w="7114" w:type="dxa"/>
          </w:tcPr>
          <w:p w14:paraId="0E7A9556" w14:textId="3868D071" w:rsidR="008B5C0C" w:rsidRPr="000B1F40" w:rsidRDefault="005B10E0" w:rsidP="00B725DD">
            <w:pPr>
              <w:pStyle w:val="Heading2b"/>
              <w:rPr>
                <w:bCs/>
                <w:lang w:val="sv-SE"/>
              </w:rPr>
            </w:pPr>
            <w:r w:rsidRPr="000B1F40">
              <w:rPr>
                <w:bCs/>
                <w:lang w:val="sv-SE"/>
              </w:rPr>
              <w:lastRenderedPageBreak/>
              <w:t>Rangkuman praktikum</w:t>
            </w:r>
          </w:p>
          <w:p w14:paraId="3C527716" w14:textId="166E107C" w:rsidR="005B10E0" w:rsidRPr="000B1F40" w:rsidRDefault="005B10E0" w:rsidP="00B725DD">
            <w:pPr>
              <w:pStyle w:val="Heading2b"/>
              <w:rPr>
                <w:bCs/>
                <w:sz w:val="20"/>
                <w:szCs w:val="16"/>
                <w:lang w:val="sv-SE"/>
              </w:rPr>
            </w:pPr>
            <w:r w:rsidRPr="000B1F40">
              <w:rPr>
                <w:bCs/>
                <w:sz w:val="20"/>
                <w:szCs w:val="16"/>
                <w:lang w:val="sv-SE"/>
              </w:rPr>
              <w:t>Poin-poin utama yang anda ketahui selama praktikum</w:t>
            </w:r>
            <w:r w:rsidR="00E81B96" w:rsidRPr="000B1F40">
              <w:rPr>
                <w:bCs/>
                <w:sz w:val="20"/>
                <w:szCs w:val="16"/>
                <w:lang w:val="sv-SE"/>
              </w:rPr>
              <w:t xml:space="preserve"> adalah:</w:t>
            </w:r>
            <w:r w:rsidRPr="000B1F40">
              <w:rPr>
                <w:bCs/>
                <w:sz w:val="20"/>
                <w:szCs w:val="16"/>
                <w:lang w:val="sv-SE"/>
              </w:rPr>
              <w:t xml:space="preserve"> </w:t>
            </w:r>
          </w:p>
          <w:p w14:paraId="3C2B632E" w14:textId="77777777" w:rsidR="00E81B96" w:rsidRPr="00DC51DA" w:rsidRDefault="00E81B96" w:rsidP="00E81B96">
            <w:pPr>
              <w:pStyle w:val="hsrkomList2"/>
              <w:numPr>
                <w:ilvl w:val="0"/>
                <w:numId w:val="3"/>
              </w:numPr>
              <w:spacing w:line="240" w:lineRule="auto"/>
              <w:rPr>
                <w:bCs/>
                <w:sz w:val="20"/>
                <w:szCs w:val="24"/>
              </w:rPr>
            </w:pPr>
            <w:r>
              <w:rPr>
                <w:bCs/>
                <w:sz w:val="20"/>
                <w:szCs w:val="24"/>
              </w:rPr>
              <w:t>……………………………………………………………………..</w:t>
            </w:r>
          </w:p>
          <w:p w14:paraId="0FBFBDDE" w14:textId="342499B6" w:rsidR="008B5C0C" w:rsidRPr="00E81B96" w:rsidRDefault="00E81B96" w:rsidP="00E81B96">
            <w:pPr>
              <w:pStyle w:val="hsrkomList2"/>
              <w:numPr>
                <w:ilvl w:val="0"/>
                <w:numId w:val="3"/>
              </w:numPr>
              <w:spacing w:line="240" w:lineRule="auto"/>
              <w:rPr>
                <w:bCs/>
                <w:sz w:val="20"/>
                <w:szCs w:val="24"/>
              </w:rPr>
            </w:pPr>
            <w:r>
              <w:rPr>
                <w:bCs/>
                <w:sz w:val="20"/>
                <w:szCs w:val="24"/>
              </w:rPr>
              <w:t>……………………………………………………………………..</w:t>
            </w:r>
          </w:p>
          <w:p w14:paraId="49E394E9" w14:textId="1C59018F" w:rsidR="008B5C0C" w:rsidRPr="00E81B96" w:rsidRDefault="00E81B96" w:rsidP="00E81B96">
            <w:pPr>
              <w:pStyle w:val="hsrkomList2"/>
              <w:numPr>
                <w:ilvl w:val="0"/>
                <w:numId w:val="3"/>
              </w:numPr>
              <w:spacing w:line="240" w:lineRule="auto"/>
              <w:rPr>
                <w:bCs/>
                <w:sz w:val="20"/>
                <w:szCs w:val="24"/>
              </w:rPr>
            </w:pPr>
            <w:r>
              <w:rPr>
                <w:bCs/>
                <w:sz w:val="20"/>
                <w:szCs w:val="24"/>
              </w:rPr>
              <w:t>……………………………………………………………………..</w:t>
            </w:r>
          </w:p>
          <w:p w14:paraId="3AD48F61" w14:textId="1FA18BED" w:rsidR="008B5C0C" w:rsidRDefault="00E81B96" w:rsidP="00B725DD">
            <w:pPr>
              <w:pStyle w:val="hsrkomList2"/>
              <w:numPr>
                <w:ilvl w:val="0"/>
                <w:numId w:val="3"/>
              </w:numPr>
              <w:spacing w:line="240" w:lineRule="auto"/>
              <w:rPr>
                <w:bCs/>
                <w:sz w:val="20"/>
                <w:szCs w:val="24"/>
              </w:rPr>
            </w:pPr>
            <w:r>
              <w:rPr>
                <w:bCs/>
                <w:sz w:val="20"/>
                <w:szCs w:val="24"/>
              </w:rPr>
              <w:t>……………………………………………………………………..</w:t>
            </w:r>
          </w:p>
          <w:p w14:paraId="72C05ACB" w14:textId="77777777" w:rsidR="00E81B96" w:rsidRPr="00DC51DA" w:rsidRDefault="00E81B96" w:rsidP="00E81B96">
            <w:pPr>
              <w:pStyle w:val="hsrkomList2"/>
              <w:numPr>
                <w:ilvl w:val="0"/>
                <w:numId w:val="3"/>
              </w:numPr>
              <w:spacing w:line="240" w:lineRule="auto"/>
              <w:rPr>
                <w:bCs/>
                <w:sz w:val="20"/>
                <w:szCs w:val="24"/>
              </w:rPr>
            </w:pPr>
            <w:r>
              <w:rPr>
                <w:bCs/>
                <w:sz w:val="20"/>
                <w:szCs w:val="24"/>
              </w:rPr>
              <w:t>……………………………………………………………………..</w:t>
            </w:r>
          </w:p>
          <w:p w14:paraId="6AE8743E" w14:textId="77777777" w:rsidR="00E81B96" w:rsidRPr="00DC51DA" w:rsidRDefault="00E81B96" w:rsidP="00E81B96">
            <w:pPr>
              <w:pStyle w:val="hsrkomList2"/>
              <w:numPr>
                <w:ilvl w:val="0"/>
                <w:numId w:val="0"/>
              </w:numPr>
              <w:spacing w:line="240" w:lineRule="auto"/>
              <w:ind w:left="720"/>
              <w:rPr>
                <w:bCs/>
                <w:sz w:val="20"/>
                <w:szCs w:val="24"/>
              </w:rPr>
            </w:pPr>
          </w:p>
          <w:p w14:paraId="078D42D3" w14:textId="77777777" w:rsidR="008B5C0C" w:rsidRPr="00FA7E90" w:rsidRDefault="008B5C0C" w:rsidP="00B725DD"/>
        </w:tc>
      </w:tr>
    </w:tbl>
    <w:p w14:paraId="2F3A94F2" w14:textId="77777777" w:rsidR="009A6DF1" w:rsidRDefault="009A6DF1" w:rsidP="00E81B96">
      <w:pPr>
        <w:pStyle w:val="ChapterSubtitle"/>
        <w:spacing w:before="100" w:beforeAutospacing="1"/>
        <w:ind w:right="30"/>
        <w:rPr>
          <w:b/>
          <w:i w:val="0"/>
          <w:spacing w:val="-5"/>
          <w:sz w:val="24"/>
          <w:lang w:val="es-ES"/>
        </w:rPr>
      </w:pPr>
    </w:p>
    <w:p w14:paraId="7A0F05E0" w14:textId="57F61098" w:rsidR="008B5C0C" w:rsidRPr="00371AB1" w:rsidRDefault="008B5C0C" w:rsidP="00510927">
      <w:pPr>
        <w:pStyle w:val="ChapterSubtitle"/>
        <w:spacing w:before="100" w:beforeAutospacing="1"/>
        <w:ind w:right="30"/>
        <w:jc w:val="center"/>
        <w:rPr>
          <w:b/>
          <w:i w:val="0"/>
          <w:spacing w:val="-5"/>
          <w:sz w:val="40"/>
          <w:szCs w:val="36"/>
          <w:lang w:val="es-ES"/>
        </w:rPr>
      </w:pPr>
      <w:r w:rsidRPr="00371AB1">
        <w:rPr>
          <w:b/>
          <w:i w:val="0"/>
          <w:spacing w:val="-5"/>
          <w:sz w:val="40"/>
          <w:szCs w:val="36"/>
          <w:lang w:val="es-ES"/>
        </w:rPr>
        <w:t>D</w:t>
      </w:r>
      <w:r w:rsidR="00E81B96">
        <w:rPr>
          <w:b/>
          <w:i w:val="0"/>
          <w:spacing w:val="-5"/>
          <w:sz w:val="40"/>
          <w:szCs w:val="36"/>
          <w:lang w:val="es-ES"/>
        </w:rPr>
        <w:t>okumentasi Praktikum</w:t>
      </w:r>
    </w:p>
    <w:p w14:paraId="68603084" w14:textId="72F18A6E" w:rsidR="00695038" w:rsidRPr="000B1F40" w:rsidRDefault="00A51693" w:rsidP="00B97422">
      <w:pPr>
        <w:tabs>
          <w:tab w:val="left" w:pos="709"/>
        </w:tabs>
        <w:spacing w:line="360" w:lineRule="auto"/>
        <w:rPr>
          <w:b/>
          <w:bCs/>
          <w:color w:val="000000"/>
          <w:sz w:val="24"/>
          <w:szCs w:val="24"/>
          <w:lang w:val="sv-SE"/>
        </w:rPr>
      </w:pPr>
      <w:r w:rsidRPr="000B1F40">
        <w:rPr>
          <w:b/>
          <w:bCs/>
          <w:color w:val="000000"/>
          <w:sz w:val="24"/>
          <w:szCs w:val="24"/>
          <w:lang w:val="sv-SE"/>
        </w:rPr>
        <w:t>Jelaskan Langkah-langkah yang dilakukan selama praktikum</w:t>
      </w:r>
    </w:p>
    <w:p w14:paraId="7821704C" w14:textId="15EF302C" w:rsidR="0079610F" w:rsidRPr="00A51693" w:rsidRDefault="00A51693" w:rsidP="00910D9A">
      <w:pPr>
        <w:pStyle w:val="ListParagraph"/>
        <w:numPr>
          <w:ilvl w:val="0"/>
          <w:numId w:val="43"/>
        </w:numPr>
        <w:tabs>
          <w:tab w:val="left" w:pos="709"/>
        </w:tabs>
        <w:spacing w:line="360" w:lineRule="auto"/>
        <w:jc w:val="both"/>
        <w:rPr>
          <w:b/>
          <w:sz w:val="24"/>
          <w:szCs w:val="24"/>
          <w:lang w:val="es-ES"/>
        </w:rPr>
      </w:pPr>
      <w:r w:rsidRPr="000B1F40">
        <w:rPr>
          <w:color w:val="000000"/>
          <w:sz w:val="24"/>
          <w:szCs w:val="24"/>
          <w:lang w:val="sv-SE"/>
        </w:rPr>
        <w:t>Langkah pertama adalah</w:t>
      </w:r>
      <w:r w:rsidR="00940210" w:rsidRPr="000B1F40">
        <w:rPr>
          <w:color w:val="000000"/>
          <w:sz w:val="24"/>
          <w:szCs w:val="24"/>
          <w:lang w:val="sv-SE"/>
        </w:rPr>
        <w:t xml:space="preserve"> </w:t>
      </w:r>
      <w:r w:rsidR="00940210">
        <w:rPr>
          <w:bCs/>
          <w:sz w:val="24"/>
          <w:szCs w:val="24"/>
          <w:lang w:val="es-ES"/>
        </w:rPr>
        <w:t>(silahkan jelaskan langkah-langkah selama praktikum)</w:t>
      </w:r>
    </w:p>
    <w:p w14:paraId="3D241C48" w14:textId="6B9F3206" w:rsidR="00A51693" w:rsidRDefault="00210362" w:rsidP="00A51693">
      <w:pPr>
        <w:pStyle w:val="ListParagraph"/>
        <w:tabs>
          <w:tab w:val="left" w:pos="709"/>
        </w:tabs>
        <w:spacing w:line="360" w:lineRule="auto"/>
        <w:jc w:val="both"/>
        <w:rPr>
          <w:bCs/>
          <w:sz w:val="24"/>
          <w:szCs w:val="24"/>
          <w:lang w:val="es-ES"/>
        </w:rPr>
      </w:pPr>
      <w:r>
        <w:rPr>
          <w:bCs/>
          <w:sz w:val="24"/>
          <w:szCs w:val="24"/>
          <w:lang w:val="es-ES"/>
        </w:rPr>
        <w:t xml:space="preserve">Lampirkan gambar yang dilakukan selama langkah pertama. </w:t>
      </w:r>
    </w:p>
    <w:p w14:paraId="46B11EA9" w14:textId="47FC27D9" w:rsidR="00210362" w:rsidRDefault="008057C2" w:rsidP="00210362">
      <w:pPr>
        <w:pStyle w:val="ListParagraph"/>
        <w:tabs>
          <w:tab w:val="left" w:pos="709"/>
        </w:tabs>
        <w:spacing w:line="360" w:lineRule="auto"/>
        <w:jc w:val="center"/>
        <w:rPr>
          <w:bCs/>
          <w:sz w:val="24"/>
          <w:szCs w:val="24"/>
          <w:lang w:val="es-ES"/>
        </w:rPr>
      </w:pPr>
      <w:r>
        <w:rPr>
          <w:noProof/>
        </w:rPr>
        <w:drawing>
          <wp:inline distT="0" distB="0" distL="0" distR="0" wp14:anchorId="3956231F" wp14:editId="0920CD6A">
            <wp:extent cx="3520039" cy="998220"/>
            <wp:effectExtent l="38100" t="38100" r="86995" b="93980"/>
            <wp:docPr id="1967685633" name="Picture 1967685633" descr="A black line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685633" name="Picture 1967685633" descr="A black line on a white background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55981" cy="1008413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53CF0E2" w14:textId="0F03D5F0" w:rsidR="00210362" w:rsidRDefault="00210362" w:rsidP="00210362">
      <w:pPr>
        <w:pStyle w:val="Caption"/>
        <w:jc w:val="center"/>
      </w:pPr>
      <w:r>
        <w:t xml:space="preserve">Gambar </w:t>
      </w:r>
      <w:fldSimple w:instr=" SEQ Gambar \* ARABIC ">
        <w:r>
          <w:rPr>
            <w:noProof/>
          </w:rPr>
          <w:t>1</w:t>
        </w:r>
      </w:fldSimple>
      <w:r>
        <w:t>. Ilustrasi dokumentasi praktikum</w:t>
      </w:r>
    </w:p>
    <w:p w14:paraId="01E68D97" w14:textId="77777777" w:rsidR="008057C2" w:rsidRDefault="008057C2" w:rsidP="008057C2"/>
    <w:p w14:paraId="19CA46FB" w14:textId="77777777" w:rsidR="008057C2" w:rsidRDefault="008057C2" w:rsidP="008057C2"/>
    <w:p w14:paraId="47C58F4C" w14:textId="77777777" w:rsidR="008057C2" w:rsidRDefault="008057C2" w:rsidP="008057C2"/>
    <w:p w14:paraId="72FB93E7" w14:textId="77777777" w:rsidR="008057C2" w:rsidRDefault="008057C2" w:rsidP="008057C2"/>
    <w:p w14:paraId="39757AB7" w14:textId="77777777" w:rsidR="008057C2" w:rsidRDefault="008057C2" w:rsidP="008057C2"/>
    <w:p w14:paraId="4E2E98D6" w14:textId="77777777" w:rsidR="008057C2" w:rsidRDefault="008057C2" w:rsidP="008057C2"/>
    <w:p w14:paraId="7BECED05" w14:textId="77777777" w:rsidR="008057C2" w:rsidRDefault="008057C2" w:rsidP="008057C2"/>
    <w:p w14:paraId="01AE0B75" w14:textId="77777777" w:rsidR="008057C2" w:rsidRDefault="008057C2" w:rsidP="008057C2"/>
    <w:p w14:paraId="78958B42" w14:textId="77777777" w:rsidR="008057C2" w:rsidRDefault="008057C2" w:rsidP="008057C2"/>
    <w:p w14:paraId="203FE8BA" w14:textId="77777777" w:rsidR="008057C2" w:rsidRDefault="008057C2" w:rsidP="008057C2"/>
    <w:p w14:paraId="19AB2F29" w14:textId="77777777" w:rsidR="008057C2" w:rsidRDefault="008057C2" w:rsidP="008057C2"/>
    <w:p w14:paraId="581E41AC" w14:textId="77777777" w:rsidR="008057C2" w:rsidRPr="008057C2" w:rsidRDefault="008057C2" w:rsidP="008057C2"/>
    <w:p w14:paraId="5EA4ECE8" w14:textId="5B045713" w:rsidR="0079610F" w:rsidRPr="00210362" w:rsidRDefault="00A51693" w:rsidP="00910D9A">
      <w:pPr>
        <w:pStyle w:val="ListParagraph"/>
        <w:numPr>
          <w:ilvl w:val="0"/>
          <w:numId w:val="43"/>
        </w:numPr>
        <w:tabs>
          <w:tab w:val="left" w:pos="709"/>
        </w:tabs>
        <w:spacing w:line="360" w:lineRule="auto"/>
        <w:jc w:val="both"/>
        <w:rPr>
          <w:b/>
          <w:sz w:val="24"/>
          <w:szCs w:val="24"/>
          <w:lang w:val="es-ES"/>
        </w:rPr>
      </w:pPr>
      <w:r>
        <w:rPr>
          <w:bCs/>
          <w:sz w:val="24"/>
          <w:szCs w:val="24"/>
          <w:lang w:val="es-ES"/>
        </w:rPr>
        <w:t>Langkah kedua adalah</w:t>
      </w:r>
      <w:r w:rsidR="00940210">
        <w:rPr>
          <w:bCs/>
          <w:sz w:val="24"/>
          <w:szCs w:val="24"/>
          <w:lang w:val="es-ES"/>
        </w:rPr>
        <w:t xml:space="preserve"> (silahkan jelaskan langkah-langkah selama praktikum)</w:t>
      </w:r>
    </w:p>
    <w:p w14:paraId="010E648F" w14:textId="30361CD8" w:rsidR="00210362" w:rsidRDefault="00210362" w:rsidP="00210362">
      <w:pPr>
        <w:pStyle w:val="ListParagraph"/>
        <w:tabs>
          <w:tab w:val="left" w:pos="709"/>
        </w:tabs>
        <w:spacing w:line="360" w:lineRule="auto"/>
        <w:jc w:val="both"/>
        <w:rPr>
          <w:bCs/>
          <w:sz w:val="24"/>
          <w:szCs w:val="24"/>
          <w:lang w:val="es-ES"/>
        </w:rPr>
      </w:pPr>
      <w:r>
        <w:rPr>
          <w:bCs/>
          <w:sz w:val="24"/>
          <w:szCs w:val="24"/>
          <w:lang w:val="es-ES"/>
        </w:rPr>
        <w:lastRenderedPageBreak/>
        <w:t xml:space="preserve">Jika ada tabel </w:t>
      </w:r>
      <w:r w:rsidR="00940210">
        <w:rPr>
          <w:bCs/>
          <w:sz w:val="24"/>
          <w:szCs w:val="24"/>
          <w:lang w:val="es-ES"/>
        </w:rPr>
        <w:t>yang perlu dilampirkan berikut format table nya.</w:t>
      </w:r>
    </w:p>
    <w:p w14:paraId="5DCDCC9C" w14:textId="5D101187" w:rsidR="00940210" w:rsidRDefault="00940210" w:rsidP="00940210">
      <w:pPr>
        <w:pStyle w:val="Caption"/>
        <w:jc w:val="center"/>
      </w:pPr>
      <w:r>
        <w:t xml:space="preserve">Tabel </w:t>
      </w:r>
      <w:fldSimple w:instr=" SEQ Tabel \* ARABIC ">
        <w:r>
          <w:rPr>
            <w:noProof/>
          </w:rPr>
          <w:t>1</w:t>
        </w:r>
      </w:fldSimple>
      <w:r>
        <w:t>. Contoh penggunaan table</w:t>
      </w:r>
    </w:p>
    <w:tbl>
      <w:tblPr>
        <w:tblStyle w:val="GridTable4-Accent1"/>
        <w:tblW w:w="0" w:type="auto"/>
        <w:tblInd w:w="279" w:type="dxa"/>
        <w:tblLook w:val="04A0" w:firstRow="1" w:lastRow="0" w:firstColumn="1" w:lastColumn="0" w:noHBand="0" w:noVBand="1"/>
      </w:tblPr>
      <w:tblGrid>
        <w:gridCol w:w="567"/>
        <w:gridCol w:w="2126"/>
        <w:gridCol w:w="1985"/>
        <w:gridCol w:w="2132"/>
      </w:tblGrid>
      <w:tr w:rsidR="00940210" w14:paraId="34373754" w14:textId="77777777" w:rsidTr="009402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2770270C" w14:textId="271553F0" w:rsidR="00940210" w:rsidRDefault="00940210" w:rsidP="00940210">
            <w:r>
              <w:t>No</w:t>
            </w:r>
          </w:p>
        </w:tc>
        <w:tc>
          <w:tcPr>
            <w:tcW w:w="2126" w:type="dxa"/>
          </w:tcPr>
          <w:p w14:paraId="1496C48A" w14:textId="6EB5D2A0" w:rsidR="00940210" w:rsidRDefault="00940210" w:rsidP="0094021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Judul kolom 1</w:t>
            </w:r>
          </w:p>
        </w:tc>
        <w:tc>
          <w:tcPr>
            <w:tcW w:w="1985" w:type="dxa"/>
          </w:tcPr>
          <w:p w14:paraId="76FE990D" w14:textId="1E619FCB" w:rsidR="00940210" w:rsidRDefault="00940210" w:rsidP="0094021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Judul Kolom 2</w:t>
            </w:r>
          </w:p>
        </w:tc>
        <w:tc>
          <w:tcPr>
            <w:tcW w:w="2132" w:type="dxa"/>
          </w:tcPr>
          <w:p w14:paraId="20428D66" w14:textId="68386CF1" w:rsidR="00940210" w:rsidRDefault="00940210" w:rsidP="0094021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Judul Kolom 3</w:t>
            </w:r>
          </w:p>
        </w:tc>
      </w:tr>
      <w:tr w:rsidR="00940210" w14:paraId="73CEA9AA" w14:textId="77777777" w:rsidTr="009402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455270F9" w14:textId="3CA9344C" w:rsidR="00940210" w:rsidRDefault="00940210" w:rsidP="00940210"/>
        </w:tc>
        <w:tc>
          <w:tcPr>
            <w:tcW w:w="2126" w:type="dxa"/>
          </w:tcPr>
          <w:p w14:paraId="06C4EA09" w14:textId="77777777" w:rsidR="00940210" w:rsidRDefault="00940210" w:rsidP="00940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85" w:type="dxa"/>
          </w:tcPr>
          <w:p w14:paraId="4B530C1F" w14:textId="77777777" w:rsidR="00940210" w:rsidRDefault="00940210" w:rsidP="00940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32" w:type="dxa"/>
          </w:tcPr>
          <w:p w14:paraId="4C04EB96" w14:textId="77777777" w:rsidR="00940210" w:rsidRDefault="00940210" w:rsidP="00940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40210" w14:paraId="5FF4FFF7" w14:textId="77777777" w:rsidTr="009402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A4FC63C" w14:textId="77777777" w:rsidR="00940210" w:rsidRDefault="00940210" w:rsidP="00940210"/>
        </w:tc>
        <w:tc>
          <w:tcPr>
            <w:tcW w:w="2126" w:type="dxa"/>
          </w:tcPr>
          <w:p w14:paraId="4174BFCB" w14:textId="77777777" w:rsidR="00940210" w:rsidRDefault="00940210" w:rsidP="00940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</w:tcPr>
          <w:p w14:paraId="36EE99FA" w14:textId="77777777" w:rsidR="00940210" w:rsidRDefault="00940210" w:rsidP="00940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32" w:type="dxa"/>
          </w:tcPr>
          <w:p w14:paraId="7A95CD61" w14:textId="77777777" w:rsidR="00940210" w:rsidRDefault="00940210" w:rsidP="00940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21D8A" w14:paraId="2044308D" w14:textId="77777777" w:rsidTr="009402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CF855E5" w14:textId="77777777" w:rsidR="00321D8A" w:rsidRDefault="00321D8A" w:rsidP="00940210"/>
        </w:tc>
        <w:tc>
          <w:tcPr>
            <w:tcW w:w="2126" w:type="dxa"/>
          </w:tcPr>
          <w:p w14:paraId="3E0426EE" w14:textId="77777777" w:rsidR="00321D8A" w:rsidRDefault="00321D8A" w:rsidP="00940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85" w:type="dxa"/>
          </w:tcPr>
          <w:p w14:paraId="40565227" w14:textId="77777777" w:rsidR="00321D8A" w:rsidRDefault="00321D8A" w:rsidP="00940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32" w:type="dxa"/>
          </w:tcPr>
          <w:p w14:paraId="4A9A65E7" w14:textId="77777777" w:rsidR="00321D8A" w:rsidRDefault="00321D8A" w:rsidP="00940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21D8A" w14:paraId="40357FE8" w14:textId="77777777" w:rsidTr="009402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1814A0A4" w14:textId="77777777" w:rsidR="00321D8A" w:rsidRDefault="00321D8A" w:rsidP="00940210"/>
        </w:tc>
        <w:tc>
          <w:tcPr>
            <w:tcW w:w="2126" w:type="dxa"/>
          </w:tcPr>
          <w:p w14:paraId="6A636D58" w14:textId="77777777" w:rsidR="00321D8A" w:rsidRDefault="00321D8A" w:rsidP="00940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</w:tcPr>
          <w:p w14:paraId="0366CAE6" w14:textId="77777777" w:rsidR="00321D8A" w:rsidRDefault="00321D8A" w:rsidP="00940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32" w:type="dxa"/>
          </w:tcPr>
          <w:p w14:paraId="19828BAF" w14:textId="77777777" w:rsidR="00321D8A" w:rsidRDefault="00321D8A" w:rsidP="00940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21D8A" w14:paraId="72317901" w14:textId="77777777" w:rsidTr="009402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39DBCB3F" w14:textId="77777777" w:rsidR="00321D8A" w:rsidRDefault="00321D8A" w:rsidP="00940210"/>
        </w:tc>
        <w:tc>
          <w:tcPr>
            <w:tcW w:w="2126" w:type="dxa"/>
          </w:tcPr>
          <w:p w14:paraId="40110E72" w14:textId="77777777" w:rsidR="00321D8A" w:rsidRDefault="00321D8A" w:rsidP="00940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85" w:type="dxa"/>
          </w:tcPr>
          <w:p w14:paraId="69640E18" w14:textId="77777777" w:rsidR="00321D8A" w:rsidRDefault="00321D8A" w:rsidP="00940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32" w:type="dxa"/>
          </w:tcPr>
          <w:p w14:paraId="3E7D9106" w14:textId="77777777" w:rsidR="00321D8A" w:rsidRDefault="00321D8A" w:rsidP="00940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21D8A" w14:paraId="2EF9CE6F" w14:textId="77777777" w:rsidTr="009402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6DC3C98D" w14:textId="77777777" w:rsidR="00321D8A" w:rsidRDefault="00321D8A" w:rsidP="00940210"/>
        </w:tc>
        <w:tc>
          <w:tcPr>
            <w:tcW w:w="2126" w:type="dxa"/>
          </w:tcPr>
          <w:p w14:paraId="0B1826BA" w14:textId="77777777" w:rsidR="00321D8A" w:rsidRDefault="00321D8A" w:rsidP="00940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</w:tcPr>
          <w:p w14:paraId="389274D4" w14:textId="77777777" w:rsidR="00321D8A" w:rsidRDefault="00321D8A" w:rsidP="00940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32" w:type="dxa"/>
          </w:tcPr>
          <w:p w14:paraId="6598B8E3" w14:textId="77777777" w:rsidR="00321D8A" w:rsidRDefault="00321D8A" w:rsidP="00940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21D8A" w14:paraId="79F23852" w14:textId="77777777" w:rsidTr="009402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189F2C37" w14:textId="77777777" w:rsidR="00321D8A" w:rsidRDefault="00321D8A" w:rsidP="00940210"/>
        </w:tc>
        <w:tc>
          <w:tcPr>
            <w:tcW w:w="2126" w:type="dxa"/>
          </w:tcPr>
          <w:p w14:paraId="2D6FF3E7" w14:textId="77777777" w:rsidR="00321D8A" w:rsidRDefault="00321D8A" w:rsidP="00940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85" w:type="dxa"/>
          </w:tcPr>
          <w:p w14:paraId="3AECA80E" w14:textId="77777777" w:rsidR="00321D8A" w:rsidRDefault="00321D8A" w:rsidP="00940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32" w:type="dxa"/>
          </w:tcPr>
          <w:p w14:paraId="23F7F156" w14:textId="77777777" w:rsidR="00321D8A" w:rsidRDefault="00321D8A" w:rsidP="00940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40210" w14:paraId="259993B6" w14:textId="77777777" w:rsidTr="009402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50C9EFD" w14:textId="77777777" w:rsidR="00940210" w:rsidRDefault="00940210" w:rsidP="00940210"/>
        </w:tc>
        <w:tc>
          <w:tcPr>
            <w:tcW w:w="2126" w:type="dxa"/>
          </w:tcPr>
          <w:p w14:paraId="603C3E34" w14:textId="77777777" w:rsidR="00940210" w:rsidRDefault="00940210" w:rsidP="00940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</w:tcPr>
          <w:p w14:paraId="022B391F" w14:textId="77777777" w:rsidR="00940210" w:rsidRDefault="00940210" w:rsidP="00940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32" w:type="dxa"/>
          </w:tcPr>
          <w:p w14:paraId="4F3B00C6" w14:textId="77777777" w:rsidR="00940210" w:rsidRDefault="00940210" w:rsidP="00940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7FD82EB" w14:textId="77777777" w:rsidR="00940210" w:rsidRPr="00940210" w:rsidRDefault="00940210" w:rsidP="00940210"/>
    <w:p w14:paraId="1D01BF40" w14:textId="7B825313" w:rsidR="00EE3A30" w:rsidRPr="00EE3A30" w:rsidRDefault="00321D8A" w:rsidP="00910D9A">
      <w:pPr>
        <w:pStyle w:val="ListParagraph"/>
        <w:numPr>
          <w:ilvl w:val="0"/>
          <w:numId w:val="43"/>
        </w:numPr>
        <w:tabs>
          <w:tab w:val="left" w:pos="709"/>
        </w:tabs>
        <w:spacing w:line="360" w:lineRule="auto"/>
        <w:jc w:val="both"/>
        <w:rPr>
          <w:b/>
          <w:sz w:val="24"/>
          <w:szCs w:val="24"/>
          <w:lang w:val="es-ES"/>
        </w:rPr>
      </w:pPr>
      <w:r>
        <w:rPr>
          <w:bCs/>
          <w:sz w:val="24"/>
          <w:szCs w:val="24"/>
          <w:lang w:val="es-ES"/>
        </w:rPr>
        <w:t>Langkah ketiga adalah (silahkan jelaskan langkah-langkah selama praktikum)</w:t>
      </w:r>
      <w:r w:rsidR="002052D3">
        <w:rPr>
          <w:bCs/>
          <w:sz w:val="24"/>
          <w:szCs w:val="24"/>
          <w:lang w:val="es-ES"/>
        </w:rPr>
        <w:t>. Jika ada penggunaan list atau item di dalam penjelasan anda, silahkan gunakan format bullet and numbering berikut:</w:t>
      </w:r>
    </w:p>
    <w:p w14:paraId="2ED832C9" w14:textId="1E899A5C" w:rsidR="00EE3A30" w:rsidRPr="00EE3A30" w:rsidRDefault="002052D3" w:rsidP="00910D9A">
      <w:pPr>
        <w:pStyle w:val="ListParagraph"/>
        <w:numPr>
          <w:ilvl w:val="1"/>
          <w:numId w:val="43"/>
        </w:numPr>
        <w:tabs>
          <w:tab w:val="left" w:pos="709"/>
        </w:tabs>
        <w:spacing w:line="360" w:lineRule="auto"/>
        <w:jc w:val="both"/>
        <w:rPr>
          <w:sz w:val="24"/>
          <w:szCs w:val="24"/>
          <w:lang w:val="es-ES"/>
        </w:rPr>
      </w:pPr>
      <w:r>
        <w:rPr>
          <w:color w:val="000000"/>
          <w:sz w:val="24"/>
          <w:szCs w:val="24"/>
        </w:rPr>
        <w:t>List 1</w:t>
      </w:r>
    </w:p>
    <w:p w14:paraId="3ED097CA" w14:textId="5D1C4DB2" w:rsidR="00EE3A30" w:rsidRPr="00EE3A30" w:rsidRDefault="002052D3" w:rsidP="00910D9A">
      <w:pPr>
        <w:pStyle w:val="ListParagraph"/>
        <w:numPr>
          <w:ilvl w:val="1"/>
          <w:numId w:val="43"/>
        </w:numPr>
        <w:tabs>
          <w:tab w:val="left" w:pos="709"/>
        </w:tabs>
        <w:spacing w:line="360" w:lineRule="auto"/>
        <w:jc w:val="both"/>
        <w:rPr>
          <w:sz w:val="24"/>
          <w:szCs w:val="24"/>
          <w:lang w:val="es-ES"/>
        </w:rPr>
      </w:pPr>
      <w:r>
        <w:rPr>
          <w:color w:val="000000"/>
          <w:sz w:val="24"/>
          <w:szCs w:val="24"/>
        </w:rPr>
        <w:t>List 2</w:t>
      </w:r>
    </w:p>
    <w:p w14:paraId="05CECA2A" w14:textId="508DA958" w:rsidR="00EE3A30" w:rsidRPr="00521479" w:rsidRDefault="002052D3" w:rsidP="00910D9A">
      <w:pPr>
        <w:pStyle w:val="ListParagraph"/>
        <w:numPr>
          <w:ilvl w:val="1"/>
          <w:numId w:val="43"/>
        </w:numPr>
        <w:tabs>
          <w:tab w:val="left" w:pos="709"/>
        </w:tabs>
        <w:spacing w:line="360" w:lineRule="auto"/>
        <w:jc w:val="both"/>
        <w:rPr>
          <w:sz w:val="24"/>
          <w:szCs w:val="24"/>
          <w:lang w:val="es-ES"/>
        </w:rPr>
      </w:pPr>
      <w:r>
        <w:rPr>
          <w:color w:val="000000"/>
          <w:sz w:val="24"/>
          <w:szCs w:val="24"/>
        </w:rPr>
        <w:t>List 3</w:t>
      </w:r>
    </w:p>
    <w:p w14:paraId="0ECBBB97" w14:textId="0554DDFD" w:rsidR="00521479" w:rsidRDefault="00521479" w:rsidP="00521479">
      <w:pPr>
        <w:tabs>
          <w:tab w:val="left" w:pos="709"/>
        </w:tabs>
        <w:spacing w:line="360" w:lineRule="auto"/>
        <w:jc w:val="both"/>
        <w:rPr>
          <w:sz w:val="24"/>
          <w:szCs w:val="24"/>
          <w:lang w:val="es-ES"/>
        </w:rPr>
      </w:pPr>
    </w:p>
    <w:p w14:paraId="23D4E557" w14:textId="5544E5AE" w:rsidR="00521479" w:rsidRPr="008057C2" w:rsidRDefault="00AD13AD" w:rsidP="008057C2">
      <w:pPr>
        <w:tabs>
          <w:tab w:val="left" w:pos="709"/>
        </w:tabs>
        <w:spacing w:line="360" w:lineRule="auto"/>
        <w:jc w:val="center"/>
        <w:rPr>
          <w:b/>
          <w:bCs/>
          <w:color w:val="000000"/>
          <w:sz w:val="40"/>
          <w:szCs w:val="40"/>
        </w:rPr>
      </w:pPr>
      <w:r w:rsidRPr="008057C2">
        <w:rPr>
          <w:b/>
          <w:bCs/>
          <w:color w:val="000000"/>
          <w:sz w:val="40"/>
          <w:szCs w:val="40"/>
        </w:rPr>
        <w:t>Alat dan Bahan</w:t>
      </w:r>
    </w:p>
    <w:p w14:paraId="5F088BBC" w14:textId="6532703C" w:rsidR="00521479" w:rsidRPr="00521479" w:rsidRDefault="00AD13AD" w:rsidP="00521479">
      <w:pPr>
        <w:tabs>
          <w:tab w:val="left" w:pos="709"/>
        </w:tabs>
        <w:spacing w:line="360" w:lineRule="auto"/>
        <w:jc w:val="both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Jelaskan alat dan bahan yang digunakan dalam praktikum. </w:t>
      </w:r>
      <w:r w:rsidR="00835563">
        <w:rPr>
          <w:sz w:val="24"/>
          <w:szCs w:val="24"/>
          <w:lang w:val="es-ES"/>
        </w:rPr>
        <w:t>Deskripsikan alat atau device yang anda gunakan. Jika menggunakan komputer Windows, cukup dengan memberikan screenshoot dxdiag</w:t>
      </w:r>
      <w:r w:rsidR="00EF4925">
        <w:rPr>
          <w:sz w:val="24"/>
          <w:szCs w:val="24"/>
          <w:lang w:val="es-ES"/>
        </w:rPr>
        <w:t xml:space="preserve">. </w:t>
      </w:r>
    </w:p>
    <w:p w14:paraId="5CC04DC6" w14:textId="77777777" w:rsidR="00695038" w:rsidRPr="000B1F40" w:rsidRDefault="00695038" w:rsidP="00B97422">
      <w:pPr>
        <w:tabs>
          <w:tab w:val="left" w:pos="709"/>
        </w:tabs>
        <w:spacing w:line="360" w:lineRule="auto"/>
        <w:rPr>
          <w:b/>
          <w:bCs/>
          <w:color w:val="000000"/>
          <w:sz w:val="24"/>
          <w:szCs w:val="24"/>
          <w:lang w:val="es-ES"/>
        </w:rPr>
      </w:pPr>
    </w:p>
    <w:p w14:paraId="5296508F" w14:textId="5B7CB19F" w:rsidR="008057C2" w:rsidRPr="000B1F40" w:rsidRDefault="008057C2" w:rsidP="008057C2">
      <w:pPr>
        <w:tabs>
          <w:tab w:val="left" w:pos="709"/>
        </w:tabs>
        <w:spacing w:line="360" w:lineRule="auto"/>
        <w:jc w:val="center"/>
        <w:rPr>
          <w:color w:val="000000"/>
          <w:sz w:val="24"/>
          <w:szCs w:val="24"/>
          <w:lang w:val="es-ES"/>
        </w:rPr>
      </w:pPr>
      <w:r w:rsidRPr="000B1F40">
        <w:rPr>
          <w:b/>
          <w:sz w:val="40"/>
          <w:szCs w:val="36"/>
          <w:lang w:val="es-ES"/>
        </w:rPr>
        <w:t>Tugas</w:t>
      </w:r>
    </w:p>
    <w:p w14:paraId="066E2D8E" w14:textId="74A755DF" w:rsidR="00B97422" w:rsidRPr="00EF4925" w:rsidRDefault="00EF4925" w:rsidP="00EF4925">
      <w:pPr>
        <w:tabs>
          <w:tab w:val="left" w:pos="709"/>
        </w:tabs>
        <w:spacing w:line="360" w:lineRule="auto"/>
        <w:rPr>
          <w:b/>
          <w:sz w:val="24"/>
          <w:szCs w:val="24"/>
          <w:lang w:val="es-ES"/>
        </w:rPr>
      </w:pPr>
      <w:r w:rsidRPr="000B1F40">
        <w:rPr>
          <w:color w:val="000000"/>
          <w:sz w:val="24"/>
          <w:szCs w:val="24"/>
          <w:lang w:val="es-ES"/>
        </w:rPr>
        <w:t xml:space="preserve">Silahkan jelaskan jawaban dari tugas yang diberikan. </w:t>
      </w:r>
      <w:r w:rsidRPr="000B1F40">
        <w:rPr>
          <w:color w:val="000000"/>
          <w:sz w:val="24"/>
          <w:szCs w:val="24"/>
          <w:lang w:val="sv-SE"/>
        </w:rPr>
        <w:t>Jika tidak ada tugas, maka setiap praktikum anda wajib melampirkan dokumen laporan praktikum ini.</w:t>
      </w:r>
    </w:p>
    <w:p w14:paraId="5D2EE6C6" w14:textId="563D8288" w:rsidR="00910D9A" w:rsidRPr="000B1F40" w:rsidRDefault="00910D9A">
      <w:pPr>
        <w:rPr>
          <w:rFonts w:ascii="Arial Black" w:hAnsi="Arial Black"/>
          <w:color w:val="808080"/>
          <w:spacing w:val="-35"/>
          <w:sz w:val="30"/>
          <w:lang w:val="sv-SE"/>
        </w:rPr>
      </w:pPr>
    </w:p>
    <w:p w14:paraId="605101F2" w14:textId="7579D009" w:rsidR="00CC1AEC" w:rsidRPr="00C326D7" w:rsidRDefault="00C82207" w:rsidP="00C32AEC">
      <w:pPr>
        <w:pStyle w:val="SectionLabel"/>
        <w:tabs>
          <w:tab w:val="left" w:pos="2895"/>
        </w:tabs>
        <w:spacing w:before="0" w:line="360" w:lineRule="auto"/>
        <w:rPr>
          <w:sz w:val="22"/>
          <w:szCs w:val="22"/>
        </w:rPr>
      </w:pPr>
      <w:r w:rsidRPr="00510927">
        <w:rPr>
          <w:sz w:val="30"/>
        </w:rPr>
        <w:t>Referensi</w:t>
      </w:r>
      <w:r w:rsidRPr="00A672A1">
        <w:rPr>
          <w:spacing w:val="-100"/>
        </w:rPr>
        <w:tab/>
      </w:r>
    </w:p>
    <w:p w14:paraId="218F2B7A" w14:textId="3C4B0ECE" w:rsidR="00DE13A9" w:rsidRDefault="00503885" w:rsidP="00503885">
      <w:pPr>
        <w:ind w:left="1276" w:hanging="1276"/>
        <w:jc w:val="both"/>
        <w:rPr>
          <w:rStyle w:val="fontstyle01"/>
          <w:sz w:val="22"/>
          <w:szCs w:val="22"/>
        </w:rPr>
      </w:pPr>
      <w:r w:rsidRPr="00C326D7">
        <w:rPr>
          <w:rStyle w:val="fontstyle01"/>
          <w:sz w:val="22"/>
          <w:szCs w:val="22"/>
        </w:rPr>
        <w:lastRenderedPageBreak/>
        <w:t xml:space="preserve">A Forouzan, Behrouz. 2007. Data Communication and Networking Fourth Edition, McGraw-Hill Education, Singapore. </w:t>
      </w:r>
    </w:p>
    <w:p w14:paraId="46C5E856" w14:textId="77777777" w:rsidR="00F55988" w:rsidRDefault="00F55988" w:rsidP="00F85221">
      <w:pPr>
        <w:rPr>
          <w:sz w:val="22"/>
          <w:szCs w:val="22"/>
          <w:lang w:val="nb-NO"/>
        </w:rPr>
      </w:pPr>
    </w:p>
    <w:p w14:paraId="36ED9C77" w14:textId="0AEC2AC3" w:rsidR="009F7210" w:rsidRPr="00C326D7" w:rsidRDefault="00F55988" w:rsidP="00F85221">
      <w:pPr>
        <w:rPr>
          <w:sz w:val="22"/>
          <w:szCs w:val="22"/>
          <w:lang w:val="nb-NO"/>
        </w:rPr>
      </w:pPr>
      <w:r>
        <w:rPr>
          <w:sz w:val="22"/>
          <w:szCs w:val="22"/>
          <w:lang w:val="nb-NO"/>
        </w:rPr>
        <w:br/>
        <w:t>Lampirkan referensi yang digunakan pada modul praktikum, jika ada referensi tambahan lain yang anda gunakan dalam menjawab tugas, silahkan dilampirkan juga dengan format seperti di atas.</w:t>
      </w:r>
    </w:p>
    <w:sectPr w:rsidR="009F7210" w:rsidRPr="00C326D7" w:rsidSect="00657C9F">
      <w:headerReference w:type="default" r:id="rId13"/>
      <w:headerReference w:type="first" r:id="rId14"/>
      <w:pgSz w:w="9979" w:h="14175" w:code="1"/>
      <w:pgMar w:top="1440" w:right="1440" w:bottom="1440" w:left="1440" w:header="720" w:footer="720" w:gutter="0"/>
      <w:pgNumType w:start="1"/>
      <w:cols w:space="720"/>
      <w:docGrid w:linePitch="21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B0CBEA" w14:textId="77777777" w:rsidR="00333CED" w:rsidRDefault="00333CED">
      <w:r>
        <w:separator/>
      </w:r>
    </w:p>
  </w:endnote>
  <w:endnote w:type="continuationSeparator" w:id="0">
    <w:p w14:paraId="2B22E7FE" w14:textId="77777777" w:rsidR="00333CED" w:rsidRDefault="00333C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6DB9B5" w14:textId="77777777" w:rsidR="00B324FA" w:rsidRDefault="00B324FA" w:rsidP="008B5C0C">
    <w:pPr>
      <w:pStyle w:val="Footer"/>
      <w:jc w:val="right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926407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C3495A" w14:textId="77777777" w:rsidR="00333CED" w:rsidRDefault="00333CED">
      <w:r>
        <w:separator/>
      </w:r>
    </w:p>
  </w:footnote>
  <w:footnote w:type="continuationSeparator" w:id="0">
    <w:p w14:paraId="38BB936F" w14:textId="77777777" w:rsidR="00333CED" w:rsidRDefault="00333C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29F9C" w14:textId="14440D7A" w:rsidR="00B324FA" w:rsidRPr="001F3F9E" w:rsidRDefault="00B324FA" w:rsidP="00F1661C">
    <w:pPr>
      <w:pStyle w:val="Header"/>
      <w:keepLines w:val="0"/>
      <w:tabs>
        <w:tab w:val="clear" w:pos="8640"/>
        <w:tab w:val="right" w:pos="8505"/>
      </w:tabs>
      <w:rPr>
        <w:spacing w:val="40"/>
        <w:szCs w:val="14"/>
        <w:lang w:val="nb-NO"/>
      </w:rPr>
    </w:pPr>
    <w:r>
      <w:rPr>
        <w:noProof/>
        <w:spacing w:val="40"/>
        <w:szCs w:val="14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B966F62" wp14:editId="0719F094">
              <wp:simplePos x="0" y="0"/>
              <wp:positionH relativeFrom="margin">
                <wp:align>center</wp:align>
              </wp:positionH>
              <wp:positionV relativeFrom="paragraph">
                <wp:posOffset>185636</wp:posOffset>
              </wp:positionV>
              <wp:extent cx="5462270" cy="0"/>
              <wp:effectExtent l="0" t="19050" r="43180" b="38100"/>
              <wp:wrapNone/>
              <wp:docPr id="1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62270" cy="0"/>
                      </a:xfrm>
                      <a:prstGeom prst="line">
                        <a:avLst/>
                      </a:prstGeom>
                      <a:noFill/>
                      <a:ln w="57150" cmpd="thinThick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xmlns:mv="urn:schemas-microsoft-com:mac:vml" xmlns:mo="http://schemas.microsoft.com/office/mac/office/2008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4E9D33" id="Line 1" o:spid="_x0000_s1026" style="position:absolute;z-index: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from="0,14.6pt" to="430.1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" strokeweight="4.5pt">
              <v:stroke linestyle="thinThick"/>
              <w10:wrap anchorx="margin"/>
            </v:line>
          </w:pict>
        </mc:Fallback>
      </mc:AlternateContent>
    </w:r>
    <w:r w:rsidR="00E93115">
      <w:rPr>
        <w:spacing w:val="40"/>
        <w:szCs w:val="14"/>
        <w:lang w:val="nb-NO"/>
      </w:rPr>
      <w:t>laporan praktikum</w:t>
    </w:r>
    <w:r>
      <w:rPr>
        <w:spacing w:val="40"/>
        <w:szCs w:val="14"/>
        <w:lang w:val="nb-NO"/>
      </w:rPr>
      <w:tab/>
    </w:r>
    <w:r>
      <w:rPr>
        <w:spacing w:val="40"/>
        <w:szCs w:val="14"/>
        <w:lang w:val="nb-NO"/>
      </w:rPr>
      <w:tab/>
    </w:r>
    <w:r w:rsidR="00D82227">
      <w:rPr>
        <w:rFonts w:cs="Arial"/>
        <w:caps w:val="0"/>
        <w:spacing w:val="0"/>
        <w:sz w:val="16"/>
      </w:rPr>
      <w:t>Teknik Informatika ITERA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410530" w14:textId="77777777" w:rsidR="00B324FA" w:rsidRDefault="00B324F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0.9pt;height:10.9pt" o:bullet="t">
        <v:imagedata r:id="rId1" o:title="mso35"/>
      </v:shape>
    </w:pict>
  </w:numPicBullet>
  <w:numPicBullet w:numPicBulletId="1">
    <w:pict>
      <v:shape id="_x0000_i1026" type="#_x0000_t75" style="width:10.9pt;height:10.9pt" o:bullet="t">
        <v:imagedata r:id="rId2" o:title="BD21421_"/>
      </v:shape>
    </w:pict>
  </w:numPicBullet>
  <w:abstractNum w:abstractNumId="0" w15:restartNumberingAfterBreak="0">
    <w:nsid w:val="00000003"/>
    <w:multiLevelType w:val="hybridMultilevel"/>
    <w:tmpl w:val="7545E146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014D1004"/>
    <w:multiLevelType w:val="hybridMultilevel"/>
    <w:tmpl w:val="E3164FD8"/>
    <w:lvl w:ilvl="0" w:tplc="A6687256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7114FF"/>
    <w:multiLevelType w:val="hybridMultilevel"/>
    <w:tmpl w:val="B6FA2B0C"/>
    <w:lvl w:ilvl="0" w:tplc="CFDEF3FC">
      <w:start w:val="1"/>
      <w:numFmt w:val="lowerLetter"/>
      <w:lvlText w:val="%1."/>
      <w:lvlJc w:val="left"/>
      <w:pPr>
        <w:ind w:left="84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62" w:hanging="360"/>
      </w:pPr>
    </w:lvl>
    <w:lvl w:ilvl="2" w:tplc="0409001B" w:tentative="1">
      <w:start w:val="1"/>
      <w:numFmt w:val="lowerRoman"/>
      <w:lvlText w:val="%3."/>
      <w:lvlJc w:val="right"/>
      <w:pPr>
        <w:ind w:left="2282" w:hanging="180"/>
      </w:pPr>
    </w:lvl>
    <w:lvl w:ilvl="3" w:tplc="0409000F" w:tentative="1">
      <w:start w:val="1"/>
      <w:numFmt w:val="decimal"/>
      <w:lvlText w:val="%4."/>
      <w:lvlJc w:val="left"/>
      <w:pPr>
        <w:ind w:left="3002" w:hanging="360"/>
      </w:pPr>
    </w:lvl>
    <w:lvl w:ilvl="4" w:tplc="04090019" w:tentative="1">
      <w:start w:val="1"/>
      <w:numFmt w:val="lowerLetter"/>
      <w:lvlText w:val="%5."/>
      <w:lvlJc w:val="left"/>
      <w:pPr>
        <w:ind w:left="3722" w:hanging="360"/>
      </w:pPr>
    </w:lvl>
    <w:lvl w:ilvl="5" w:tplc="0409001B" w:tentative="1">
      <w:start w:val="1"/>
      <w:numFmt w:val="lowerRoman"/>
      <w:lvlText w:val="%6."/>
      <w:lvlJc w:val="right"/>
      <w:pPr>
        <w:ind w:left="4442" w:hanging="180"/>
      </w:pPr>
    </w:lvl>
    <w:lvl w:ilvl="6" w:tplc="0409000F" w:tentative="1">
      <w:start w:val="1"/>
      <w:numFmt w:val="decimal"/>
      <w:lvlText w:val="%7."/>
      <w:lvlJc w:val="left"/>
      <w:pPr>
        <w:ind w:left="5162" w:hanging="360"/>
      </w:pPr>
    </w:lvl>
    <w:lvl w:ilvl="7" w:tplc="04090019" w:tentative="1">
      <w:start w:val="1"/>
      <w:numFmt w:val="lowerLetter"/>
      <w:lvlText w:val="%8."/>
      <w:lvlJc w:val="left"/>
      <w:pPr>
        <w:ind w:left="5882" w:hanging="360"/>
      </w:pPr>
    </w:lvl>
    <w:lvl w:ilvl="8" w:tplc="0409001B" w:tentative="1">
      <w:start w:val="1"/>
      <w:numFmt w:val="lowerRoman"/>
      <w:lvlText w:val="%9."/>
      <w:lvlJc w:val="right"/>
      <w:pPr>
        <w:ind w:left="6602" w:hanging="180"/>
      </w:pPr>
    </w:lvl>
  </w:abstractNum>
  <w:abstractNum w:abstractNumId="3" w15:restartNumberingAfterBreak="0">
    <w:nsid w:val="0CAB3C2A"/>
    <w:multiLevelType w:val="hybridMultilevel"/>
    <w:tmpl w:val="E5A21A52"/>
    <w:lvl w:ilvl="0" w:tplc="4522B7E4">
      <w:start w:val="1"/>
      <w:numFmt w:val="bullet"/>
      <w:pStyle w:val="hsrkomList2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EB6AA6"/>
    <w:multiLevelType w:val="hybridMultilevel"/>
    <w:tmpl w:val="6734C5B6"/>
    <w:lvl w:ilvl="0" w:tplc="EEB2AC3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</w:rPr>
    </w:lvl>
    <w:lvl w:ilvl="1" w:tplc="F5AEB10C">
      <w:start w:val="166"/>
      <w:numFmt w:val="bullet"/>
      <w:lvlText w:val="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8B6AF1D2" w:tentative="1">
      <w:start w:val="1"/>
      <w:numFmt w:val="bullet"/>
      <w:lvlText w:val="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B1F200C8" w:tentative="1">
      <w:start w:val="1"/>
      <w:numFmt w:val="bullet"/>
      <w:lvlText w:val="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48704F20" w:tentative="1">
      <w:start w:val="1"/>
      <w:numFmt w:val="bullet"/>
      <w:lvlText w:val="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D9D6A4A8" w:tentative="1">
      <w:start w:val="1"/>
      <w:numFmt w:val="bullet"/>
      <w:lvlText w:val="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40648692" w:tentative="1">
      <w:start w:val="1"/>
      <w:numFmt w:val="bullet"/>
      <w:lvlText w:val="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11FC44D2" w:tentative="1">
      <w:start w:val="1"/>
      <w:numFmt w:val="bullet"/>
      <w:lvlText w:val="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78F4B9C0" w:tentative="1">
      <w:start w:val="1"/>
      <w:numFmt w:val="bullet"/>
      <w:lvlText w:val="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9421EDF"/>
    <w:multiLevelType w:val="hybridMultilevel"/>
    <w:tmpl w:val="552CDE6A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0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D75265"/>
    <w:multiLevelType w:val="hybridMultilevel"/>
    <w:tmpl w:val="5DAC2218"/>
    <w:lvl w:ilvl="0" w:tplc="8C2A8E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EE7010"/>
    <w:multiLevelType w:val="hybridMultilevel"/>
    <w:tmpl w:val="D520EE3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3F3FDF"/>
    <w:multiLevelType w:val="hybridMultilevel"/>
    <w:tmpl w:val="24542D7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0B0BDF"/>
    <w:multiLevelType w:val="hybridMultilevel"/>
    <w:tmpl w:val="35AA0A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4B16AA"/>
    <w:multiLevelType w:val="multilevel"/>
    <w:tmpl w:val="7D408454"/>
    <w:lvl w:ilvl="0">
      <w:start w:val="1"/>
      <w:numFmt w:val="decimal"/>
      <w:lvlText w:val="%1.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1" w15:restartNumberingAfterBreak="0">
    <w:nsid w:val="30DE7131"/>
    <w:multiLevelType w:val="hybridMultilevel"/>
    <w:tmpl w:val="7166F55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0C4576"/>
    <w:multiLevelType w:val="multilevel"/>
    <w:tmpl w:val="36B2B324"/>
    <w:lvl w:ilvl="0">
      <w:start w:val="1"/>
      <w:numFmt w:val="decimal"/>
      <w:lvlText w:val="1.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  <w:b/>
        <w:i w:val="0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13" w15:restartNumberingAfterBreak="0">
    <w:nsid w:val="36DD097A"/>
    <w:multiLevelType w:val="hybridMultilevel"/>
    <w:tmpl w:val="696838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3A245F"/>
    <w:multiLevelType w:val="hybridMultilevel"/>
    <w:tmpl w:val="0FB265C2"/>
    <w:lvl w:ilvl="0" w:tplc="8C2A8E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A73373"/>
    <w:multiLevelType w:val="multilevel"/>
    <w:tmpl w:val="E8B8719A"/>
    <w:lvl w:ilvl="0">
      <w:start w:val="1"/>
      <w:numFmt w:val="decimal"/>
      <w:lvlText w:val="5.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decimal"/>
      <w:lvlText w:val="5.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520"/>
        </w:tabs>
        <w:ind w:left="2520" w:hanging="2520"/>
      </w:pPr>
      <w:rPr>
        <w:rFonts w:hint="default"/>
      </w:rPr>
    </w:lvl>
  </w:abstractNum>
  <w:abstractNum w:abstractNumId="16" w15:restartNumberingAfterBreak="0">
    <w:nsid w:val="3CB35FA2"/>
    <w:multiLevelType w:val="hybridMultilevel"/>
    <w:tmpl w:val="0A5CE9C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127CD6"/>
    <w:multiLevelType w:val="hybridMultilevel"/>
    <w:tmpl w:val="65EC9F4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40CD2C3D"/>
    <w:multiLevelType w:val="multilevel"/>
    <w:tmpl w:val="006EF354"/>
    <w:lvl w:ilvl="0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decimal"/>
      <w:lvlText w:val="5.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520"/>
        </w:tabs>
        <w:ind w:left="2520" w:hanging="2520"/>
      </w:pPr>
      <w:rPr>
        <w:rFonts w:hint="default"/>
      </w:rPr>
    </w:lvl>
  </w:abstractNum>
  <w:abstractNum w:abstractNumId="19" w15:restartNumberingAfterBreak="0">
    <w:nsid w:val="453D730F"/>
    <w:multiLevelType w:val="hybridMultilevel"/>
    <w:tmpl w:val="8926EAB4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47472944"/>
    <w:multiLevelType w:val="hybridMultilevel"/>
    <w:tmpl w:val="A90809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C510602"/>
    <w:multiLevelType w:val="singleLevel"/>
    <w:tmpl w:val="F1444738"/>
    <w:lvl w:ilvl="0">
      <w:start w:val="1"/>
      <w:numFmt w:val="bullet"/>
      <w:pStyle w:val="ListBullet5"/>
      <w:lvlText w:val=""/>
      <w:lvlJc w:val="left"/>
      <w:pPr>
        <w:tabs>
          <w:tab w:val="num" w:pos="360"/>
        </w:tabs>
        <w:ind w:left="360" w:right="360" w:hanging="360"/>
      </w:pPr>
      <w:rPr>
        <w:rFonts w:ascii="Wingdings" w:hAnsi="Wingdings" w:hint="default"/>
      </w:rPr>
    </w:lvl>
  </w:abstractNum>
  <w:abstractNum w:abstractNumId="22" w15:restartNumberingAfterBreak="0">
    <w:nsid w:val="510040E1"/>
    <w:multiLevelType w:val="hybridMultilevel"/>
    <w:tmpl w:val="2E00451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4ED4C8E"/>
    <w:multiLevelType w:val="hybridMultilevel"/>
    <w:tmpl w:val="DC9493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5C833AF"/>
    <w:multiLevelType w:val="multilevel"/>
    <w:tmpl w:val="E716E14C"/>
    <w:lvl w:ilvl="0">
      <w:start w:val="1"/>
      <w:numFmt w:val="decimal"/>
      <w:pStyle w:val="hsrkomSub-bab2"/>
      <w:lvlText w:val="1.1.%1"/>
      <w:lvlJc w:val="left"/>
      <w:pPr>
        <w:tabs>
          <w:tab w:val="num" w:pos="907"/>
        </w:tabs>
        <w:ind w:left="907" w:hanging="90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152"/>
        </w:tabs>
        <w:ind w:left="1152" w:hanging="432"/>
      </w:pPr>
      <w:rPr>
        <w:rFonts w:hint="default"/>
        <w:b/>
        <w:i w:val="0"/>
      </w:rPr>
    </w:lvl>
    <w:lvl w:ilvl="2">
      <w:start w:val="1"/>
      <w:numFmt w:val="decimal"/>
      <w:lvlText w:val="%1.%2.%3."/>
      <w:lvlJc w:val="left"/>
      <w:pPr>
        <w:tabs>
          <w:tab w:val="num" w:pos="1584"/>
        </w:tabs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088"/>
        </w:tabs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92"/>
        </w:tabs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096"/>
        </w:tabs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104"/>
        </w:tabs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680" w:hanging="1440"/>
      </w:pPr>
      <w:rPr>
        <w:rFonts w:hint="default"/>
      </w:rPr>
    </w:lvl>
  </w:abstractNum>
  <w:abstractNum w:abstractNumId="25" w15:restartNumberingAfterBreak="0">
    <w:nsid w:val="57523EA1"/>
    <w:multiLevelType w:val="hybridMultilevel"/>
    <w:tmpl w:val="DE146A1C"/>
    <w:lvl w:ilvl="0" w:tplc="3DB007FE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7CE3056"/>
    <w:multiLevelType w:val="hybridMultilevel"/>
    <w:tmpl w:val="631A431C"/>
    <w:lvl w:ilvl="0" w:tplc="8C2A8E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F9B88B84">
      <w:start w:val="1"/>
      <w:numFmt w:val="bullet"/>
      <w:lvlText w:val="o"/>
      <w:lvlJc w:val="left"/>
      <w:pPr>
        <w:ind w:left="1440" w:hanging="360"/>
      </w:pPr>
      <w:rPr>
        <w:rFonts w:ascii="Garamond" w:hAnsi="Garamond" w:cs="Courier New" w:hint="default"/>
        <w:sz w:val="24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8C34B9"/>
    <w:multiLevelType w:val="hybridMultilevel"/>
    <w:tmpl w:val="CC2E77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DA25BF6"/>
    <w:multiLevelType w:val="hybridMultilevel"/>
    <w:tmpl w:val="2CDC507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DFB4295"/>
    <w:multiLevelType w:val="hybridMultilevel"/>
    <w:tmpl w:val="FCB683A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370C22"/>
    <w:multiLevelType w:val="hybridMultilevel"/>
    <w:tmpl w:val="E49A860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F436190"/>
    <w:multiLevelType w:val="singleLevel"/>
    <w:tmpl w:val="D7CE7166"/>
    <w:lvl w:ilvl="0">
      <w:start w:val="1"/>
      <w:numFmt w:val="bullet"/>
      <w:lvlText w:val=""/>
      <w:lvlJc w:val="left"/>
      <w:pPr>
        <w:tabs>
          <w:tab w:val="num" w:pos="360"/>
        </w:tabs>
        <w:ind w:left="360" w:right="360" w:hanging="360"/>
      </w:pPr>
      <w:rPr>
        <w:rFonts w:ascii="Wingdings" w:hAnsi="Wingdings" w:hint="default"/>
      </w:rPr>
    </w:lvl>
  </w:abstractNum>
  <w:abstractNum w:abstractNumId="32" w15:restartNumberingAfterBreak="0">
    <w:nsid w:val="60EF0358"/>
    <w:multiLevelType w:val="multilevel"/>
    <w:tmpl w:val="D6AC3014"/>
    <w:lvl w:ilvl="0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520"/>
        </w:tabs>
        <w:ind w:left="2520" w:hanging="2520"/>
      </w:pPr>
      <w:rPr>
        <w:rFonts w:hint="default"/>
      </w:rPr>
    </w:lvl>
  </w:abstractNum>
  <w:abstractNum w:abstractNumId="33" w15:restartNumberingAfterBreak="0">
    <w:nsid w:val="621A49DD"/>
    <w:multiLevelType w:val="hybridMultilevel"/>
    <w:tmpl w:val="CDCC970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26A3920"/>
    <w:multiLevelType w:val="hybridMultilevel"/>
    <w:tmpl w:val="83A60710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-360"/>
        </w:tabs>
        <w:ind w:left="-3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60"/>
        </w:tabs>
        <w:ind w:left="3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080"/>
        </w:tabs>
        <w:ind w:left="10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1800"/>
        </w:tabs>
        <w:ind w:left="18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40"/>
        </w:tabs>
        <w:ind w:left="32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3960"/>
        </w:tabs>
        <w:ind w:left="39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180"/>
      </w:pPr>
    </w:lvl>
  </w:abstractNum>
  <w:abstractNum w:abstractNumId="35" w15:restartNumberingAfterBreak="0">
    <w:nsid w:val="6BD04CF6"/>
    <w:multiLevelType w:val="hybridMultilevel"/>
    <w:tmpl w:val="08B682F6"/>
    <w:lvl w:ilvl="0" w:tplc="7952A32E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</w:rPr>
    </w:lvl>
    <w:lvl w:ilvl="1" w:tplc="287449E0">
      <w:start w:val="166"/>
      <w:numFmt w:val="bullet"/>
      <w:lvlText w:val="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94D06B36">
      <w:start w:val="166"/>
      <w:numFmt w:val="bullet"/>
      <w:lvlText w:val="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4DEA6ABE" w:tentative="1">
      <w:start w:val="1"/>
      <w:numFmt w:val="bullet"/>
      <w:lvlText w:val="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7FBA9F54" w:tentative="1">
      <w:start w:val="1"/>
      <w:numFmt w:val="bullet"/>
      <w:lvlText w:val="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D7B26A28" w:tentative="1">
      <w:start w:val="1"/>
      <w:numFmt w:val="bullet"/>
      <w:lvlText w:val="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17251CE" w:tentative="1">
      <w:start w:val="1"/>
      <w:numFmt w:val="bullet"/>
      <w:lvlText w:val="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C280281C" w:tentative="1">
      <w:start w:val="1"/>
      <w:numFmt w:val="bullet"/>
      <w:lvlText w:val="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09E4E11E" w:tentative="1">
      <w:start w:val="1"/>
      <w:numFmt w:val="bullet"/>
      <w:lvlText w:val="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6CA24500"/>
    <w:multiLevelType w:val="multilevel"/>
    <w:tmpl w:val="A0AEC42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srkomSub-bab1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520"/>
        </w:tabs>
        <w:ind w:left="2520" w:hanging="2520"/>
      </w:pPr>
      <w:rPr>
        <w:rFonts w:hint="default"/>
      </w:rPr>
    </w:lvl>
  </w:abstractNum>
  <w:abstractNum w:abstractNumId="37" w15:restartNumberingAfterBreak="0">
    <w:nsid w:val="6E394299"/>
    <w:multiLevelType w:val="hybridMultilevel"/>
    <w:tmpl w:val="64323A9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FDF043B"/>
    <w:multiLevelType w:val="hybridMultilevel"/>
    <w:tmpl w:val="5AF4BB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0763E13"/>
    <w:multiLevelType w:val="hybridMultilevel"/>
    <w:tmpl w:val="5F9AF540"/>
    <w:lvl w:ilvl="0" w:tplc="8C2A8E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391566D"/>
    <w:multiLevelType w:val="multilevel"/>
    <w:tmpl w:val="D50CD5F2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160"/>
        </w:tabs>
        <w:ind w:left="216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2160"/>
        </w:tabs>
        <w:ind w:left="21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520"/>
        </w:tabs>
        <w:ind w:left="252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880"/>
        </w:tabs>
        <w:ind w:left="2880" w:hanging="2520"/>
      </w:pPr>
      <w:rPr>
        <w:rFonts w:hint="default"/>
      </w:rPr>
    </w:lvl>
  </w:abstractNum>
  <w:abstractNum w:abstractNumId="41" w15:restartNumberingAfterBreak="0">
    <w:nsid w:val="740358B8"/>
    <w:multiLevelType w:val="hybridMultilevel"/>
    <w:tmpl w:val="99E6A674"/>
    <w:lvl w:ilvl="0" w:tplc="0409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lang w:val="en-US"/>
      </w:rPr>
    </w:lvl>
    <w:lvl w:ilvl="1" w:tplc="06E256A2">
      <w:start w:val="166"/>
      <w:numFmt w:val="bullet"/>
      <w:lvlText w:val="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FB92972E" w:tentative="1">
      <w:start w:val="1"/>
      <w:numFmt w:val="bullet"/>
      <w:lvlText w:val="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6F36013C" w:tentative="1">
      <w:start w:val="1"/>
      <w:numFmt w:val="bullet"/>
      <w:lvlText w:val="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A0461C16" w:tentative="1">
      <w:start w:val="1"/>
      <w:numFmt w:val="bullet"/>
      <w:lvlText w:val="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F8A67DF4" w:tentative="1">
      <w:start w:val="1"/>
      <w:numFmt w:val="bullet"/>
      <w:lvlText w:val="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7E60BFA0" w:tentative="1">
      <w:start w:val="1"/>
      <w:numFmt w:val="bullet"/>
      <w:lvlText w:val="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F6A011B2" w:tentative="1">
      <w:start w:val="1"/>
      <w:numFmt w:val="bullet"/>
      <w:lvlText w:val="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3B42D2BE" w:tentative="1">
      <w:start w:val="1"/>
      <w:numFmt w:val="bullet"/>
      <w:lvlText w:val="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77392834"/>
    <w:multiLevelType w:val="hybridMultilevel"/>
    <w:tmpl w:val="03809874"/>
    <w:lvl w:ilvl="0" w:tplc="3BD81DC6">
      <w:start w:val="1"/>
      <w:numFmt w:val="decimal"/>
      <w:lvlText w:val="%1."/>
      <w:lvlJc w:val="left"/>
      <w:pPr>
        <w:ind w:left="1080" w:hanging="360"/>
      </w:pPr>
      <w:rPr>
        <w:rFonts w:asciiTheme="minorHAnsi" w:hAnsiTheme="minorHAnsi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BFD5B4F"/>
    <w:multiLevelType w:val="hybridMultilevel"/>
    <w:tmpl w:val="4A38AE70"/>
    <w:lvl w:ilvl="0" w:tplc="8C2A8E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D1A29DE"/>
    <w:multiLevelType w:val="hybridMultilevel"/>
    <w:tmpl w:val="DE5027E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3224966">
    <w:abstractNumId w:val="31"/>
  </w:num>
  <w:num w:numId="2" w16cid:durableId="829174138">
    <w:abstractNumId w:val="21"/>
  </w:num>
  <w:num w:numId="3" w16cid:durableId="1117068647">
    <w:abstractNumId w:val="5"/>
  </w:num>
  <w:num w:numId="4" w16cid:durableId="668600951">
    <w:abstractNumId w:val="12"/>
  </w:num>
  <w:num w:numId="5" w16cid:durableId="2103065693">
    <w:abstractNumId w:val="33"/>
  </w:num>
  <w:num w:numId="6" w16cid:durableId="1251696834">
    <w:abstractNumId w:val="41"/>
  </w:num>
  <w:num w:numId="7" w16cid:durableId="920600136">
    <w:abstractNumId w:val="4"/>
  </w:num>
  <w:num w:numId="8" w16cid:durableId="1890455504">
    <w:abstractNumId w:val="3"/>
  </w:num>
  <w:num w:numId="9" w16cid:durableId="1176767100">
    <w:abstractNumId w:val="35"/>
  </w:num>
  <w:num w:numId="10" w16cid:durableId="27804764">
    <w:abstractNumId w:val="24"/>
  </w:num>
  <w:num w:numId="11" w16cid:durableId="1141463476">
    <w:abstractNumId w:val="10"/>
  </w:num>
  <w:num w:numId="12" w16cid:durableId="1998069434">
    <w:abstractNumId w:val="36"/>
  </w:num>
  <w:num w:numId="13" w16cid:durableId="2025128787">
    <w:abstractNumId w:val="17"/>
  </w:num>
  <w:num w:numId="14" w16cid:durableId="1511482397">
    <w:abstractNumId w:val="19"/>
  </w:num>
  <w:num w:numId="15" w16cid:durableId="736362938">
    <w:abstractNumId w:val="34"/>
  </w:num>
  <w:num w:numId="16" w16cid:durableId="590355638">
    <w:abstractNumId w:val="32"/>
  </w:num>
  <w:num w:numId="17" w16cid:durableId="1398552802">
    <w:abstractNumId w:val="11"/>
  </w:num>
  <w:num w:numId="18" w16cid:durableId="749041879">
    <w:abstractNumId w:val="37"/>
  </w:num>
  <w:num w:numId="19" w16cid:durableId="425881371">
    <w:abstractNumId w:val="28"/>
  </w:num>
  <w:num w:numId="20" w16cid:durableId="1887599740">
    <w:abstractNumId w:val="15"/>
  </w:num>
  <w:num w:numId="21" w16cid:durableId="2014841098">
    <w:abstractNumId w:val="18"/>
  </w:num>
  <w:num w:numId="22" w16cid:durableId="516162995">
    <w:abstractNumId w:val="13"/>
  </w:num>
  <w:num w:numId="23" w16cid:durableId="1015420187">
    <w:abstractNumId w:val="0"/>
  </w:num>
  <w:num w:numId="24" w16cid:durableId="860780998">
    <w:abstractNumId w:val="2"/>
  </w:num>
  <w:num w:numId="25" w16cid:durableId="1528830011">
    <w:abstractNumId w:val="25"/>
  </w:num>
  <w:num w:numId="26" w16cid:durableId="75834406">
    <w:abstractNumId w:val="42"/>
  </w:num>
  <w:num w:numId="27" w16cid:durableId="430129170">
    <w:abstractNumId w:val="20"/>
  </w:num>
  <w:num w:numId="28" w16cid:durableId="717362571">
    <w:abstractNumId w:val="9"/>
  </w:num>
  <w:num w:numId="29" w16cid:durableId="666907762">
    <w:abstractNumId w:val="1"/>
  </w:num>
  <w:num w:numId="30" w16cid:durableId="1868445023">
    <w:abstractNumId w:val="38"/>
  </w:num>
  <w:num w:numId="31" w16cid:durableId="1027561749">
    <w:abstractNumId w:val="27"/>
  </w:num>
  <w:num w:numId="32" w16cid:durableId="1569805845">
    <w:abstractNumId w:val="40"/>
  </w:num>
  <w:num w:numId="33" w16cid:durableId="1451627357">
    <w:abstractNumId w:val="26"/>
  </w:num>
  <w:num w:numId="34" w16cid:durableId="1456027081">
    <w:abstractNumId w:val="14"/>
  </w:num>
  <w:num w:numId="35" w16cid:durableId="5719887">
    <w:abstractNumId w:val="6"/>
  </w:num>
  <w:num w:numId="36" w16cid:durableId="512916918">
    <w:abstractNumId w:val="39"/>
  </w:num>
  <w:num w:numId="37" w16cid:durableId="1835880315">
    <w:abstractNumId w:val="43"/>
  </w:num>
  <w:num w:numId="38" w16cid:durableId="855074736">
    <w:abstractNumId w:val="23"/>
  </w:num>
  <w:num w:numId="39" w16cid:durableId="1117985921">
    <w:abstractNumId w:val="22"/>
  </w:num>
  <w:num w:numId="40" w16cid:durableId="1010331989">
    <w:abstractNumId w:val="30"/>
  </w:num>
  <w:num w:numId="41" w16cid:durableId="1275795755">
    <w:abstractNumId w:val="7"/>
  </w:num>
  <w:num w:numId="42" w16cid:durableId="1388339749">
    <w:abstractNumId w:val="44"/>
  </w:num>
  <w:num w:numId="43" w16cid:durableId="414867193">
    <w:abstractNumId w:val="29"/>
  </w:num>
  <w:num w:numId="44" w16cid:durableId="335305699">
    <w:abstractNumId w:val="16"/>
  </w:num>
  <w:num w:numId="45" w16cid:durableId="806436085">
    <w:abstractNumId w:val="8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0"/>
  <w:activeWritingStyle w:appName="MSWord" w:lang="fi-FI" w:vendorID="64" w:dllVersion="6" w:nlCheck="1" w:checkStyle="0"/>
  <w:activeWritingStyle w:appName="MSWord" w:lang="pt-BR" w:vendorID="64" w:dllVersion="6" w:nlCheck="1" w:checkStyle="0"/>
  <w:activeWritingStyle w:appName="MSWord" w:lang="es-E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activeWritingStyle w:appName="MSWord" w:lang="es-ES" w:vendorID="64" w:dllVersion="4096" w:nlCheck="1" w:checkStyle="0"/>
  <w:activeWritingStyle w:appName="MSWord" w:lang="es-ES" w:vendorID="64" w:dllVersion="0" w:nlCheck="1" w:checkStyle="0"/>
  <w:activeWritingStyle w:appName="MSWord" w:lang="sv-SE" w:vendorID="64" w:dllVersion="0" w:nlCheck="1" w:checkStyle="0"/>
  <w:activeWritingStyle w:appName="MSWord" w:lang="fi-FI" w:vendorID="64" w:dllVersion="0" w:nlCheck="1" w:checkStyle="0"/>
  <w:activeWritingStyle w:appName="MSWord" w:lang="nb-NO" w:vendorID="64" w:dllVersion="0" w:nlCheck="1" w:checkStyle="0"/>
  <w:activeWritingStyle w:appName="MSWord" w:lang="en-US" w:vendorID="8" w:dllVersion="513" w:checkStyle="1"/>
  <w:activeWritingStyle w:appName="MSWord" w:lang="sv-SE" w:vendorID="22" w:dllVersion="513" w:checkStyle="1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87"/>
  <w:drawingGridVerticalSpacing w:val="187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6CD5"/>
    <w:rsid w:val="000006B9"/>
    <w:rsid w:val="00002608"/>
    <w:rsid w:val="000030B8"/>
    <w:rsid w:val="00006040"/>
    <w:rsid w:val="00006A5A"/>
    <w:rsid w:val="000070CA"/>
    <w:rsid w:val="0001063E"/>
    <w:rsid w:val="000120EA"/>
    <w:rsid w:val="00012288"/>
    <w:rsid w:val="000123BE"/>
    <w:rsid w:val="0001355F"/>
    <w:rsid w:val="00013D18"/>
    <w:rsid w:val="000147C1"/>
    <w:rsid w:val="00015AC5"/>
    <w:rsid w:val="00020322"/>
    <w:rsid w:val="0002152A"/>
    <w:rsid w:val="00027595"/>
    <w:rsid w:val="00027ECF"/>
    <w:rsid w:val="0003061D"/>
    <w:rsid w:val="00030CF0"/>
    <w:rsid w:val="000338BA"/>
    <w:rsid w:val="00033DCE"/>
    <w:rsid w:val="00035FF1"/>
    <w:rsid w:val="000360B2"/>
    <w:rsid w:val="000442D4"/>
    <w:rsid w:val="00053891"/>
    <w:rsid w:val="00053CAF"/>
    <w:rsid w:val="00056362"/>
    <w:rsid w:val="00056B92"/>
    <w:rsid w:val="00063665"/>
    <w:rsid w:val="000644C6"/>
    <w:rsid w:val="000733EB"/>
    <w:rsid w:val="00074EBE"/>
    <w:rsid w:val="0007509E"/>
    <w:rsid w:val="000772E3"/>
    <w:rsid w:val="00080B9B"/>
    <w:rsid w:val="00081531"/>
    <w:rsid w:val="00082DE8"/>
    <w:rsid w:val="000851A8"/>
    <w:rsid w:val="00085385"/>
    <w:rsid w:val="0008612C"/>
    <w:rsid w:val="000867D8"/>
    <w:rsid w:val="00086F6B"/>
    <w:rsid w:val="00087F1E"/>
    <w:rsid w:val="0009059A"/>
    <w:rsid w:val="00092059"/>
    <w:rsid w:val="00094E72"/>
    <w:rsid w:val="00096D4A"/>
    <w:rsid w:val="00097579"/>
    <w:rsid w:val="000A1EEB"/>
    <w:rsid w:val="000A4CFB"/>
    <w:rsid w:val="000A5316"/>
    <w:rsid w:val="000A63B9"/>
    <w:rsid w:val="000B02B4"/>
    <w:rsid w:val="000B1F40"/>
    <w:rsid w:val="000B5692"/>
    <w:rsid w:val="000B675B"/>
    <w:rsid w:val="000B67AB"/>
    <w:rsid w:val="000C1420"/>
    <w:rsid w:val="000C174E"/>
    <w:rsid w:val="000C2E93"/>
    <w:rsid w:val="000C358C"/>
    <w:rsid w:val="000C3E88"/>
    <w:rsid w:val="000C7654"/>
    <w:rsid w:val="000D38BF"/>
    <w:rsid w:val="000D68C0"/>
    <w:rsid w:val="000E065B"/>
    <w:rsid w:val="000E43DE"/>
    <w:rsid w:val="000E68E0"/>
    <w:rsid w:val="000F4968"/>
    <w:rsid w:val="000F5F80"/>
    <w:rsid w:val="00100E08"/>
    <w:rsid w:val="00101450"/>
    <w:rsid w:val="00110388"/>
    <w:rsid w:val="0011045E"/>
    <w:rsid w:val="00115245"/>
    <w:rsid w:val="0012286E"/>
    <w:rsid w:val="0012423E"/>
    <w:rsid w:val="00126F4F"/>
    <w:rsid w:val="0012738A"/>
    <w:rsid w:val="00132637"/>
    <w:rsid w:val="00134DDA"/>
    <w:rsid w:val="00134ED9"/>
    <w:rsid w:val="00140FBF"/>
    <w:rsid w:val="00141097"/>
    <w:rsid w:val="00142960"/>
    <w:rsid w:val="00143157"/>
    <w:rsid w:val="00145911"/>
    <w:rsid w:val="00147437"/>
    <w:rsid w:val="001517F6"/>
    <w:rsid w:val="00153100"/>
    <w:rsid w:val="00154691"/>
    <w:rsid w:val="0016036C"/>
    <w:rsid w:val="00160DEA"/>
    <w:rsid w:val="001638DF"/>
    <w:rsid w:val="00166001"/>
    <w:rsid w:val="00166A28"/>
    <w:rsid w:val="00167271"/>
    <w:rsid w:val="00170DB7"/>
    <w:rsid w:val="00172D96"/>
    <w:rsid w:val="00174362"/>
    <w:rsid w:val="00175FC4"/>
    <w:rsid w:val="00176359"/>
    <w:rsid w:val="00181E0C"/>
    <w:rsid w:val="00183873"/>
    <w:rsid w:val="00183CA4"/>
    <w:rsid w:val="00184B80"/>
    <w:rsid w:val="00186609"/>
    <w:rsid w:val="00186718"/>
    <w:rsid w:val="0019309C"/>
    <w:rsid w:val="00193DFA"/>
    <w:rsid w:val="001945CD"/>
    <w:rsid w:val="00196E38"/>
    <w:rsid w:val="001A5C81"/>
    <w:rsid w:val="001A70A4"/>
    <w:rsid w:val="001B08D8"/>
    <w:rsid w:val="001B1C09"/>
    <w:rsid w:val="001B27E1"/>
    <w:rsid w:val="001B4142"/>
    <w:rsid w:val="001B5889"/>
    <w:rsid w:val="001B6D1F"/>
    <w:rsid w:val="001B7E26"/>
    <w:rsid w:val="001C0228"/>
    <w:rsid w:val="001C3188"/>
    <w:rsid w:val="001C4434"/>
    <w:rsid w:val="001C51E7"/>
    <w:rsid w:val="001D0D54"/>
    <w:rsid w:val="001D1F6F"/>
    <w:rsid w:val="001E08DF"/>
    <w:rsid w:val="001E10D0"/>
    <w:rsid w:val="001E13AA"/>
    <w:rsid w:val="001E4F85"/>
    <w:rsid w:val="001E557E"/>
    <w:rsid w:val="001E7649"/>
    <w:rsid w:val="001F01EC"/>
    <w:rsid w:val="001F1F78"/>
    <w:rsid w:val="001F3C95"/>
    <w:rsid w:val="001F3F9E"/>
    <w:rsid w:val="001F4C80"/>
    <w:rsid w:val="001F5EE6"/>
    <w:rsid w:val="001F6582"/>
    <w:rsid w:val="002018EE"/>
    <w:rsid w:val="00202161"/>
    <w:rsid w:val="0020301E"/>
    <w:rsid w:val="002052D3"/>
    <w:rsid w:val="00210362"/>
    <w:rsid w:val="002117F6"/>
    <w:rsid w:val="00213A42"/>
    <w:rsid w:val="00213B59"/>
    <w:rsid w:val="00214246"/>
    <w:rsid w:val="002149B2"/>
    <w:rsid w:val="00215329"/>
    <w:rsid w:val="002167E4"/>
    <w:rsid w:val="00217153"/>
    <w:rsid w:val="00217AA9"/>
    <w:rsid w:val="00221F34"/>
    <w:rsid w:val="0022775B"/>
    <w:rsid w:val="0023062A"/>
    <w:rsid w:val="00236485"/>
    <w:rsid w:val="00237FD2"/>
    <w:rsid w:val="002406DC"/>
    <w:rsid w:val="00240F20"/>
    <w:rsid w:val="0024178D"/>
    <w:rsid w:val="00241D07"/>
    <w:rsid w:val="00241EDA"/>
    <w:rsid w:val="00242416"/>
    <w:rsid w:val="0024251F"/>
    <w:rsid w:val="002425DA"/>
    <w:rsid w:val="00242E8E"/>
    <w:rsid w:val="002432DE"/>
    <w:rsid w:val="00243F6D"/>
    <w:rsid w:val="00245605"/>
    <w:rsid w:val="00245F1A"/>
    <w:rsid w:val="00251066"/>
    <w:rsid w:val="00253B10"/>
    <w:rsid w:val="0025472A"/>
    <w:rsid w:val="00257F73"/>
    <w:rsid w:val="00262A0C"/>
    <w:rsid w:val="00262E34"/>
    <w:rsid w:val="002630EC"/>
    <w:rsid w:val="002648B4"/>
    <w:rsid w:val="00265CA7"/>
    <w:rsid w:val="00267C81"/>
    <w:rsid w:val="00267D6A"/>
    <w:rsid w:val="00270B35"/>
    <w:rsid w:val="002760F3"/>
    <w:rsid w:val="00277B62"/>
    <w:rsid w:val="00280389"/>
    <w:rsid w:val="00281E0D"/>
    <w:rsid w:val="00282494"/>
    <w:rsid w:val="00282B69"/>
    <w:rsid w:val="002844B2"/>
    <w:rsid w:val="00286CA6"/>
    <w:rsid w:val="002876FC"/>
    <w:rsid w:val="00292175"/>
    <w:rsid w:val="00293E91"/>
    <w:rsid w:val="0029401D"/>
    <w:rsid w:val="0029552F"/>
    <w:rsid w:val="00295A9E"/>
    <w:rsid w:val="002A3C98"/>
    <w:rsid w:val="002A409E"/>
    <w:rsid w:val="002A4D62"/>
    <w:rsid w:val="002B1963"/>
    <w:rsid w:val="002B20B2"/>
    <w:rsid w:val="002B3E22"/>
    <w:rsid w:val="002B3E61"/>
    <w:rsid w:val="002B533F"/>
    <w:rsid w:val="002B6B49"/>
    <w:rsid w:val="002B6BD2"/>
    <w:rsid w:val="002C4043"/>
    <w:rsid w:val="002C640A"/>
    <w:rsid w:val="002D0F00"/>
    <w:rsid w:val="002D173C"/>
    <w:rsid w:val="002D6E51"/>
    <w:rsid w:val="002D76A9"/>
    <w:rsid w:val="002E1DD0"/>
    <w:rsid w:val="002E5C19"/>
    <w:rsid w:val="002E6720"/>
    <w:rsid w:val="002E726E"/>
    <w:rsid w:val="002E7814"/>
    <w:rsid w:val="002E7EFD"/>
    <w:rsid w:val="002F0406"/>
    <w:rsid w:val="002F0655"/>
    <w:rsid w:val="002F57DC"/>
    <w:rsid w:val="002F5B6E"/>
    <w:rsid w:val="002F6391"/>
    <w:rsid w:val="003005D0"/>
    <w:rsid w:val="00304814"/>
    <w:rsid w:val="00304FF8"/>
    <w:rsid w:val="00306BDE"/>
    <w:rsid w:val="00306CEB"/>
    <w:rsid w:val="0030774E"/>
    <w:rsid w:val="00307D37"/>
    <w:rsid w:val="00310980"/>
    <w:rsid w:val="0031234E"/>
    <w:rsid w:val="00312D57"/>
    <w:rsid w:val="00313BB5"/>
    <w:rsid w:val="0031410B"/>
    <w:rsid w:val="00320994"/>
    <w:rsid w:val="00321D8A"/>
    <w:rsid w:val="00322C93"/>
    <w:rsid w:val="00323C11"/>
    <w:rsid w:val="0032517A"/>
    <w:rsid w:val="00327264"/>
    <w:rsid w:val="00333CED"/>
    <w:rsid w:val="00335D72"/>
    <w:rsid w:val="0034085A"/>
    <w:rsid w:val="003412BC"/>
    <w:rsid w:val="00343FD2"/>
    <w:rsid w:val="0034517C"/>
    <w:rsid w:val="00347996"/>
    <w:rsid w:val="00350F3C"/>
    <w:rsid w:val="00351985"/>
    <w:rsid w:val="00352916"/>
    <w:rsid w:val="00357209"/>
    <w:rsid w:val="00361F28"/>
    <w:rsid w:val="0036262F"/>
    <w:rsid w:val="00363218"/>
    <w:rsid w:val="003645D3"/>
    <w:rsid w:val="00367F55"/>
    <w:rsid w:val="00371AB1"/>
    <w:rsid w:val="003749EE"/>
    <w:rsid w:val="003760BD"/>
    <w:rsid w:val="00384D57"/>
    <w:rsid w:val="00390E53"/>
    <w:rsid w:val="00391787"/>
    <w:rsid w:val="00392B61"/>
    <w:rsid w:val="00393407"/>
    <w:rsid w:val="00395E6C"/>
    <w:rsid w:val="00397257"/>
    <w:rsid w:val="003A00AE"/>
    <w:rsid w:val="003A03C9"/>
    <w:rsid w:val="003A188B"/>
    <w:rsid w:val="003A48D2"/>
    <w:rsid w:val="003A7941"/>
    <w:rsid w:val="003A7A95"/>
    <w:rsid w:val="003B242A"/>
    <w:rsid w:val="003B2D7D"/>
    <w:rsid w:val="003B5E8F"/>
    <w:rsid w:val="003C05FD"/>
    <w:rsid w:val="003C2452"/>
    <w:rsid w:val="003C2C7D"/>
    <w:rsid w:val="003C3EF5"/>
    <w:rsid w:val="003C44C2"/>
    <w:rsid w:val="003C68AE"/>
    <w:rsid w:val="003D048A"/>
    <w:rsid w:val="003D59DB"/>
    <w:rsid w:val="003D7254"/>
    <w:rsid w:val="003D77C8"/>
    <w:rsid w:val="003D78BD"/>
    <w:rsid w:val="003E104D"/>
    <w:rsid w:val="003E25C7"/>
    <w:rsid w:val="003E2DE1"/>
    <w:rsid w:val="003E676A"/>
    <w:rsid w:val="003F25AE"/>
    <w:rsid w:val="003F3388"/>
    <w:rsid w:val="003F5888"/>
    <w:rsid w:val="003F7A26"/>
    <w:rsid w:val="00401766"/>
    <w:rsid w:val="00402E12"/>
    <w:rsid w:val="0040516C"/>
    <w:rsid w:val="0040565B"/>
    <w:rsid w:val="0040624A"/>
    <w:rsid w:val="00406E35"/>
    <w:rsid w:val="00410906"/>
    <w:rsid w:val="00410C35"/>
    <w:rsid w:val="00414737"/>
    <w:rsid w:val="0041758D"/>
    <w:rsid w:val="00417DEF"/>
    <w:rsid w:val="00420942"/>
    <w:rsid w:val="0042313C"/>
    <w:rsid w:val="004237B5"/>
    <w:rsid w:val="00432A56"/>
    <w:rsid w:val="00433D5F"/>
    <w:rsid w:val="00440B0E"/>
    <w:rsid w:val="00442F2F"/>
    <w:rsid w:val="00443758"/>
    <w:rsid w:val="00443BC2"/>
    <w:rsid w:val="00445E91"/>
    <w:rsid w:val="00446003"/>
    <w:rsid w:val="00447A78"/>
    <w:rsid w:val="0045343A"/>
    <w:rsid w:val="0045507A"/>
    <w:rsid w:val="0045552A"/>
    <w:rsid w:val="00455E3E"/>
    <w:rsid w:val="00457546"/>
    <w:rsid w:val="00457700"/>
    <w:rsid w:val="004578DF"/>
    <w:rsid w:val="004617A3"/>
    <w:rsid w:val="004679AF"/>
    <w:rsid w:val="0047239C"/>
    <w:rsid w:val="00476B8A"/>
    <w:rsid w:val="0048095E"/>
    <w:rsid w:val="004818C5"/>
    <w:rsid w:val="00481AEA"/>
    <w:rsid w:val="00481BAF"/>
    <w:rsid w:val="004843D2"/>
    <w:rsid w:val="00484C52"/>
    <w:rsid w:val="00485313"/>
    <w:rsid w:val="00485A48"/>
    <w:rsid w:val="004865B7"/>
    <w:rsid w:val="00491D13"/>
    <w:rsid w:val="00492280"/>
    <w:rsid w:val="004950E3"/>
    <w:rsid w:val="00497C44"/>
    <w:rsid w:val="004A011A"/>
    <w:rsid w:val="004A047E"/>
    <w:rsid w:val="004A1F51"/>
    <w:rsid w:val="004A2A3E"/>
    <w:rsid w:val="004A3592"/>
    <w:rsid w:val="004A45FF"/>
    <w:rsid w:val="004A6AAF"/>
    <w:rsid w:val="004B09FA"/>
    <w:rsid w:val="004B1B97"/>
    <w:rsid w:val="004B273C"/>
    <w:rsid w:val="004B5525"/>
    <w:rsid w:val="004B5ADE"/>
    <w:rsid w:val="004B6B2B"/>
    <w:rsid w:val="004C1948"/>
    <w:rsid w:val="004C199F"/>
    <w:rsid w:val="004C1AAD"/>
    <w:rsid w:val="004C2EA4"/>
    <w:rsid w:val="004C3986"/>
    <w:rsid w:val="004C6E3B"/>
    <w:rsid w:val="004D0A65"/>
    <w:rsid w:val="004D0C83"/>
    <w:rsid w:val="004D3BBC"/>
    <w:rsid w:val="004D4D5E"/>
    <w:rsid w:val="004D5F10"/>
    <w:rsid w:val="004D7C0F"/>
    <w:rsid w:val="004E6434"/>
    <w:rsid w:val="004E6562"/>
    <w:rsid w:val="004E7EC6"/>
    <w:rsid w:val="004F041D"/>
    <w:rsid w:val="004F1441"/>
    <w:rsid w:val="004F41B6"/>
    <w:rsid w:val="004F43A7"/>
    <w:rsid w:val="004F44B4"/>
    <w:rsid w:val="00501F4C"/>
    <w:rsid w:val="00503885"/>
    <w:rsid w:val="0050450A"/>
    <w:rsid w:val="005051E6"/>
    <w:rsid w:val="00510927"/>
    <w:rsid w:val="00511410"/>
    <w:rsid w:val="005143D5"/>
    <w:rsid w:val="0051449D"/>
    <w:rsid w:val="0051532D"/>
    <w:rsid w:val="005157A5"/>
    <w:rsid w:val="005203F8"/>
    <w:rsid w:val="00521479"/>
    <w:rsid w:val="00521E09"/>
    <w:rsid w:val="00525356"/>
    <w:rsid w:val="005320C8"/>
    <w:rsid w:val="00534473"/>
    <w:rsid w:val="005364B3"/>
    <w:rsid w:val="005374F7"/>
    <w:rsid w:val="00537B8B"/>
    <w:rsid w:val="00540E0E"/>
    <w:rsid w:val="00541A18"/>
    <w:rsid w:val="005432D6"/>
    <w:rsid w:val="005500B2"/>
    <w:rsid w:val="0055352E"/>
    <w:rsid w:val="0055395D"/>
    <w:rsid w:val="0055648C"/>
    <w:rsid w:val="0055690D"/>
    <w:rsid w:val="00557B57"/>
    <w:rsid w:val="00557D39"/>
    <w:rsid w:val="00561A8D"/>
    <w:rsid w:val="005624A9"/>
    <w:rsid w:val="00570382"/>
    <w:rsid w:val="005723FB"/>
    <w:rsid w:val="00575F7E"/>
    <w:rsid w:val="00576457"/>
    <w:rsid w:val="00580A93"/>
    <w:rsid w:val="00581C9B"/>
    <w:rsid w:val="00581F19"/>
    <w:rsid w:val="00582FB5"/>
    <w:rsid w:val="00583769"/>
    <w:rsid w:val="005877A5"/>
    <w:rsid w:val="00590236"/>
    <w:rsid w:val="005A377A"/>
    <w:rsid w:val="005A3B94"/>
    <w:rsid w:val="005A5A4D"/>
    <w:rsid w:val="005A5D61"/>
    <w:rsid w:val="005A7D27"/>
    <w:rsid w:val="005B05FA"/>
    <w:rsid w:val="005B10E0"/>
    <w:rsid w:val="005B168F"/>
    <w:rsid w:val="005B1912"/>
    <w:rsid w:val="005B2574"/>
    <w:rsid w:val="005B68D2"/>
    <w:rsid w:val="005C1FF5"/>
    <w:rsid w:val="005C7B0B"/>
    <w:rsid w:val="005D0392"/>
    <w:rsid w:val="005D1A61"/>
    <w:rsid w:val="005D71CF"/>
    <w:rsid w:val="005E416E"/>
    <w:rsid w:val="005E6616"/>
    <w:rsid w:val="005F06E4"/>
    <w:rsid w:val="005F1575"/>
    <w:rsid w:val="005F1AF2"/>
    <w:rsid w:val="005F42DA"/>
    <w:rsid w:val="005F62D6"/>
    <w:rsid w:val="005F7AA1"/>
    <w:rsid w:val="006024A3"/>
    <w:rsid w:val="00603221"/>
    <w:rsid w:val="006047B7"/>
    <w:rsid w:val="00604FF3"/>
    <w:rsid w:val="00605946"/>
    <w:rsid w:val="00605AE2"/>
    <w:rsid w:val="00613A41"/>
    <w:rsid w:val="006155D0"/>
    <w:rsid w:val="006178F0"/>
    <w:rsid w:val="00620A9D"/>
    <w:rsid w:val="00625109"/>
    <w:rsid w:val="006268D8"/>
    <w:rsid w:val="00630336"/>
    <w:rsid w:val="0063144B"/>
    <w:rsid w:val="006338EF"/>
    <w:rsid w:val="00633F69"/>
    <w:rsid w:val="00640B9F"/>
    <w:rsid w:val="00643485"/>
    <w:rsid w:val="006467BB"/>
    <w:rsid w:val="006512E3"/>
    <w:rsid w:val="0065131F"/>
    <w:rsid w:val="006522B9"/>
    <w:rsid w:val="00652E5B"/>
    <w:rsid w:val="00653A24"/>
    <w:rsid w:val="00654740"/>
    <w:rsid w:val="00654AED"/>
    <w:rsid w:val="00655A6A"/>
    <w:rsid w:val="00657352"/>
    <w:rsid w:val="00657C9F"/>
    <w:rsid w:val="00661FF4"/>
    <w:rsid w:val="006707BD"/>
    <w:rsid w:val="00680B31"/>
    <w:rsid w:val="00681431"/>
    <w:rsid w:val="0068578F"/>
    <w:rsid w:val="00690E5D"/>
    <w:rsid w:val="006915B8"/>
    <w:rsid w:val="006925B7"/>
    <w:rsid w:val="00695038"/>
    <w:rsid w:val="00695144"/>
    <w:rsid w:val="006A43EC"/>
    <w:rsid w:val="006A453F"/>
    <w:rsid w:val="006A4DB5"/>
    <w:rsid w:val="006A52FF"/>
    <w:rsid w:val="006A6D23"/>
    <w:rsid w:val="006A7827"/>
    <w:rsid w:val="006A7EF0"/>
    <w:rsid w:val="006B00F8"/>
    <w:rsid w:val="006B09F4"/>
    <w:rsid w:val="006B4E33"/>
    <w:rsid w:val="006B769D"/>
    <w:rsid w:val="006C1A31"/>
    <w:rsid w:val="006C5AF0"/>
    <w:rsid w:val="006C6EEE"/>
    <w:rsid w:val="006C7498"/>
    <w:rsid w:val="006D3A8A"/>
    <w:rsid w:val="006E0D2E"/>
    <w:rsid w:val="006E1817"/>
    <w:rsid w:val="006E25D4"/>
    <w:rsid w:val="006E6558"/>
    <w:rsid w:val="006F247F"/>
    <w:rsid w:val="006F2A1F"/>
    <w:rsid w:val="006F3181"/>
    <w:rsid w:val="006F7F59"/>
    <w:rsid w:val="00700563"/>
    <w:rsid w:val="00700609"/>
    <w:rsid w:val="00700EA0"/>
    <w:rsid w:val="00702F19"/>
    <w:rsid w:val="00704549"/>
    <w:rsid w:val="00710F89"/>
    <w:rsid w:val="0071410A"/>
    <w:rsid w:val="00715D61"/>
    <w:rsid w:val="00715D6D"/>
    <w:rsid w:val="00717C8F"/>
    <w:rsid w:val="00721A8C"/>
    <w:rsid w:val="00723B49"/>
    <w:rsid w:val="007241C1"/>
    <w:rsid w:val="00724549"/>
    <w:rsid w:val="00725535"/>
    <w:rsid w:val="00727A15"/>
    <w:rsid w:val="00732118"/>
    <w:rsid w:val="00732C8B"/>
    <w:rsid w:val="00736A50"/>
    <w:rsid w:val="00742C40"/>
    <w:rsid w:val="007430EA"/>
    <w:rsid w:val="0074420A"/>
    <w:rsid w:val="00745EAA"/>
    <w:rsid w:val="00747106"/>
    <w:rsid w:val="00747CEA"/>
    <w:rsid w:val="00753767"/>
    <w:rsid w:val="00755D56"/>
    <w:rsid w:val="00760C88"/>
    <w:rsid w:val="00761168"/>
    <w:rsid w:val="00764240"/>
    <w:rsid w:val="007661FB"/>
    <w:rsid w:val="00767C95"/>
    <w:rsid w:val="007812B0"/>
    <w:rsid w:val="0078264D"/>
    <w:rsid w:val="00782DA2"/>
    <w:rsid w:val="007838A9"/>
    <w:rsid w:val="00784E70"/>
    <w:rsid w:val="0078569D"/>
    <w:rsid w:val="00785D7D"/>
    <w:rsid w:val="007861AC"/>
    <w:rsid w:val="00787FC9"/>
    <w:rsid w:val="00791AC9"/>
    <w:rsid w:val="0079610F"/>
    <w:rsid w:val="007962B2"/>
    <w:rsid w:val="007A16E1"/>
    <w:rsid w:val="007A1A6E"/>
    <w:rsid w:val="007A249C"/>
    <w:rsid w:val="007A30FD"/>
    <w:rsid w:val="007A6423"/>
    <w:rsid w:val="007B19C0"/>
    <w:rsid w:val="007B2C08"/>
    <w:rsid w:val="007B2CB7"/>
    <w:rsid w:val="007B33A8"/>
    <w:rsid w:val="007B4085"/>
    <w:rsid w:val="007B4E47"/>
    <w:rsid w:val="007B665F"/>
    <w:rsid w:val="007B7AF1"/>
    <w:rsid w:val="007C62BE"/>
    <w:rsid w:val="007C641B"/>
    <w:rsid w:val="007D0229"/>
    <w:rsid w:val="007D0E71"/>
    <w:rsid w:val="007D1BCA"/>
    <w:rsid w:val="007D2B8F"/>
    <w:rsid w:val="007D3877"/>
    <w:rsid w:val="007D429A"/>
    <w:rsid w:val="007D4FBC"/>
    <w:rsid w:val="007D785A"/>
    <w:rsid w:val="007E2E56"/>
    <w:rsid w:val="007E2ECC"/>
    <w:rsid w:val="007E6519"/>
    <w:rsid w:val="007F316D"/>
    <w:rsid w:val="007F76ED"/>
    <w:rsid w:val="0080041E"/>
    <w:rsid w:val="0080520F"/>
    <w:rsid w:val="008057C2"/>
    <w:rsid w:val="00807AAD"/>
    <w:rsid w:val="00812139"/>
    <w:rsid w:val="00817A71"/>
    <w:rsid w:val="00822E09"/>
    <w:rsid w:val="008234AD"/>
    <w:rsid w:val="0082410D"/>
    <w:rsid w:val="008304A9"/>
    <w:rsid w:val="00834DAC"/>
    <w:rsid w:val="00835563"/>
    <w:rsid w:val="00835AB5"/>
    <w:rsid w:val="00836A67"/>
    <w:rsid w:val="0083789B"/>
    <w:rsid w:val="00842747"/>
    <w:rsid w:val="00843BDF"/>
    <w:rsid w:val="00843C4B"/>
    <w:rsid w:val="008456CA"/>
    <w:rsid w:val="00850AB4"/>
    <w:rsid w:val="00851918"/>
    <w:rsid w:val="00855F66"/>
    <w:rsid w:val="0086227D"/>
    <w:rsid w:val="008638DF"/>
    <w:rsid w:val="008649B2"/>
    <w:rsid w:val="008650B9"/>
    <w:rsid w:val="008674F3"/>
    <w:rsid w:val="008700BE"/>
    <w:rsid w:val="008768EB"/>
    <w:rsid w:val="00880952"/>
    <w:rsid w:val="008811FF"/>
    <w:rsid w:val="00884576"/>
    <w:rsid w:val="0088679E"/>
    <w:rsid w:val="00890717"/>
    <w:rsid w:val="00890749"/>
    <w:rsid w:val="008914A9"/>
    <w:rsid w:val="0089335E"/>
    <w:rsid w:val="008961AC"/>
    <w:rsid w:val="008966C2"/>
    <w:rsid w:val="00897E45"/>
    <w:rsid w:val="008A07B3"/>
    <w:rsid w:val="008A1562"/>
    <w:rsid w:val="008A59CC"/>
    <w:rsid w:val="008A61E4"/>
    <w:rsid w:val="008A667C"/>
    <w:rsid w:val="008A7D05"/>
    <w:rsid w:val="008B2F57"/>
    <w:rsid w:val="008B5C0C"/>
    <w:rsid w:val="008B61BB"/>
    <w:rsid w:val="008B6422"/>
    <w:rsid w:val="008C0D78"/>
    <w:rsid w:val="008C131C"/>
    <w:rsid w:val="008C1720"/>
    <w:rsid w:val="008C2770"/>
    <w:rsid w:val="008D18E6"/>
    <w:rsid w:val="008D1E94"/>
    <w:rsid w:val="008D2D4C"/>
    <w:rsid w:val="008D474F"/>
    <w:rsid w:val="008D4D36"/>
    <w:rsid w:val="008D5D34"/>
    <w:rsid w:val="008E2370"/>
    <w:rsid w:val="008E25B3"/>
    <w:rsid w:val="008E26EE"/>
    <w:rsid w:val="008E7C3E"/>
    <w:rsid w:val="008F1E04"/>
    <w:rsid w:val="008F2900"/>
    <w:rsid w:val="008F2EE1"/>
    <w:rsid w:val="008F4035"/>
    <w:rsid w:val="008F5250"/>
    <w:rsid w:val="008F6009"/>
    <w:rsid w:val="008F6363"/>
    <w:rsid w:val="008F7C60"/>
    <w:rsid w:val="008F7D54"/>
    <w:rsid w:val="008F7E11"/>
    <w:rsid w:val="0090004C"/>
    <w:rsid w:val="00901A22"/>
    <w:rsid w:val="00901A75"/>
    <w:rsid w:val="009021BB"/>
    <w:rsid w:val="00905772"/>
    <w:rsid w:val="00905981"/>
    <w:rsid w:val="00910D9A"/>
    <w:rsid w:val="00911881"/>
    <w:rsid w:val="009176B8"/>
    <w:rsid w:val="00924F74"/>
    <w:rsid w:val="00926407"/>
    <w:rsid w:val="00927A95"/>
    <w:rsid w:val="00927DB6"/>
    <w:rsid w:val="00927EB5"/>
    <w:rsid w:val="00927F2E"/>
    <w:rsid w:val="00930AFB"/>
    <w:rsid w:val="0093184B"/>
    <w:rsid w:val="009321B7"/>
    <w:rsid w:val="0093666B"/>
    <w:rsid w:val="009367CE"/>
    <w:rsid w:val="00936BB1"/>
    <w:rsid w:val="00940210"/>
    <w:rsid w:val="00940A9F"/>
    <w:rsid w:val="00941AEF"/>
    <w:rsid w:val="009454A9"/>
    <w:rsid w:val="009518E5"/>
    <w:rsid w:val="00953C36"/>
    <w:rsid w:val="00956608"/>
    <w:rsid w:val="009629E0"/>
    <w:rsid w:val="0096758E"/>
    <w:rsid w:val="00967A99"/>
    <w:rsid w:val="00970ADA"/>
    <w:rsid w:val="0097291F"/>
    <w:rsid w:val="00973E6B"/>
    <w:rsid w:val="00977107"/>
    <w:rsid w:val="009808F5"/>
    <w:rsid w:val="0098219D"/>
    <w:rsid w:val="009838AB"/>
    <w:rsid w:val="009844B4"/>
    <w:rsid w:val="00987FE1"/>
    <w:rsid w:val="0099023B"/>
    <w:rsid w:val="0099069F"/>
    <w:rsid w:val="00990A48"/>
    <w:rsid w:val="009914F1"/>
    <w:rsid w:val="00995213"/>
    <w:rsid w:val="00996803"/>
    <w:rsid w:val="00997ECC"/>
    <w:rsid w:val="009A0D00"/>
    <w:rsid w:val="009A1E49"/>
    <w:rsid w:val="009A4D81"/>
    <w:rsid w:val="009A66F0"/>
    <w:rsid w:val="009A6D4F"/>
    <w:rsid w:val="009A6DF1"/>
    <w:rsid w:val="009B05CF"/>
    <w:rsid w:val="009B1391"/>
    <w:rsid w:val="009B431B"/>
    <w:rsid w:val="009C00D6"/>
    <w:rsid w:val="009C0A6D"/>
    <w:rsid w:val="009C32C5"/>
    <w:rsid w:val="009C55B7"/>
    <w:rsid w:val="009C609E"/>
    <w:rsid w:val="009D01B1"/>
    <w:rsid w:val="009D04EB"/>
    <w:rsid w:val="009D204B"/>
    <w:rsid w:val="009D2784"/>
    <w:rsid w:val="009D4246"/>
    <w:rsid w:val="009D458E"/>
    <w:rsid w:val="009D7EAF"/>
    <w:rsid w:val="009E20EB"/>
    <w:rsid w:val="009E443C"/>
    <w:rsid w:val="009E572E"/>
    <w:rsid w:val="009E63A4"/>
    <w:rsid w:val="009E6EE4"/>
    <w:rsid w:val="009F0B5A"/>
    <w:rsid w:val="009F0CE3"/>
    <w:rsid w:val="009F312A"/>
    <w:rsid w:val="009F5BC6"/>
    <w:rsid w:val="009F7210"/>
    <w:rsid w:val="009F7495"/>
    <w:rsid w:val="009F7658"/>
    <w:rsid w:val="00A06CD5"/>
    <w:rsid w:val="00A07D80"/>
    <w:rsid w:val="00A11AA1"/>
    <w:rsid w:val="00A12E29"/>
    <w:rsid w:val="00A176A1"/>
    <w:rsid w:val="00A25692"/>
    <w:rsid w:val="00A2616D"/>
    <w:rsid w:val="00A26902"/>
    <w:rsid w:val="00A307CF"/>
    <w:rsid w:val="00A30AB8"/>
    <w:rsid w:val="00A3275F"/>
    <w:rsid w:val="00A333E3"/>
    <w:rsid w:val="00A33448"/>
    <w:rsid w:val="00A374A9"/>
    <w:rsid w:val="00A44CA0"/>
    <w:rsid w:val="00A44D06"/>
    <w:rsid w:val="00A474AF"/>
    <w:rsid w:val="00A4772F"/>
    <w:rsid w:val="00A50F84"/>
    <w:rsid w:val="00A51693"/>
    <w:rsid w:val="00A5314E"/>
    <w:rsid w:val="00A604BF"/>
    <w:rsid w:val="00A61600"/>
    <w:rsid w:val="00A6406B"/>
    <w:rsid w:val="00A661BD"/>
    <w:rsid w:val="00A669D9"/>
    <w:rsid w:val="00A66FAA"/>
    <w:rsid w:val="00A672A1"/>
    <w:rsid w:val="00A731A2"/>
    <w:rsid w:val="00A73E6F"/>
    <w:rsid w:val="00A755C7"/>
    <w:rsid w:val="00A77496"/>
    <w:rsid w:val="00A77B59"/>
    <w:rsid w:val="00A80DDE"/>
    <w:rsid w:val="00A818A1"/>
    <w:rsid w:val="00A8339E"/>
    <w:rsid w:val="00A90ACD"/>
    <w:rsid w:val="00A95769"/>
    <w:rsid w:val="00A97A4F"/>
    <w:rsid w:val="00AA02F8"/>
    <w:rsid w:val="00AA54F1"/>
    <w:rsid w:val="00AA7E26"/>
    <w:rsid w:val="00AB180C"/>
    <w:rsid w:val="00AB1F66"/>
    <w:rsid w:val="00AB308A"/>
    <w:rsid w:val="00AB707A"/>
    <w:rsid w:val="00AC1995"/>
    <w:rsid w:val="00AC2363"/>
    <w:rsid w:val="00AC259B"/>
    <w:rsid w:val="00AC2894"/>
    <w:rsid w:val="00AC463E"/>
    <w:rsid w:val="00AC6CD5"/>
    <w:rsid w:val="00AD113F"/>
    <w:rsid w:val="00AD13AD"/>
    <w:rsid w:val="00AD1E41"/>
    <w:rsid w:val="00AD354B"/>
    <w:rsid w:val="00AD3D17"/>
    <w:rsid w:val="00AD40E1"/>
    <w:rsid w:val="00AD470E"/>
    <w:rsid w:val="00AD5B5E"/>
    <w:rsid w:val="00AE32B6"/>
    <w:rsid w:val="00AE49D7"/>
    <w:rsid w:val="00AE4EE0"/>
    <w:rsid w:val="00AE6B51"/>
    <w:rsid w:val="00AE7D8B"/>
    <w:rsid w:val="00AF123F"/>
    <w:rsid w:val="00AF15E2"/>
    <w:rsid w:val="00AF1DDC"/>
    <w:rsid w:val="00AF2A6D"/>
    <w:rsid w:val="00AF55DF"/>
    <w:rsid w:val="00AF5EB8"/>
    <w:rsid w:val="00AF5FB9"/>
    <w:rsid w:val="00AF7184"/>
    <w:rsid w:val="00AF7CE2"/>
    <w:rsid w:val="00B02EB8"/>
    <w:rsid w:val="00B10C01"/>
    <w:rsid w:val="00B14BC6"/>
    <w:rsid w:val="00B15772"/>
    <w:rsid w:val="00B16A30"/>
    <w:rsid w:val="00B16C1D"/>
    <w:rsid w:val="00B17E87"/>
    <w:rsid w:val="00B2070E"/>
    <w:rsid w:val="00B21FD4"/>
    <w:rsid w:val="00B225F2"/>
    <w:rsid w:val="00B238AD"/>
    <w:rsid w:val="00B24584"/>
    <w:rsid w:val="00B24BD2"/>
    <w:rsid w:val="00B26068"/>
    <w:rsid w:val="00B27596"/>
    <w:rsid w:val="00B324FA"/>
    <w:rsid w:val="00B3506D"/>
    <w:rsid w:val="00B42636"/>
    <w:rsid w:val="00B44B16"/>
    <w:rsid w:val="00B4709A"/>
    <w:rsid w:val="00B52EFC"/>
    <w:rsid w:val="00B5391A"/>
    <w:rsid w:val="00B53D49"/>
    <w:rsid w:val="00B57801"/>
    <w:rsid w:val="00B616AE"/>
    <w:rsid w:val="00B627E5"/>
    <w:rsid w:val="00B66BA5"/>
    <w:rsid w:val="00B70F90"/>
    <w:rsid w:val="00B715BF"/>
    <w:rsid w:val="00B75974"/>
    <w:rsid w:val="00B7704D"/>
    <w:rsid w:val="00B80035"/>
    <w:rsid w:val="00B812B6"/>
    <w:rsid w:val="00B826B6"/>
    <w:rsid w:val="00B92917"/>
    <w:rsid w:val="00B95D38"/>
    <w:rsid w:val="00B97422"/>
    <w:rsid w:val="00BA085C"/>
    <w:rsid w:val="00BA1124"/>
    <w:rsid w:val="00BA2CAC"/>
    <w:rsid w:val="00BA690D"/>
    <w:rsid w:val="00BB0BF4"/>
    <w:rsid w:val="00BB1C46"/>
    <w:rsid w:val="00BB55CF"/>
    <w:rsid w:val="00BB6AAD"/>
    <w:rsid w:val="00BC354E"/>
    <w:rsid w:val="00BC7629"/>
    <w:rsid w:val="00BD177B"/>
    <w:rsid w:val="00BD46F8"/>
    <w:rsid w:val="00BD5761"/>
    <w:rsid w:val="00BD5773"/>
    <w:rsid w:val="00BD5DA6"/>
    <w:rsid w:val="00BD7DCE"/>
    <w:rsid w:val="00BE08B1"/>
    <w:rsid w:val="00BE13A4"/>
    <w:rsid w:val="00BE15BE"/>
    <w:rsid w:val="00BE2B76"/>
    <w:rsid w:val="00BE746F"/>
    <w:rsid w:val="00BF1030"/>
    <w:rsid w:val="00BF196D"/>
    <w:rsid w:val="00BF1F98"/>
    <w:rsid w:val="00BF3043"/>
    <w:rsid w:val="00BF45BF"/>
    <w:rsid w:val="00BF6BE2"/>
    <w:rsid w:val="00C00B64"/>
    <w:rsid w:val="00C01202"/>
    <w:rsid w:val="00C0226A"/>
    <w:rsid w:val="00C02A32"/>
    <w:rsid w:val="00C06B39"/>
    <w:rsid w:val="00C07008"/>
    <w:rsid w:val="00C112D0"/>
    <w:rsid w:val="00C115D3"/>
    <w:rsid w:val="00C15C8E"/>
    <w:rsid w:val="00C17C15"/>
    <w:rsid w:val="00C17D01"/>
    <w:rsid w:val="00C20A37"/>
    <w:rsid w:val="00C2613D"/>
    <w:rsid w:val="00C322FF"/>
    <w:rsid w:val="00C326D7"/>
    <w:rsid w:val="00C32AEC"/>
    <w:rsid w:val="00C33737"/>
    <w:rsid w:val="00C3445D"/>
    <w:rsid w:val="00C34889"/>
    <w:rsid w:val="00C44887"/>
    <w:rsid w:val="00C45DB0"/>
    <w:rsid w:val="00C473E5"/>
    <w:rsid w:val="00C5039E"/>
    <w:rsid w:val="00C54275"/>
    <w:rsid w:val="00C60082"/>
    <w:rsid w:val="00C60A1E"/>
    <w:rsid w:val="00C60D9D"/>
    <w:rsid w:val="00C61D3D"/>
    <w:rsid w:val="00C631FF"/>
    <w:rsid w:val="00C63D90"/>
    <w:rsid w:val="00C648A0"/>
    <w:rsid w:val="00C65083"/>
    <w:rsid w:val="00C65A84"/>
    <w:rsid w:val="00C6703D"/>
    <w:rsid w:val="00C67643"/>
    <w:rsid w:val="00C72203"/>
    <w:rsid w:val="00C73420"/>
    <w:rsid w:val="00C80A66"/>
    <w:rsid w:val="00C80FDB"/>
    <w:rsid w:val="00C82207"/>
    <w:rsid w:val="00C83A18"/>
    <w:rsid w:val="00C8502A"/>
    <w:rsid w:val="00C8619F"/>
    <w:rsid w:val="00C90E68"/>
    <w:rsid w:val="00C918AB"/>
    <w:rsid w:val="00C96164"/>
    <w:rsid w:val="00CA696D"/>
    <w:rsid w:val="00CA7406"/>
    <w:rsid w:val="00CB1C37"/>
    <w:rsid w:val="00CB51E5"/>
    <w:rsid w:val="00CB7AB9"/>
    <w:rsid w:val="00CC0272"/>
    <w:rsid w:val="00CC1AEC"/>
    <w:rsid w:val="00CC285B"/>
    <w:rsid w:val="00CC2DCE"/>
    <w:rsid w:val="00CC4836"/>
    <w:rsid w:val="00CC6F93"/>
    <w:rsid w:val="00CD1354"/>
    <w:rsid w:val="00CD13EC"/>
    <w:rsid w:val="00CD6461"/>
    <w:rsid w:val="00CE02C1"/>
    <w:rsid w:val="00CE0B43"/>
    <w:rsid w:val="00CE14E4"/>
    <w:rsid w:val="00CE58DD"/>
    <w:rsid w:val="00CE6277"/>
    <w:rsid w:val="00CE754A"/>
    <w:rsid w:val="00CF025D"/>
    <w:rsid w:val="00CF0A33"/>
    <w:rsid w:val="00CF0FFB"/>
    <w:rsid w:val="00CF1358"/>
    <w:rsid w:val="00CF3169"/>
    <w:rsid w:val="00CF6EBF"/>
    <w:rsid w:val="00CF72E9"/>
    <w:rsid w:val="00D014DA"/>
    <w:rsid w:val="00D01A18"/>
    <w:rsid w:val="00D041BB"/>
    <w:rsid w:val="00D05FFB"/>
    <w:rsid w:val="00D061A0"/>
    <w:rsid w:val="00D06FE9"/>
    <w:rsid w:val="00D10760"/>
    <w:rsid w:val="00D13186"/>
    <w:rsid w:val="00D13A5E"/>
    <w:rsid w:val="00D16309"/>
    <w:rsid w:val="00D20314"/>
    <w:rsid w:val="00D20580"/>
    <w:rsid w:val="00D21C01"/>
    <w:rsid w:val="00D22105"/>
    <w:rsid w:val="00D22603"/>
    <w:rsid w:val="00D24A98"/>
    <w:rsid w:val="00D25FCB"/>
    <w:rsid w:val="00D26CCC"/>
    <w:rsid w:val="00D27971"/>
    <w:rsid w:val="00D3060A"/>
    <w:rsid w:val="00D31EC5"/>
    <w:rsid w:val="00D43D6D"/>
    <w:rsid w:val="00D4697C"/>
    <w:rsid w:val="00D51892"/>
    <w:rsid w:val="00D526F4"/>
    <w:rsid w:val="00D527E7"/>
    <w:rsid w:val="00D5383D"/>
    <w:rsid w:val="00D548CD"/>
    <w:rsid w:val="00D60057"/>
    <w:rsid w:val="00D64543"/>
    <w:rsid w:val="00D719D8"/>
    <w:rsid w:val="00D72649"/>
    <w:rsid w:val="00D73F5C"/>
    <w:rsid w:val="00D75B28"/>
    <w:rsid w:val="00D764AF"/>
    <w:rsid w:val="00D76760"/>
    <w:rsid w:val="00D77428"/>
    <w:rsid w:val="00D77BB7"/>
    <w:rsid w:val="00D81274"/>
    <w:rsid w:val="00D82227"/>
    <w:rsid w:val="00D83F5A"/>
    <w:rsid w:val="00D851E0"/>
    <w:rsid w:val="00D858AD"/>
    <w:rsid w:val="00D860F3"/>
    <w:rsid w:val="00D86127"/>
    <w:rsid w:val="00D86BDE"/>
    <w:rsid w:val="00D9009C"/>
    <w:rsid w:val="00D915D5"/>
    <w:rsid w:val="00D93553"/>
    <w:rsid w:val="00D9520A"/>
    <w:rsid w:val="00D97644"/>
    <w:rsid w:val="00DA0733"/>
    <w:rsid w:val="00DB0E01"/>
    <w:rsid w:val="00DB204C"/>
    <w:rsid w:val="00DB4F58"/>
    <w:rsid w:val="00DB53F8"/>
    <w:rsid w:val="00DC0498"/>
    <w:rsid w:val="00DC14A5"/>
    <w:rsid w:val="00DC3C22"/>
    <w:rsid w:val="00DC4924"/>
    <w:rsid w:val="00DC51DA"/>
    <w:rsid w:val="00DC6C96"/>
    <w:rsid w:val="00DC7B93"/>
    <w:rsid w:val="00DD0AE5"/>
    <w:rsid w:val="00DD0B5A"/>
    <w:rsid w:val="00DD113B"/>
    <w:rsid w:val="00DD19E4"/>
    <w:rsid w:val="00DD42CE"/>
    <w:rsid w:val="00DD5B02"/>
    <w:rsid w:val="00DE13A9"/>
    <w:rsid w:val="00DE1970"/>
    <w:rsid w:val="00DE36CA"/>
    <w:rsid w:val="00DE38E0"/>
    <w:rsid w:val="00DE7F4C"/>
    <w:rsid w:val="00DF000F"/>
    <w:rsid w:val="00DF143A"/>
    <w:rsid w:val="00DF1693"/>
    <w:rsid w:val="00DF1EC5"/>
    <w:rsid w:val="00DF3C96"/>
    <w:rsid w:val="00DF4B44"/>
    <w:rsid w:val="00DF7E23"/>
    <w:rsid w:val="00E0005E"/>
    <w:rsid w:val="00E016A6"/>
    <w:rsid w:val="00E02A5D"/>
    <w:rsid w:val="00E061F3"/>
    <w:rsid w:val="00E063A6"/>
    <w:rsid w:val="00E06C21"/>
    <w:rsid w:val="00E11D8A"/>
    <w:rsid w:val="00E1703F"/>
    <w:rsid w:val="00E21FA9"/>
    <w:rsid w:val="00E2314D"/>
    <w:rsid w:val="00E252C2"/>
    <w:rsid w:val="00E271CB"/>
    <w:rsid w:val="00E30095"/>
    <w:rsid w:val="00E32301"/>
    <w:rsid w:val="00E33EB7"/>
    <w:rsid w:val="00E344F5"/>
    <w:rsid w:val="00E3464A"/>
    <w:rsid w:val="00E356F0"/>
    <w:rsid w:val="00E3759E"/>
    <w:rsid w:val="00E37B8D"/>
    <w:rsid w:val="00E40F75"/>
    <w:rsid w:val="00E41223"/>
    <w:rsid w:val="00E42E66"/>
    <w:rsid w:val="00E43C41"/>
    <w:rsid w:val="00E469F5"/>
    <w:rsid w:val="00E5098E"/>
    <w:rsid w:val="00E52286"/>
    <w:rsid w:val="00E5544D"/>
    <w:rsid w:val="00E558E6"/>
    <w:rsid w:val="00E57A1D"/>
    <w:rsid w:val="00E604A4"/>
    <w:rsid w:val="00E6242F"/>
    <w:rsid w:val="00E65120"/>
    <w:rsid w:val="00E66339"/>
    <w:rsid w:val="00E66904"/>
    <w:rsid w:val="00E67178"/>
    <w:rsid w:val="00E704A2"/>
    <w:rsid w:val="00E718A9"/>
    <w:rsid w:val="00E754D5"/>
    <w:rsid w:val="00E761F4"/>
    <w:rsid w:val="00E7693A"/>
    <w:rsid w:val="00E80E11"/>
    <w:rsid w:val="00E81503"/>
    <w:rsid w:val="00E81B96"/>
    <w:rsid w:val="00E8479F"/>
    <w:rsid w:val="00E864D7"/>
    <w:rsid w:val="00E87123"/>
    <w:rsid w:val="00E87AB6"/>
    <w:rsid w:val="00E87ADC"/>
    <w:rsid w:val="00E92A52"/>
    <w:rsid w:val="00E92C51"/>
    <w:rsid w:val="00E93115"/>
    <w:rsid w:val="00E97125"/>
    <w:rsid w:val="00EA03E2"/>
    <w:rsid w:val="00EA4F1A"/>
    <w:rsid w:val="00EB0826"/>
    <w:rsid w:val="00EB1A36"/>
    <w:rsid w:val="00EB1A51"/>
    <w:rsid w:val="00EB341A"/>
    <w:rsid w:val="00EB4089"/>
    <w:rsid w:val="00EB4180"/>
    <w:rsid w:val="00EB420A"/>
    <w:rsid w:val="00EC0ABE"/>
    <w:rsid w:val="00EC1160"/>
    <w:rsid w:val="00EC14D0"/>
    <w:rsid w:val="00EC4504"/>
    <w:rsid w:val="00EC5F3C"/>
    <w:rsid w:val="00EC7B8C"/>
    <w:rsid w:val="00ED42DC"/>
    <w:rsid w:val="00ED4583"/>
    <w:rsid w:val="00EE06C5"/>
    <w:rsid w:val="00EE143D"/>
    <w:rsid w:val="00EE20E4"/>
    <w:rsid w:val="00EE2448"/>
    <w:rsid w:val="00EE3A30"/>
    <w:rsid w:val="00EE404F"/>
    <w:rsid w:val="00EE5122"/>
    <w:rsid w:val="00EE785C"/>
    <w:rsid w:val="00EF1037"/>
    <w:rsid w:val="00EF4925"/>
    <w:rsid w:val="00F04032"/>
    <w:rsid w:val="00F04FFB"/>
    <w:rsid w:val="00F052D5"/>
    <w:rsid w:val="00F05434"/>
    <w:rsid w:val="00F12FB9"/>
    <w:rsid w:val="00F1661C"/>
    <w:rsid w:val="00F17497"/>
    <w:rsid w:val="00F20386"/>
    <w:rsid w:val="00F213FB"/>
    <w:rsid w:val="00F2389E"/>
    <w:rsid w:val="00F27025"/>
    <w:rsid w:val="00F300EA"/>
    <w:rsid w:val="00F31786"/>
    <w:rsid w:val="00F3255E"/>
    <w:rsid w:val="00F367D1"/>
    <w:rsid w:val="00F3709A"/>
    <w:rsid w:val="00F40218"/>
    <w:rsid w:val="00F402E6"/>
    <w:rsid w:val="00F407EB"/>
    <w:rsid w:val="00F41686"/>
    <w:rsid w:val="00F41774"/>
    <w:rsid w:val="00F435E7"/>
    <w:rsid w:val="00F44364"/>
    <w:rsid w:val="00F4562C"/>
    <w:rsid w:val="00F46C91"/>
    <w:rsid w:val="00F47046"/>
    <w:rsid w:val="00F47176"/>
    <w:rsid w:val="00F50AB7"/>
    <w:rsid w:val="00F51C8C"/>
    <w:rsid w:val="00F530D5"/>
    <w:rsid w:val="00F5535C"/>
    <w:rsid w:val="00F55534"/>
    <w:rsid w:val="00F556B0"/>
    <w:rsid w:val="00F55988"/>
    <w:rsid w:val="00F6085C"/>
    <w:rsid w:val="00F616AE"/>
    <w:rsid w:val="00F63D3E"/>
    <w:rsid w:val="00F64E05"/>
    <w:rsid w:val="00F66190"/>
    <w:rsid w:val="00F74561"/>
    <w:rsid w:val="00F74A4E"/>
    <w:rsid w:val="00F7661B"/>
    <w:rsid w:val="00F82D60"/>
    <w:rsid w:val="00F84383"/>
    <w:rsid w:val="00F85221"/>
    <w:rsid w:val="00F8723E"/>
    <w:rsid w:val="00F87944"/>
    <w:rsid w:val="00F9430A"/>
    <w:rsid w:val="00F943AE"/>
    <w:rsid w:val="00FA1434"/>
    <w:rsid w:val="00FA364F"/>
    <w:rsid w:val="00FA4A61"/>
    <w:rsid w:val="00FA4CA9"/>
    <w:rsid w:val="00FA7E90"/>
    <w:rsid w:val="00FB1122"/>
    <w:rsid w:val="00FB710E"/>
    <w:rsid w:val="00FC0892"/>
    <w:rsid w:val="00FC0A09"/>
    <w:rsid w:val="00FC3A71"/>
    <w:rsid w:val="00FC3DAE"/>
    <w:rsid w:val="00FC40F7"/>
    <w:rsid w:val="00FC5A6E"/>
    <w:rsid w:val="00FC7D31"/>
    <w:rsid w:val="00FD03C2"/>
    <w:rsid w:val="00FD1BFD"/>
    <w:rsid w:val="00FD4484"/>
    <w:rsid w:val="00FD4DB7"/>
    <w:rsid w:val="00FD5015"/>
    <w:rsid w:val="00FD55E5"/>
    <w:rsid w:val="00FD59B4"/>
    <w:rsid w:val="00FD6AD4"/>
    <w:rsid w:val="00FD6DFA"/>
    <w:rsid w:val="00FE0E49"/>
    <w:rsid w:val="00FE1A92"/>
    <w:rsid w:val="00FF0F06"/>
    <w:rsid w:val="00FF160C"/>
    <w:rsid w:val="00FF30AC"/>
    <w:rsid w:val="00FF4485"/>
    <w:rsid w:val="00FF4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E6766A7"/>
  <w14:defaultImageDpi w14:val="300"/>
  <w15:docId w15:val="{B8C3B098-45AB-4730-8CCF-3CD3D9BF9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Hyperlink" w:uiPriority="99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26CCC"/>
    <w:rPr>
      <w:rFonts w:ascii="Garamond" w:hAnsi="Garamond"/>
      <w:sz w:val="16"/>
    </w:rPr>
  </w:style>
  <w:style w:type="paragraph" w:styleId="Heading1">
    <w:name w:val="heading 1"/>
    <w:basedOn w:val="Normal"/>
    <w:next w:val="Normal"/>
    <w:qFormat/>
    <w:pPr>
      <w:keepNext/>
      <w:spacing w:before="240" w:after="120"/>
      <w:outlineLvl w:val="0"/>
    </w:pPr>
    <w:rPr>
      <w:rFonts w:ascii="Arial Black" w:hAnsi="Arial Black"/>
      <w:color w:val="808080"/>
      <w:spacing w:val="-25"/>
      <w:kern w:val="28"/>
      <w:sz w:val="32"/>
    </w:rPr>
  </w:style>
  <w:style w:type="paragraph" w:styleId="Heading2">
    <w:name w:val="heading 2"/>
    <w:basedOn w:val="Normal"/>
    <w:next w:val="Normal"/>
    <w:qFormat/>
    <w:pPr>
      <w:keepNext/>
      <w:spacing w:line="240" w:lineRule="atLeast"/>
      <w:outlineLvl w:val="1"/>
    </w:pPr>
    <w:rPr>
      <w:rFonts w:ascii="Arial Black" w:hAnsi="Arial Black"/>
      <w:spacing w:val="-10"/>
      <w:kern w:val="28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Arial Black" w:hAnsi="Arial Black"/>
      <w:spacing w:val="-5"/>
      <w:sz w:val="18"/>
    </w:rPr>
  </w:style>
  <w:style w:type="paragraph" w:styleId="Heading4">
    <w:name w:val="heading 4"/>
    <w:basedOn w:val="Normal"/>
    <w:next w:val="Normal"/>
    <w:qFormat/>
    <w:pPr>
      <w:keepNext/>
      <w:spacing w:after="240"/>
      <w:jc w:val="center"/>
      <w:outlineLvl w:val="3"/>
    </w:pPr>
    <w:rPr>
      <w:caps/>
      <w:spacing w:val="30"/>
    </w:rPr>
  </w:style>
  <w:style w:type="paragraph" w:styleId="Heading5">
    <w:name w:val="heading 5"/>
    <w:basedOn w:val="Normal"/>
    <w:next w:val="Normal"/>
    <w:qFormat/>
    <w:pPr>
      <w:keepNext/>
      <w:framePr w:w="1800" w:wrap="around" w:vAnchor="text" w:hAnchor="page" w:x="1201" w:y="1"/>
      <w:spacing w:before="40" w:after="240"/>
      <w:outlineLvl w:val="4"/>
    </w:pPr>
    <w:rPr>
      <w:rFonts w:ascii="Arial Black" w:hAnsi="Arial Black"/>
      <w:spacing w:val="-5"/>
      <w:sz w:val="18"/>
    </w:rPr>
  </w:style>
  <w:style w:type="paragraph" w:styleId="Heading6">
    <w:name w:val="heading 6"/>
    <w:basedOn w:val="Normal"/>
    <w:next w:val="Normal"/>
    <w:qFormat/>
    <w:pPr>
      <w:keepNext/>
      <w:framePr w:w="1800" w:wrap="around" w:vAnchor="text" w:hAnchor="page" w:x="1201" w:y="1"/>
      <w:outlineLvl w:val="5"/>
    </w:pPr>
  </w:style>
  <w:style w:type="paragraph" w:styleId="Heading7">
    <w:name w:val="heading 7"/>
    <w:basedOn w:val="Normal"/>
    <w:next w:val="Normal"/>
    <w:qFormat/>
    <w:pPr>
      <w:framePr w:w="3780" w:hSpace="240" w:wrap="around" w:vAnchor="text" w:hAnchor="page" w:x="1489" w:y="1"/>
      <w:pBdr>
        <w:top w:val="single" w:sz="6" w:space="12" w:color="FFFFFF"/>
        <w:left w:val="single" w:sz="6" w:space="12" w:color="FFFFFF"/>
        <w:bottom w:val="single" w:sz="6" w:space="12" w:color="FFFFFF"/>
        <w:right w:val="single" w:sz="6" w:space="12" w:color="FFFFFF"/>
      </w:pBdr>
      <w:shd w:val="pct5" w:color="auto" w:fill="auto"/>
      <w:spacing w:before="60"/>
      <w:outlineLvl w:val="6"/>
    </w:pPr>
    <w:rPr>
      <w:i/>
      <w:spacing w:val="-5"/>
      <w:sz w:val="28"/>
    </w:rPr>
  </w:style>
  <w:style w:type="paragraph" w:styleId="Heading8">
    <w:name w:val="heading 8"/>
    <w:basedOn w:val="Normal"/>
    <w:next w:val="Normal"/>
    <w:qFormat/>
    <w:pPr>
      <w:keepNext/>
      <w:framePr w:w="1860" w:wrap="around" w:vAnchor="text" w:hAnchor="page" w:x="1201" w:y="1"/>
      <w:pBdr>
        <w:top w:val="single" w:sz="24" w:space="0" w:color="auto"/>
        <w:bottom w:val="single" w:sz="6" w:space="0" w:color="auto"/>
      </w:pBdr>
      <w:spacing w:before="60" w:line="320" w:lineRule="exact"/>
      <w:jc w:val="center"/>
      <w:outlineLvl w:val="7"/>
    </w:pPr>
    <w:rPr>
      <w:rFonts w:ascii="Arial Black" w:hAnsi="Arial Black"/>
      <w:caps/>
      <w:spacing w:val="60"/>
      <w:sz w:val="14"/>
    </w:rPr>
  </w:style>
  <w:style w:type="paragraph" w:styleId="Heading9">
    <w:name w:val="heading 9"/>
    <w:basedOn w:val="Normal"/>
    <w:next w:val="Normal"/>
    <w:qFormat/>
    <w:pPr>
      <w:keepNext/>
      <w:spacing w:before="80" w:after="60"/>
      <w:outlineLvl w:val="8"/>
    </w:pPr>
    <w:rPr>
      <w:b/>
      <w:i/>
      <w:kern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qFormat/>
    <w:rPr>
      <w:rFonts w:ascii="Arial Black" w:hAnsi="Arial Black" w:hint="default"/>
      <w:i w:val="0"/>
      <w:iCs w:val="0"/>
      <w:sz w:val="18"/>
    </w:rPr>
  </w:style>
  <w:style w:type="paragraph" w:customStyle="1" w:styleId="hsrkomList2">
    <w:name w:val="hsrkom List 2"/>
    <w:basedOn w:val="ListNumber"/>
    <w:rsid w:val="00E65120"/>
    <w:pPr>
      <w:numPr>
        <w:numId w:val="8"/>
      </w:numPr>
      <w:spacing w:after="0" w:line="360" w:lineRule="auto"/>
      <w:ind w:right="357"/>
    </w:pPr>
  </w:style>
  <w:style w:type="paragraph" w:styleId="ListNumber">
    <w:name w:val="List Number"/>
    <w:basedOn w:val="List"/>
    <w:pPr>
      <w:tabs>
        <w:tab w:val="clear" w:pos="720"/>
      </w:tabs>
      <w:ind w:left="720" w:right="360" w:hanging="360"/>
    </w:pPr>
  </w:style>
  <w:style w:type="paragraph" w:styleId="List">
    <w:name w:val="List"/>
    <w:basedOn w:val="Normal"/>
    <w:rsid w:val="00732C8B"/>
    <w:pPr>
      <w:tabs>
        <w:tab w:val="left" w:pos="720"/>
      </w:tabs>
      <w:spacing w:after="240"/>
      <w:ind w:left="360"/>
      <w:jc w:val="both"/>
    </w:pPr>
    <w:rPr>
      <w:spacing w:val="-5"/>
      <w:sz w:val="24"/>
    </w:rPr>
  </w:style>
  <w:style w:type="paragraph" w:styleId="Index1">
    <w:name w:val="index 1"/>
    <w:basedOn w:val="Normal"/>
    <w:semiHidden/>
    <w:pPr>
      <w:tabs>
        <w:tab w:val="right" w:leader="dot" w:pos="3960"/>
      </w:tabs>
      <w:spacing w:line="240" w:lineRule="atLeast"/>
      <w:ind w:left="720" w:hanging="720"/>
    </w:pPr>
    <w:rPr>
      <w:rFonts w:ascii="Arial Black" w:hAnsi="Arial Black"/>
      <w:sz w:val="15"/>
    </w:rPr>
  </w:style>
  <w:style w:type="paragraph" w:styleId="Index2">
    <w:name w:val="index 2"/>
    <w:basedOn w:val="Normal"/>
    <w:semiHidden/>
    <w:pPr>
      <w:tabs>
        <w:tab w:val="right" w:leader="dot" w:pos="3960"/>
      </w:tabs>
      <w:spacing w:line="240" w:lineRule="atLeast"/>
      <w:ind w:left="180"/>
    </w:pPr>
    <w:rPr>
      <w:rFonts w:ascii="Arial Black" w:hAnsi="Arial Black"/>
      <w:sz w:val="15"/>
    </w:rPr>
  </w:style>
  <w:style w:type="paragraph" w:styleId="Index3">
    <w:name w:val="index 3"/>
    <w:basedOn w:val="Normal"/>
    <w:semiHidden/>
    <w:pPr>
      <w:tabs>
        <w:tab w:val="right" w:leader="dot" w:pos="3960"/>
      </w:tabs>
      <w:spacing w:line="240" w:lineRule="atLeast"/>
      <w:ind w:left="180"/>
    </w:pPr>
    <w:rPr>
      <w:sz w:val="18"/>
    </w:rPr>
  </w:style>
  <w:style w:type="paragraph" w:styleId="Index4">
    <w:name w:val="index 4"/>
    <w:basedOn w:val="Normal"/>
    <w:semiHidden/>
    <w:pPr>
      <w:tabs>
        <w:tab w:val="right" w:pos="3960"/>
      </w:tabs>
      <w:spacing w:line="240" w:lineRule="atLeast"/>
      <w:ind w:left="180"/>
    </w:pPr>
    <w:rPr>
      <w:sz w:val="18"/>
    </w:rPr>
  </w:style>
  <w:style w:type="paragraph" w:styleId="Index5">
    <w:name w:val="index 5"/>
    <w:basedOn w:val="Normal"/>
    <w:semiHidden/>
    <w:pPr>
      <w:tabs>
        <w:tab w:val="right" w:pos="3960"/>
      </w:tabs>
      <w:spacing w:line="240" w:lineRule="atLeast"/>
      <w:ind w:left="180"/>
    </w:pPr>
    <w:rPr>
      <w:sz w:val="18"/>
    </w:rPr>
  </w:style>
  <w:style w:type="paragraph" w:styleId="Index6">
    <w:name w:val="index 6"/>
    <w:basedOn w:val="Index1"/>
    <w:next w:val="Normal"/>
    <w:semiHidden/>
    <w:pPr>
      <w:tabs>
        <w:tab w:val="right" w:leader="dot" w:pos="3600"/>
      </w:tabs>
      <w:ind w:left="960" w:hanging="160"/>
    </w:pPr>
  </w:style>
  <w:style w:type="paragraph" w:styleId="Index7">
    <w:name w:val="index 7"/>
    <w:basedOn w:val="Index1"/>
    <w:next w:val="Normal"/>
    <w:semiHidden/>
    <w:pPr>
      <w:tabs>
        <w:tab w:val="right" w:leader="dot" w:pos="3600"/>
      </w:tabs>
      <w:ind w:left="1120" w:hanging="160"/>
    </w:pPr>
  </w:style>
  <w:style w:type="paragraph" w:styleId="Index8">
    <w:name w:val="index 8"/>
    <w:basedOn w:val="Normal"/>
    <w:next w:val="Normal"/>
    <w:semiHidden/>
    <w:pPr>
      <w:tabs>
        <w:tab w:val="right" w:leader="dot" w:pos="3600"/>
      </w:tabs>
      <w:ind w:left="1280" w:hanging="160"/>
    </w:pPr>
  </w:style>
  <w:style w:type="paragraph" w:styleId="TOC1">
    <w:name w:val="toc 1"/>
    <w:basedOn w:val="Normal"/>
    <w:semiHidden/>
    <w:pPr>
      <w:tabs>
        <w:tab w:val="right" w:pos="3600"/>
      </w:tabs>
      <w:spacing w:line="320" w:lineRule="atLeast"/>
    </w:pPr>
    <w:rPr>
      <w:rFonts w:ascii="Arial Black" w:hAnsi="Arial Black"/>
      <w:sz w:val="15"/>
    </w:rPr>
  </w:style>
  <w:style w:type="paragraph" w:styleId="TOC2">
    <w:name w:val="toc 2"/>
    <w:basedOn w:val="TOC1"/>
    <w:uiPriority w:val="39"/>
  </w:style>
  <w:style w:type="paragraph" w:styleId="TOC3">
    <w:name w:val="toc 3"/>
    <w:basedOn w:val="Normal"/>
    <w:next w:val="Normal"/>
    <w:semiHidden/>
    <w:pPr>
      <w:tabs>
        <w:tab w:val="right" w:pos="3600"/>
      </w:tabs>
      <w:spacing w:line="320" w:lineRule="atLeast"/>
    </w:pPr>
    <w:rPr>
      <w:rFonts w:ascii="Arial Black" w:hAnsi="Arial Black"/>
      <w:sz w:val="15"/>
    </w:rPr>
  </w:style>
  <w:style w:type="paragraph" w:styleId="TOC4">
    <w:name w:val="toc 4"/>
    <w:basedOn w:val="Normal"/>
    <w:next w:val="Normal"/>
    <w:semiHidden/>
    <w:pPr>
      <w:pBdr>
        <w:bottom w:val="single" w:sz="6" w:space="3" w:color="auto"/>
      </w:pBdr>
      <w:tabs>
        <w:tab w:val="right" w:pos="3600"/>
      </w:tabs>
      <w:spacing w:line="360" w:lineRule="atLeast"/>
    </w:pPr>
    <w:rPr>
      <w:sz w:val="22"/>
    </w:rPr>
  </w:style>
  <w:style w:type="paragraph" w:styleId="TOC5">
    <w:name w:val="toc 5"/>
    <w:basedOn w:val="Normal"/>
    <w:next w:val="Normal"/>
    <w:semiHidden/>
    <w:pPr>
      <w:pBdr>
        <w:bottom w:val="single" w:sz="6" w:space="3" w:color="auto"/>
      </w:pBdr>
      <w:tabs>
        <w:tab w:val="right" w:pos="3600"/>
      </w:tabs>
      <w:spacing w:line="360" w:lineRule="atLeast"/>
    </w:pPr>
    <w:rPr>
      <w:sz w:val="22"/>
    </w:rPr>
  </w:style>
  <w:style w:type="paragraph" w:styleId="TOC6">
    <w:name w:val="toc 6"/>
    <w:basedOn w:val="Normal"/>
    <w:next w:val="Normal"/>
    <w:semiHidden/>
    <w:pPr>
      <w:tabs>
        <w:tab w:val="right" w:leader="dot" w:pos="3600"/>
      </w:tabs>
      <w:ind w:left="800"/>
    </w:pPr>
  </w:style>
  <w:style w:type="paragraph" w:styleId="TOC7">
    <w:name w:val="toc 7"/>
    <w:basedOn w:val="Normal"/>
    <w:next w:val="Normal"/>
    <w:semiHidden/>
    <w:pPr>
      <w:tabs>
        <w:tab w:val="right" w:leader="dot" w:pos="3600"/>
      </w:tabs>
      <w:ind w:left="960"/>
    </w:pPr>
  </w:style>
  <w:style w:type="paragraph" w:styleId="TOC8">
    <w:name w:val="toc 8"/>
    <w:basedOn w:val="Normal"/>
    <w:next w:val="Normal"/>
    <w:semiHidden/>
    <w:pPr>
      <w:tabs>
        <w:tab w:val="right" w:leader="dot" w:pos="3600"/>
      </w:tabs>
      <w:ind w:left="1120"/>
    </w:pPr>
  </w:style>
  <w:style w:type="paragraph" w:styleId="TOC9">
    <w:name w:val="toc 9"/>
    <w:basedOn w:val="Normal"/>
    <w:next w:val="Normal"/>
    <w:semiHidden/>
    <w:pPr>
      <w:tabs>
        <w:tab w:val="right" w:leader="dot" w:pos="3600"/>
      </w:tabs>
      <w:ind w:left="1280"/>
    </w:pPr>
  </w:style>
  <w:style w:type="paragraph" w:styleId="CommentText">
    <w:name w:val="annotation text"/>
    <w:basedOn w:val="Normal"/>
    <w:semiHidden/>
    <w:pPr>
      <w:tabs>
        <w:tab w:val="left" w:pos="187"/>
      </w:tabs>
      <w:spacing w:after="120" w:line="220" w:lineRule="exact"/>
      <w:ind w:left="187" w:hanging="187"/>
    </w:pPr>
  </w:style>
  <w:style w:type="paragraph" w:styleId="Header">
    <w:name w:val="header"/>
    <w:basedOn w:val="Normal"/>
    <w:pPr>
      <w:keepLines/>
      <w:tabs>
        <w:tab w:val="center" w:pos="4320"/>
        <w:tab w:val="right" w:pos="8640"/>
      </w:tabs>
    </w:pPr>
    <w:rPr>
      <w:rFonts w:ascii="Arial Black" w:hAnsi="Arial Black"/>
      <w:caps/>
      <w:spacing w:val="60"/>
      <w:sz w:val="14"/>
    </w:rPr>
  </w:style>
  <w:style w:type="paragraph" w:styleId="Footer">
    <w:name w:val="footer"/>
    <w:basedOn w:val="Normal"/>
    <w:pPr>
      <w:keepLines/>
      <w:pBdr>
        <w:top w:val="single" w:sz="6" w:space="3" w:color="auto"/>
      </w:pBdr>
      <w:tabs>
        <w:tab w:val="center" w:pos="4320"/>
        <w:tab w:val="right" w:pos="8640"/>
      </w:tabs>
      <w:jc w:val="center"/>
    </w:pPr>
    <w:rPr>
      <w:rFonts w:ascii="Arial Black" w:hAnsi="Arial Black"/>
    </w:rPr>
  </w:style>
  <w:style w:type="paragraph" w:styleId="IndexHeading">
    <w:name w:val="index heading"/>
    <w:basedOn w:val="Normal"/>
    <w:next w:val="Index1"/>
    <w:semiHidden/>
    <w:pPr>
      <w:keepNext/>
      <w:spacing w:line="480" w:lineRule="exact"/>
    </w:pPr>
    <w:rPr>
      <w:caps/>
      <w:color w:val="808080"/>
      <w:kern w:val="28"/>
      <w:sz w:val="36"/>
    </w:rPr>
  </w:style>
  <w:style w:type="paragraph" w:styleId="Caption">
    <w:name w:val="caption"/>
    <w:basedOn w:val="Normal"/>
    <w:next w:val="Normal"/>
    <w:qFormat/>
    <w:pPr>
      <w:spacing w:after="240"/>
    </w:pPr>
    <w:rPr>
      <w:spacing w:val="-5"/>
    </w:rPr>
  </w:style>
  <w:style w:type="paragraph" w:styleId="TableofFigures">
    <w:name w:val="table of figures"/>
    <w:basedOn w:val="Normal"/>
    <w:semiHidden/>
    <w:pPr>
      <w:tabs>
        <w:tab w:val="right" w:leader="dot" w:pos="8640"/>
      </w:tabs>
      <w:ind w:left="720" w:hanging="720"/>
    </w:pPr>
  </w:style>
  <w:style w:type="paragraph" w:styleId="EndnoteText">
    <w:name w:val="endnote text"/>
    <w:basedOn w:val="Normal"/>
    <w:semiHidden/>
    <w:pPr>
      <w:tabs>
        <w:tab w:val="left" w:pos="187"/>
      </w:tabs>
      <w:spacing w:after="120" w:line="220" w:lineRule="exact"/>
      <w:ind w:left="187" w:hanging="187"/>
    </w:pPr>
    <w:rPr>
      <w:sz w:val="18"/>
    </w:rPr>
  </w:style>
  <w:style w:type="paragraph" w:styleId="TableofAuthorities">
    <w:name w:val="table of authorities"/>
    <w:basedOn w:val="Normal"/>
    <w:semiHidden/>
    <w:pPr>
      <w:tabs>
        <w:tab w:val="right" w:leader="dot" w:pos="8640"/>
      </w:tabs>
      <w:spacing w:after="240"/>
    </w:pPr>
    <w:rPr>
      <w:sz w:val="20"/>
    </w:rPr>
  </w:style>
  <w:style w:type="paragraph" w:styleId="MacroText">
    <w:name w:val="macro"/>
    <w:basedOn w:val="Normal"/>
    <w:semiHidden/>
    <w:rsid w:val="00732C8B"/>
    <w:pPr>
      <w:spacing w:after="240"/>
      <w:jc w:val="both"/>
    </w:pPr>
    <w:rPr>
      <w:rFonts w:ascii="Courier New" w:hAnsi="Courier New"/>
      <w:spacing w:val="-5"/>
      <w:sz w:val="24"/>
    </w:rPr>
  </w:style>
  <w:style w:type="paragraph" w:styleId="TOAHeading">
    <w:name w:val="toa heading"/>
    <w:basedOn w:val="Normal"/>
    <w:next w:val="Normal"/>
    <w:semiHidden/>
    <w:pPr>
      <w:pBdr>
        <w:top w:val="single" w:sz="24" w:space="1" w:color="auto"/>
      </w:pBdr>
      <w:tabs>
        <w:tab w:val="right" w:pos="4740"/>
      </w:tabs>
      <w:spacing w:before="60" w:after="60" w:line="360" w:lineRule="exact"/>
      <w:jc w:val="center"/>
    </w:pPr>
    <w:rPr>
      <w:rFonts w:ascii="Arial Black" w:hAnsi="Arial Black"/>
      <w:b/>
      <w:spacing w:val="-10"/>
      <w:sz w:val="22"/>
    </w:rPr>
  </w:style>
  <w:style w:type="paragraph" w:styleId="ListBullet">
    <w:name w:val="List Bullet"/>
    <w:basedOn w:val="List"/>
    <w:pPr>
      <w:tabs>
        <w:tab w:val="clear" w:pos="720"/>
        <w:tab w:val="num" w:pos="360"/>
      </w:tabs>
      <w:ind w:right="360" w:hanging="360"/>
    </w:pPr>
  </w:style>
  <w:style w:type="paragraph" w:styleId="List2">
    <w:name w:val="List 2"/>
    <w:basedOn w:val="List"/>
    <w:pPr>
      <w:tabs>
        <w:tab w:val="clear" w:pos="720"/>
        <w:tab w:val="left" w:pos="1080"/>
      </w:tabs>
      <w:ind w:left="1080"/>
    </w:pPr>
  </w:style>
  <w:style w:type="paragraph" w:styleId="List3">
    <w:name w:val="List 3"/>
    <w:basedOn w:val="List"/>
    <w:pPr>
      <w:tabs>
        <w:tab w:val="clear" w:pos="720"/>
        <w:tab w:val="left" w:pos="1440"/>
      </w:tabs>
      <w:ind w:left="1440"/>
    </w:pPr>
  </w:style>
  <w:style w:type="paragraph" w:styleId="List4">
    <w:name w:val="List 4"/>
    <w:basedOn w:val="List"/>
    <w:pPr>
      <w:tabs>
        <w:tab w:val="clear" w:pos="720"/>
        <w:tab w:val="left" w:pos="1800"/>
      </w:tabs>
      <w:ind w:left="1800"/>
    </w:pPr>
  </w:style>
  <w:style w:type="paragraph" w:styleId="List5">
    <w:name w:val="List 5"/>
    <w:basedOn w:val="List"/>
    <w:pPr>
      <w:tabs>
        <w:tab w:val="clear" w:pos="720"/>
        <w:tab w:val="left" w:pos="2160"/>
      </w:tabs>
      <w:ind w:left="2160"/>
    </w:pPr>
  </w:style>
  <w:style w:type="paragraph" w:styleId="ListBullet2">
    <w:name w:val="List Bullet 2"/>
    <w:basedOn w:val="ListBullet"/>
    <w:pPr>
      <w:ind w:left="1080"/>
    </w:pPr>
  </w:style>
  <w:style w:type="paragraph" w:styleId="ListBullet3">
    <w:name w:val="List Bullet 3"/>
    <w:basedOn w:val="ListBullet"/>
    <w:pPr>
      <w:ind w:left="1440"/>
    </w:pPr>
  </w:style>
  <w:style w:type="paragraph" w:styleId="ListBullet4">
    <w:name w:val="List Bullet 4"/>
    <w:basedOn w:val="ListBullet"/>
    <w:pPr>
      <w:ind w:left="1800"/>
    </w:pPr>
  </w:style>
  <w:style w:type="paragraph" w:styleId="ListBullet5">
    <w:name w:val="List Bullet 5"/>
    <w:basedOn w:val="Normal"/>
    <w:pPr>
      <w:framePr w:w="1860" w:wrap="around" w:vAnchor="text" w:hAnchor="page" w:x="1201" w:y="1"/>
      <w:numPr>
        <w:numId w:val="2"/>
      </w:numPr>
      <w:pBdr>
        <w:bottom w:val="single" w:sz="6" w:space="0" w:color="auto"/>
      </w:pBdr>
      <w:spacing w:line="320" w:lineRule="exact"/>
    </w:pPr>
    <w:rPr>
      <w:sz w:val="18"/>
    </w:rPr>
  </w:style>
  <w:style w:type="paragraph" w:styleId="ListNumber2">
    <w:name w:val="List Number 2"/>
    <w:basedOn w:val="ListNumber"/>
    <w:pPr>
      <w:ind w:left="1080"/>
    </w:pPr>
  </w:style>
  <w:style w:type="paragraph" w:styleId="ListNumber3">
    <w:name w:val="List Number 3"/>
    <w:basedOn w:val="ListNumber"/>
    <w:pPr>
      <w:ind w:left="1440"/>
    </w:pPr>
  </w:style>
  <w:style w:type="paragraph" w:styleId="ListNumber4">
    <w:name w:val="List Number 4"/>
    <w:basedOn w:val="ListNumber"/>
    <w:pPr>
      <w:ind w:left="1800"/>
    </w:pPr>
  </w:style>
  <w:style w:type="paragraph" w:styleId="ListNumber5">
    <w:name w:val="List Number 5"/>
    <w:basedOn w:val="ListNumber"/>
    <w:pPr>
      <w:ind w:left="2160"/>
    </w:pPr>
  </w:style>
  <w:style w:type="paragraph" w:styleId="BodyTextIndent">
    <w:name w:val="Body Text Indent"/>
    <w:basedOn w:val="Normal"/>
    <w:rsid w:val="00732C8B"/>
    <w:pPr>
      <w:spacing w:after="240"/>
      <w:ind w:firstLine="360"/>
      <w:jc w:val="both"/>
    </w:pPr>
    <w:rPr>
      <w:spacing w:val="-5"/>
      <w:sz w:val="24"/>
    </w:rPr>
  </w:style>
  <w:style w:type="paragraph" w:styleId="ListContinue">
    <w:name w:val="List Continue"/>
    <w:basedOn w:val="List"/>
    <w:pPr>
      <w:tabs>
        <w:tab w:val="clear" w:pos="720"/>
      </w:tabs>
      <w:spacing w:after="160"/>
    </w:pPr>
  </w:style>
  <w:style w:type="paragraph" w:styleId="ListContinue2">
    <w:name w:val="List Continue 2"/>
    <w:basedOn w:val="ListContinue"/>
    <w:pPr>
      <w:ind w:left="1080"/>
    </w:pPr>
  </w:style>
  <w:style w:type="paragraph" w:styleId="ListContinue3">
    <w:name w:val="List Continue 3"/>
    <w:basedOn w:val="ListContinue"/>
    <w:pPr>
      <w:ind w:left="1440"/>
    </w:pPr>
  </w:style>
  <w:style w:type="paragraph" w:styleId="ListContinue4">
    <w:name w:val="List Continue 4"/>
    <w:basedOn w:val="ListContinue"/>
    <w:pPr>
      <w:ind w:left="1800"/>
    </w:pPr>
  </w:style>
  <w:style w:type="paragraph" w:styleId="ListContinue5">
    <w:name w:val="List Continue 5"/>
    <w:basedOn w:val="ListContinue"/>
    <w:pPr>
      <w:ind w:left="2160"/>
    </w:pPr>
  </w:style>
  <w:style w:type="paragraph" w:styleId="Title">
    <w:name w:val="Title"/>
    <w:basedOn w:val="Normal"/>
    <w:qFormat/>
    <w:rsid w:val="00732C8B"/>
    <w:pPr>
      <w:keepNext/>
      <w:pBdr>
        <w:bottom w:val="single" w:sz="6" w:space="14" w:color="808080"/>
      </w:pBdr>
      <w:spacing w:before="100" w:after="3600" w:line="600" w:lineRule="exact"/>
      <w:jc w:val="center"/>
    </w:pPr>
    <w:rPr>
      <w:rFonts w:ascii="Arial Black" w:hAnsi="Arial Black"/>
      <w:color w:val="808080"/>
      <w:spacing w:val="-35"/>
      <w:kern w:val="28"/>
      <w:sz w:val="48"/>
    </w:rPr>
  </w:style>
  <w:style w:type="paragraph" w:styleId="Subtitle">
    <w:name w:val="Subtitle"/>
    <w:basedOn w:val="Title"/>
    <w:next w:val="Normal"/>
    <w:qFormat/>
    <w:pPr>
      <w:spacing w:before="1940" w:after="0" w:line="200" w:lineRule="atLeast"/>
    </w:pPr>
    <w:rPr>
      <w:rFonts w:ascii="Garamond" w:hAnsi="Garamond"/>
      <w:bCs/>
      <w:caps/>
      <w:spacing w:val="30"/>
      <w:sz w:val="18"/>
    </w:rPr>
  </w:style>
  <w:style w:type="paragraph" w:styleId="Date">
    <w:name w:val="Date"/>
    <w:basedOn w:val="Normal"/>
    <w:rsid w:val="00732C8B"/>
    <w:pPr>
      <w:spacing w:before="480" w:after="160"/>
      <w:jc w:val="center"/>
    </w:pPr>
    <w:rPr>
      <w:rFonts w:ascii="Times New Roman" w:hAnsi="Times New Roman"/>
      <w:b/>
      <w:sz w:val="20"/>
    </w:rPr>
  </w:style>
  <w:style w:type="paragraph" w:customStyle="1" w:styleId="hsrkomSub-bab2">
    <w:name w:val="hsrkom Sub-bab 2"/>
    <w:basedOn w:val="hsrkomParagraf"/>
    <w:rsid w:val="00F407EB"/>
    <w:pPr>
      <w:numPr>
        <w:numId w:val="10"/>
      </w:numPr>
    </w:pPr>
    <w:rPr>
      <w:b/>
      <w:bCs w:val="0"/>
    </w:rPr>
  </w:style>
  <w:style w:type="paragraph" w:customStyle="1" w:styleId="hsrkomParagraf">
    <w:name w:val="hsrkom Paragraf"/>
    <w:basedOn w:val="Normal"/>
    <w:rsid w:val="00C918AB"/>
    <w:pPr>
      <w:spacing w:before="240" w:after="120" w:line="360" w:lineRule="auto"/>
      <w:jc w:val="both"/>
    </w:pPr>
    <w:rPr>
      <w:bCs/>
      <w:sz w:val="24"/>
      <w:szCs w:val="24"/>
    </w:rPr>
  </w:style>
  <w:style w:type="paragraph" w:customStyle="1" w:styleId="BodyTextKeep">
    <w:name w:val="Body Text Keep"/>
    <w:basedOn w:val="Normal"/>
    <w:next w:val="hsrkomList2"/>
    <w:rsid w:val="00732C8B"/>
    <w:pPr>
      <w:keepNext/>
      <w:spacing w:after="240"/>
      <w:jc w:val="both"/>
    </w:pPr>
    <w:rPr>
      <w:spacing w:val="-5"/>
      <w:sz w:val="24"/>
    </w:rPr>
  </w:style>
  <w:style w:type="paragraph" w:customStyle="1" w:styleId="ChapterLabel">
    <w:name w:val="Chapter Label"/>
    <w:basedOn w:val="Normal"/>
    <w:next w:val="Normal"/>
    <w:pPr>
      <w:keepNext/>
      <w:pBdr>
        <w:bottom w:val="single" w:sz="6" w:space="3" w:color="auto"/>
      </w:pBdr>
      <w:spacing w:after="240"/>
    </w:pPr>
    <w:rPr>
      <w:rFonts w:ascii="Arial Black" w:hAnsi="Arial Black"/>
      <w:caps/>
      <w:spacing w:val="70"/>
      <w:kern w:val="28"/>
      <w:sz w:val="15"/>
    </w:rPr>
  </w:style>
  <w:style w:type="paragraph" w:customStyle="1" w:styleId="ChapterSubtitle">
    <w:name w:val="Chapter Subtitle"/>
    <w:basedOn w:val="Normal"/>
    <w:next w:val="Normal"/>
    <w:pPr>
      <w:keepNext/>
      <w:keepLines/>
      <w:spacing w:after="360" w:line="240" w:lineRule="atLeast"/>
      <w:ind w:right="1800"/>
    </w:pPr>
    <w:rPr>
      <w:i/>
      <w:spacing w:val="-20"/>
      <w:kern w:val="28"/>
      <w:sz w:val="28"/>
    </w:rPr>
  </w:style>
  <w:style w:type="paragraph" w:customStyle="1" w:styleId="ChapterTitle">
    <w:name w:val="Chapter Title"/>
    <w:basedOn w:val="Normal"/>
    <w:next w:val="ChapterSubtitle"/>
    <w:pPr>
      <w:keepNext/>
      <w:keepLines/>
      <w:spacing w:before="480" w:after="360" w:line="440" w:lineRule="atLeast"/>
      <w:ind w:right="2160"/>
    </w:pPr>
    <w:rPr>
      <w:rFonts w:ascii="Arial Black" w:hAnsi="Arial Black"/>
      <w:color w:val="808080"/>
      <w:spacing w:val="-35"/>
      <w:kern w:val="28"/>
      <w:sz w:val="44"/>
    </w:rPr>
  </w:style>
  <w:style w:type="paragraph" w:customStyle="1" w:styleId="CompanyName">
    <w:name w:val="Company Name"/>
    <w:basedOn w:val="Normal"/>
    <w:next w:val="Normal"/>
    <w:pPr>
      <w:spacing w:before="420" w:after="60" w:line="320" w:lineRule="exact"/>
    </w:pPr>
    <w:rPr>
      <w:caps/>
      <w:kern w:val="36"/>
      <w:sz w:val="38"/>
    </w:rPr>
  </w:style>
  <w:style w:type="paragraph" w:customStyle="1" w:styleId="DocumentLabel">
    <w:name w:val="Document Label"/>
    <w:basedOn w:val="Normal"/>
    <w:pPr>
      <w:keepNext/>
      <w:spacing w:before="240" w:after="360"/>
    </w:pPr>
    <w:rPr>
      <w:b/>
      <w:kern w:val="28"/>
      <w:sz w:val="36"/>
    </w:rPr>
  </w:style>
  <w:style w:type="paragraph" w:customStyle="1" w:styleId="FooterEven">
    <w:name w:val="Footer Even"/>
    <w:basedOn w:val="Footer"/>
  </w:style>
  <w:style w:type="paragraph" w:customStyle="1" w:styleId="FooterFirst">
    <w:name w:val="Footer First"/>
    <w:basedOn w:val="Footer"/>
    <w:pPr>
      <w:pBdr>
        <w:top w:val="none" w:sz="0" w:space="0" w:color="auto"/>
      </w:pBdr>
      <w:tabs>
        <w:tab w:val="clear" w:pos="8640"/>
      </w:tabs>
    </w:pPr>
    <w:rPr>
      <w:spacing w:val="-10"/>
    </w:rPr>
  </w:style>
  <w:style w:type="paragraph" w:customStyle="1" w:styleId="FooterOdd">
    <w:name w:val="Footer Odd"/>
    <w:basedOn w:val="Footer"/>
    <w:pPr>
      <w:tabs>
        <w:tab w:val="right" w:pos="0"/>
      </w:tabs>
    </w:pPr>
  </w:style>
  <w:style w:type="paragraph" w:customStyle="1" w:styleId="FootnoteBase">
    <w:name w:val="Footnote Base"/>
    <w:basedOn w:val="Normal"/>
    <w:pPr>
      <w:spacing w:before="240"/>
    </w:pPr>
    <w:rPr>
      <w:sz w:val="18"/>
    </w:rPr>
  </w:style>
  <w:style w:type="paragraph" w:customStyle="1" w:styleId="HeaderBase">
    <w:name w:val="Header Base"/>
    <w:basedOn w:val="Normal"/>
    <w:pPr>
      <w:keepLines/>
      <w:tabs>
        <w:tab w:val="center" w:pos="4320"/>
        <w:tab w:val="right" w:pos="8640"/>
      </w:tabs>
    </w:pPr>
  </w:style>
  <w:style w:type="paragraph" w:customStyle="1" w:styleId="HeaderEven">
    <w:name w:val="Header Even"/>
    <w:basedOn w:val="Header"/>
  </w:style>
  <w:style w:type="paragraph" w:customStyle="1" w:styleId="HeaderFirst">
    <w:name w:val="Header First"/>
    <w:basedOn w:val="Header"/>
    <w:pPr>
      <w:tabs>
        <w:tab w:val="clear" w:pos="8640"/>
      </w:tabs>
    </w:pPr>
    <w:rPr>
      <w:rFonts w:ascii="Garamond" w:hAnsi="Garamond"/>
      <w:b/>
    </w:rPr>
  </w:style>
  <w:style w:type="paragraph" w:customStyle="1" w:styleId="HeaderOdd">
    <w:name w:val="Header Odd"/>
    <w:basedOn w:val="Header"/>
    <w:pPr>
      <w:tabs>
        <w:tab w:val="right" w:pos="0"/>
      </w:tabs>
      <w:jc w:val="right"/>
    </w:pPr>
  </w:style>
  <w:style w:type="paragraph" w:customStyle="1" w:styleId="IndexBase">
    <w:name w:val="Index Base"/>
    <w:basedOn w:val="Normal"/>
    <w:pPr>
      <w:tabs>
        <w:tab w:val="right" w:pos="3960"/>
      </w:tabs>
      <w:spacing w:line="240" w:lineRule="atLeast"/>
    </w:pPr>
    <w:rPr>
      <w:sz w:val="18"/>
    </w:rPr>
  </w:style>
  <w:style w:type="paragraph" w:customStyle="1" w:styleId="ListBulletFirst">
    <w:name w:val="List Bullet First"/>
    <w:basedOn w:val="ListBullet"/>
    <w:next w:val="ListBullet"/>
    <w:pPr>
      <w:spacing w:before="80" w:after="160"/>
      <w:ind w:right="0"/>
      <w:jc w:val="left"/>
    </w:pPr>
    <w:rPr>
      <w:rFonts w:ascii="Times New Roman" w:hAnsi="Times New Roman"/>
      <w:spacing w:val="0"/>
      <w:sz w:val="20"/>
    </w:rPr>
  </w:style>
  <w:style w:type="paragraph" w:customStyle="1" w:styleId="ListBulletLast">
    <w:name w:val="List Bullet Last"/>
    <w:basedOn w:val="ListBullet"/>
    <w:next w:val="Normal"/>
    <w:pPr>
      <w:ind w:right="0"/>
      <w:jc w:val="left"/>
    </w:pPr>
    <w:rPr>
      <w:rFonts w:ascii="Times New Roman" w:hAnsi="Times New Roman"/>
      <w:spacing w:val="0"/>
      <w:sz w:val="20"/>
    </w:rPr>
  </w:style>
  <w:style w:type="paragraph" w:customStyle="1" w:styleId="ListFirst">
    <w:name w:val="List First"/>
    <w:basedOn w:val="List"/>
    <w:next w:val="List"/>
    <w:pPr>
      <w:spacing w:before="80" w:after="80"/>
      <w:ind w:left="720" w:hanging="360"/>
      <w:jc w:val="left"/>
    </w:pPr>
    <w:rPr>
      <w:rFonts w:ascii="Times New Roman" w:hAnsi="Times New Roman"/>
      <w:spacing w:val="0"/>
      <w:sz w:val="20"/>
    </w:rPr>
  </w:style>
  <w:style w:type="paragraph" w:customStyle="1" w:styleId="ListLast">
    <w:name w:val="List Last"/>
    <w:basedOn w:val="List"/>
    <w:next w:val="Normal"/>
    <w:pPr>
      <w:ind w:left="720" w:hanging="360"/>
      <w:jc w:val="left"/>
    </w:pPr>
    <w:rPr>
      <w:rFonts w:ascii="Times New Roman" w:hAnsi="Times New Roman"/>
      <w:spacing w:val="0"/>
      <w:sz w:val="20"/>
    </w:rPr>
  </w:style>
  <w:style w:type="paragraph" w:customStyle="1" w:styleId="ListNumberFirst">
    <w:name w:val="List Number First"/>
    <w:basedOn w:val="ListNumber"/>
    <w:next w:val="ListNumber"/>
    <w:pPr>
      <w:spacing w:before="80" w:after="160"/>
      <w:ind w:right="0"/>
      <w:jc w:val="left"/>
    </w:pPr>
    <w:rPr>
      <w:rFonts w:ascii="Times New Roman" w:hAnsi="Times New Roman"/>
      <w:spacing w:val="0"/>
      <w:sz w:val="20"/>
    </w:rPr>
  </w:style>
  <w:style w:type="paragraph" w:customStyle="1" w:styleId="ListNumberLast">
    <w:name w:val="List Number Last"/>
    <w:basedOn w:val="ListNumber"/>
    <w:next w:val="Normal"/>
    <w:pPr>
      <w:ind w:right="0"/>
      <w:jc w:val="left"/>
    </w:pPr>
    <w:rPr>
      <w:rFonts w:ascii="Times New Roman" w:hAnsi="Times New Roman"/>
      <w:spacing w:val="0"/>
      <w:sz w:val="20"/>
    </w:rPr>
  </w:style>
  <w:style w:type="paragraph" w:customStyle="1" w:styleId="PartLabel">
    <w:name w:val="Part Label"/>
    <w:basedOn w:val="Normal"/>
    <w:next w:val="Normal"/>
    <w:pPr>
      <w:framePr w:w="2045" w:hSpace="187" w:vSpace="187" w:wrap="notBeside" w:vAnchor="page" w:hAnchor="margin" w:xAlign="right" w:y="966"/>
      <w:shd w:val="pct20" w:color="auto" w:fill="auto"/>
      <w:spacing w:before="320" w:line="1560" w:lineRule="exact"/>
      <w:jc w:val="center"/>
    </w:pPr>
    <w:rPr>
      <w:rFonts w:ascii="Arial Black" w:hAnsi="Arial Black"/>
      <w:color w:val="FFFFFF"/>
      <w:sz w:val="196"/>
    </w:rPr>
  </w:style>
  <w:style w:type="paragraph" w:customStyle="1" w:styleId="PartSubtitle">
    <w:name w:val="Part Subtitle"/>
    <w:basedOn w:val="Normal"/>
    <w:next w:val="Normal"/>
    <w:pPr>
      <w:keepNext/>
      <w:spacing w:before="360" w:after="120"/>
      <w:jc w:val="center"/>
    </w:pPr>
    <w:rPr>
      <w:rFonts w:ascii="Arial" w:hAnsi="Arial"/>
      <w:i/>
      <w:kern w:val="28"/>
      <w:sz w:val="32"/>
    </w:rPr>
  </w:style>
  <w:style w:type="paragraph" w:customStyle="1" w:styleId="PartTitle">
    <w:name w:val="Part Title"/>
    <w:basedOn w:val="Normal"/>
    <w:next w:val="PartLabel"/>
    <w:pPr>
      <w:keepNext/>
      <w:pageBreakBefore/>
      <w:framePr w:w="2045" w:hSpace="187" w:vSpace="187" w:wrap="notBeside" w:vAnchor="page" w:hAnchor="margin" w:xAlign="right" w:y="966"/>
      <w:shd w:val="pct20" w:color="auto" w:fill="auto"/>
      <w:spacing w:line="480" w:lineRule="exact"/>
      <w:jc w:val="center"/>
    </w:pPr>
    <w:rPr>
      <w:rFonts w:ascii="Arial Black" w:hAnsi="Arial Black"/>
      <w:spacing w:val="-50"/>
      <w:sz w:val="36"/>
    </w:rPr>
  </w:style>
  <w:style w:type="paragraph" w:customStyle="1" w:styleId="Picture">
    <w:name w:val="Picture"/>
    <w:basedOn w:val="Normal"/>
    <w:next w:val="Caption"/>
    <w:rsid w:val="00732C8B"/>
    <w:pPr>
      <w:keepNext/>
      <w:spacing w:after="240"/>
      <w:jc w:val="both"/>
    </w:pPr>
    <w:rPr>
      <w:spacing w:val="-5"/>
      <w:sz w:val="24"/>
    </w:rPr>
  </w:style>
  <w:style w:type="paragraph" w:customStyle="1" w:styleId="ReturnAddress">
    <w:name w:val="Return Address"/>
    <w:basedOn w:val="Normal"/>
    <w:pPr>
      <w:jc w:val="center"/>
    </w:pPr>
    <w:rPr>
      <w:spacing w:val="-3"/>
      <w:sz w:val="20"/>
    </w:rPr>
  </w:style>
  <w:style w:type="paragraph" w:customStyle="1" w:styleId="SectionHeading">
    <w:name w:val="Section Heading"/>
    <w:basedOn w:val="Normal"/>
    <w:next w:val="Normal"/>
    <w:pPr>
      <w:spacing w:line="640" w:lineRule="atLeast"/>
    </w:pPr>
    <w:rPr>
      <w:rFonts w:ascii="Arial Black" w:hAnsi="Arial Black"/>
      <w:caps/>
      <w:spacing w:val="60"/>
      <w:sz w:val="15"/>
    </w:rPr>
  </w:style>
  <w:style w:type="paragraph" w:customStyle="1" w:styleId="SectionLabel">
    <w:name w:val="Section Label"/>
    <w:basedOn w:val="Normal"/>
    <w:next w:val="Normal"/>
    <w:pPr>
      <w:spacing w:before="2040" w:after="360" w:line="480" w:lineRule="atLeast"/>
    </w:pPr>
    <w:rPr>
      <w:rFonts w:ascii="Arial Black" w:hAnsi="Arial Black"/>
      <w:color w:val="808080"/>
      <w:spacing w:val="-35"/>
      <w:sz w:val="48"/>
    </w:rPr>
  </w:style>
  <w:style w:type="paragraph" w:customStyle="1" w:styleId="SubtitleCover">
    <w:name w:val="Subtitle Cover"/>
    <w:basedOn w:val="Normal"/>
    <w:next w:val="Normal"/>
    <w:pPr>
      <w:keepNext/>
      <w:pBdr>
        <w:top w:val="single" w:sz="6" w:space="1" w:color="auto"/>
      </w:pBdr>
      <w:spacing w:after="5280" w:line="480" w:lineRule="exact"/>
    </w:pPr>
    <w:rPr>
      <w:spacing w:val="-15"/>
      <w:kern w:val="28"/>
      <w:sz w:val="44"/>
    </w:rPr>
  </w:style>
  <w:style w:type="paragraph" w:customStyle="1" w:styleId="TitleCover">
    <w:name w:val="Title Cover"/>
    <w:basedOn w:val="Normal"/>
    <w:next w:val="SubtitleCover"/>
    <w:rsid w:val="00732C8B"/>
    <w:pPr>
      <w:pBdr>
        <w:top w:val="single" w:sz="6" w:space="31" w:color="FFFFFF"/>
        <w:left w:val="single" w:sz="6" w:space="31" w:color="FFFFFF"/>
        <w:bottom w:val="single" w:sz="6" w:space="31" w:color="FFFFFF"/>
        <w:right w:val="single" w:sz="6" w:space="31" w:color="FFFFFF"/>
      </w:pBdr>
      <w:shd w:val="pct10" w:color="auto" w:fill="auto"/>
      <w:spacing w:line="1440" w:lineRule="exact"/>
      <w:ind w:left="600" w:right="600"/>
      <w:jc w:val="right"/>
    </w:pPr>
    <w:rPr>
      <w:spacing w:val="-70"/>
      <w:kern w:val="28"/>
      <w:sz w:val="144"/>
    </w:rPr>
  </w:style>
  <w:style w:type="paragraph" w:customStyle="1" w:styleId="TOCBase">
    <w:name w:val="TOC Base"/>
    <w:basedOn w:val="TOC2"/>
  </w:style>
  <w:style w:type="character" w:styleId="FootnoteReference">
    <w:name w:val="footnote reference"/>
    <w:semiHidden/>
    <w:rPr>
      <w:sz w:val="18"/>
      <w:vertAlign w:val="superscript"/>
    </w:rPr>
  </w:style>
  <w:style w:type="character" w:styleId="CommentReference">
    <w:name w:val="annotation reference"/>
    <w:semiHidden/>
    <w:rPr>
      <w:sz w:val="16"/>
    </w:rPr>
  </w:style>
  <w:style w:type="character" w:styleId="LineNumber">
    <w:name w:val="line number"/>
    <w:rPr>
      <w:rFonts w:ascii="Arial" w:hAnsi="Arial" w:cs="Arial" w:hint="default"/>
      <w:sz w:val="18"/>
    </w:rPr>
  </w:style>
  <w:style w:type="character" w:styleId="PageNumber">
    <w:name w:val="page number"/>
    <w:rPr>
      <w:b/>
      <w:bCs w:val="0"/>
    </w:rPr>
  </w:style>
  <w:style w:type="character" w:styleId="EndnoteReference">
    <w:name w:val="endnote reference"/>
    <w:semiHidden/>
    <w:rPr>
      <w:sz w:val="18"/>
      <w:vertAlign w:val="superscript"/>
    </w:rPr>
  </w:style>
  <w:style w:type="character" w:customStyle="1" w:styleId="Lead-inEmphasis">
    <w:name w:val="Lead-in Emphasis"/>
    <w:rPr>
      <w:caps/>
      <w:sz w:val="22"/>
    </w:rPr>
  </w:style>
  <w:style w:type="character" w:customStyle="1" w:styleId="Superscript">
    <w:name w:val="Superscript"/>
    <w:rPr>
      <w:position w:val="0"/>
      <w:vertAlign w:val="superscript"/>
    </w:rPr>
  </w:style>
  <w:style w:type="paragraph" w:styleId="FootnoteText">
    <w:name w:val="footnote text"/>
    <w:basedOn w:val="FootnoteBase"/>
    <w:semiHidden/>
    <w:pPr>
      <w:spacing w:after="120"/>
    </w:pPr>
  </w:style>
  <w:style w:type="character" w:styleId="Hyperlink">
    <w:name w:val="Hyperlink"/>
    <w:basedOn w:val="DefaultParagraphFont"/>
    <w:uiPriority w:val="99"/>
    <w:rsid w:val="003A00AE"/>
    <w:rPr>
      <w:color w:val="0000FF"/>
      <w:u w:val="single"/>
    </w:rPr>
  </w:style>
  <w:style w:type="paragraph" w:styleId="BodyText3">
    <w:name w:val="Body Text 3"/>
    <w:basedOn w:val="Normal"/>
    <w:rsid w:val="00087F1E"/>
    <w:pPr>
      <w:spacing w:after="120"/>
    </w:pPr>
    <w:rPr>
      <w:szCs w:val="16"/>
    </w:rPr>
  </w:style>
  <w:style w:type="paragraph" w:customStyle="1" w:styleId="ParagrafBukuPanduan">
    <w:name w:val="Paragraf Buku Panduan"/>
    <w:basedOn w:val="BodyText2"/>
    <w:link w:val="ParagrafBukuPanduanChar"/>
    <w:rsid w:val="000F5F80"/>
    <w:pPr>
      <w:spacing w:after="0" w:line="240" w:lineRule="auto"/>
      <w:ind w:firstLine="720"/>
      <w:jc w:val="both"/>
    </w:pPr>
    <w:rPr>
      <w:rFonts w:ascii="Tahoma" w:hAnsi="Tahoma" w:cs="Tahoma"/>
      <w:sz w:val="20"/>
      <w:szCs w:val="24"/>
      <w:lang w:val="en-GB"/>
    </w:rPr>
  </w:style>
  <w:style w:type="paragraph" w:styleId="BodyText2">
    <w:name w:val="Body Text 2"/>
    <w:basedOn w:val="Normal"/>
    <w:link w:val="BodyText2Char"/>
    <w:rsid w:val="000F5F80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rsid w:val="0034517C"/>
    <w:rPr>
      <w:rFonts w:ascii="Garamond" w:hAnsi="Garamond"/>
      <w:sz w:val="16"/>
      <w:lang w:val="en-US" w:eastAsia="en-US" w:bidi="ar-SA"/>
    </w:rPr>
  </w:style>
  <w:style w:type="character" w:customStyle="1" w:styleId="ParagrafBukuPanduanChar">
    <w:name w:val="Paragraf Buku Panduan Char"/>
    <w:basedOn w:val="BodyText2Char"/>
    <w:link w:val="ParagrafBukuPanduan"/>
    <w:rsid w:val="0034517C"/>
    <w:rPr>
      <w:rFonts w:ascii="Tahoma" w:hAnsi="Tahoma" w:cs="Tahoma"/>
      <w:sz w:val="16"/>
      <w:szCs w:val="24"/>
      <w:lang w:val="en-GB" w:eastAsia="en-US" w:bidi="ar-SA"/>
    </w:rPr>
  </w:style>
  <w:style w:type="paragraph" w:customStyle="1" w:styleId="Paragraf">
    <w:name w:val="Paragraf"/>
    <w:basedOn w:val="Normal"/>
    <w:rsid w:val="00732C8B"/>
    <w:pPr>
      <w:ind w:firstLine="720"/>
      <w:jc w:val="both"/>
    </w:pPr>
    <w:rPr>
      <w:rFonts w:ascii="Times New Roman" w:hAnsi="Times New Roman"/>
      <w:noProof/>
      <w:sz w:val="20"/>
    </w:rPr>
  </w:style>
  <w:style w:type="paragraph" w:customStyle="1" w:styleId="Heading2b">
    <w:name w:val="Heading 2b"/>
    <w:basedOn w:val="Heading2"/>
    <w:rsid w:val="002A409E"/>
    <w:pPr>
      <w:shd w:val="clear" w:color="000000" w:fill="FFFFFF"/>
      <w:spacing w:before="240" w:after="60" w:line="240" w:lineRule="auto"/>
      <w:jc w:val="both"/>
    </w:pPr>
    <w:rPr>
      <w:rFonts w:ascii="Arial" w:hAnsi="Arial"/>
      <w:b/>
      <w:i/>
      <w:spacing w:val="0"/>
      <w:kern w:val="0"/>
      <w:sz w:val="24"/>
    </w:rPr>
  </w:style>
  <w:style w:type="paragraph" w:customStyle="1" w:styleId="TOCBagian">
    <w:name w:val="TOCBagian"/>
    <w:basedOn w:val="TOC1"/>
    <w:rsid w:val="002A409E"/>
    <w:pPr>
      <w:tabs>
        <w:tab w:val="clear" w:pos="3600"/>
        <w:tab w:val="left" w:pos="1008"/>
        <w:tab w:val="left" w:pos="1440"/>
        <w:tab w:val="right" w:pos="5040"/>
      </w:tabs>
      <w:spacing w:before="120" w:after="120" w:line="240" w:lineRule="auto"/>
    </w:pPr>
    <w:rPr>
      <w:rFonts w:ascii="Arial" w:hAnsi="Arial"/>
      <w:bCs/>
      <w:sz w:val="24"/>
      <w:lang w:val="en-GB"/>
    </w:rPr>
  </w:style>
  <w:style w:type="paragraph" w:customStyle="1" w:styleId="TOCBab">
    <w:name w:val="TOCBab"/>
    <w:basedOn w:val="TOC1"/>
    <w:rsid w:val="002A409E"/>
    <w:pPr>
      <w:tabs>
        <w:tab w:val="clear" w:pos="3600"/>
        <w:tab w:val="right" w:pos="630"/>
        <w:tab w:val="left" w:pos="810"/>
      </w:tabs>
      <w:spacing w:before="120" w:after="120" w:line="240" w:lineRule="auto"/>
    </w:pPr>
    <w:rPr>
      <w:rFonts w:ascii="Times New Roman" w:hAnsi="Times New Roman"/>
      <w:bCs/>
      <w:caps/>
      <w:sz w:val="20"/>
      <w:lang w:val="en-GB"/>
    </w:rPr>
  </w:style>
  <w:style w:type="paragraph" w:customStyle="1" w:styleId="TOCisi">
    <w:name w:val="TOCisi"/>
    <w:basedOn w:val="TOC1"/>
    <w:rsid w:val="002A409E"/>
    <w:pPr>
      <w:tabs>
        <w:tab w:val="clear" w:pos="3600"/>
        <w:tab w:val="right" w:pos="630"/>
        <w:tab w:val="left" w:pos="810"/>
      </w:tabs>
      <w:spacing w:before="120" w:after="120" w:line="240" w:lineRule="auto"/>
      <w:ind w:left="810" w:hanging="810"/>
    </w:pPr>
    <w:rPr>
      <w:rFonts w:ascii="Times New Roman" w:hAnsi="Times New Roman"/>
      <w:b/>
      <w:bCs/>
      <w:caps/>
      <w:sz w:val="20"/>
      <w:lang w:val="en-GB"/>
    </w:rPr>
  </w:style>
  <w:style w:type="paragraph" w:customStyle="1" w:styleId="TocSubIsi">
    <w:name w:val="TocSubIsi"/>
    <w:basedOn w:val="TOCisi"/>
    <w:rsid w:val="002A409E"/>
    <w:pPr>
      <w:tabs>
        <w:tab w:val="clear" w:pos="630"/>
        <w:tab w:val="clear" w:pos="810"/>
        <w:tab w:val="left" w:pos="1440"/>
        <w:tab w:val="left" w:pos="1710"/>
        <w:tab w:val="left" w:leader="dot" w:pos="5040"/>
      </w:tabs>
      <w:ind w:firstLine="0"/>
    </w:pPr>
  </w:style>
  <w:style w:type="paragraph" w:styleId="BodyTextIndent2">
    <w:name w:val="Body Text Indent 2"/>
    <w:basedOn w:val="Normal"/>
    <w:rsid w:val="002A409E"/>
    <w:pPr>
      <w:ind w:left="1440" w:hanging="1080"/>
      <w:jc w:val="both"/>
    </w:pPr>
    <w:rPr>
      <w:rFonts w:ascii="Times New Roman" w:hAnsi="Times New Roman"/>
      <w:sz w:val="22"/>
    </w:rPr>
  </w:style>
  <w:style w:type="paragraph" w:styleId="NormalWeb">
    <w:name w:val="Normal (Web)"/>
    <w:basedOn w:val="Normal"/>
    <w:rsid w:val="002A409E"/>
    <w:pPr>
      <w:spacing w:before="100" w:beforeAutospacing="1" w:after="100" w:afterAutospacing="1"/>
    </w:pPr>
    <w:rPr>
      <w:rFonts w:ascii="Times New Roman" w:hAnsi="Times New Roman"/>
      <w:sz w:val="24"/>
      <w:szCs w:val="24"/>
      <w:lang w:val="en-GB"/>
    </w:rPr>
  </w:style>
  <w:style w:type="paragraph" w:styleId="HTMLPreformatted">
    <w:name w:val="HTML Preformatted"/>
    <w:basedOn w:val="Normal"/>
    <w:rsid w:val="002A40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 w:cs="Courier New"/>
      <w:sz w:val="20"/>
      <w:lang w:val="en-GB"/>
    </w:rPr>
  </w:style>
  <w:style w:type="character" w:styleId="HTMLCode">
    <w:name w:val="HTML Code"/>
    <w:basedOn w:val="DefaultParagraphFont"/>
    <w:rsid w:val="002A409E"/>
    <w:rPr>
      <w:rFonts w:ascii="Courier New" w:eastAsia="Courier New" w:hAnsi="Courier New" w:cs="Courier New"/>
      <w:sz w:val="20"/>
      <w:szCs w:val="20"/>
    </w:rPr>
  </w:style>
  <w:style w:type="character" w:styleId="FollowedHyperlink">
    <w:name w:val="FollowedHyperlink"/>
    <w:basedOn w:val="DefaultParagraphFont"/>
    <w:rsid w:val="002A409E"/>
    <w:rPr>
      <w:color w:val="800080"/>
      <w:u w:val="single"/>
    </w:rPr>
  </w:style>
  <w:style w:type="paragraph" w:styleId="BodyTextIndent3">
    <w:name w:val="Body Text Indent 3"/>
    <w:basedOn w:val="Normal"/>
    <w:rsid w:val="002A409E"/>
    <w:pPr>
      <w:ind w:left="1496" w:hanging="1496"/>
    </w:pPr>
    <w:rPr>
      <w:rFonts w:ascii="Tahoma" w:hAnsi="Tahoma" w:cs="Tahoma"/>
      <w:b/>
      <w:sz w:val="20"/>
      <w:szCs w:val="24"/>
      <w:lang w:val="en-GB"/>
    </w:rPr>
  </w:style>
  <w:style w:type="table" w:styleId="TableGrid">
    <w:name w:val="Table Grid"/>
    <w:basedOn w:val="TableNormal"/>
    <w:rsid w:val="002A40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sid w:val="002A409E"/>
    <w:rPr>
      <w:b/>
      <w:bCs/>
    </w:rPr>
  </w:style>
  <w:style w:type="paragraph" w:customStyle="1" w:styleId="hsrkomSub-bab1">
    <w:name w:val="hsrkom Sub-bab 1"/>
    <w:basedOn w:val="Normal"/>
    <w:rsid w:val="005E6616"/>
    <w:pPr>
      <w:numPr>
        <w:ilvl w:val="1"/>
        <w:numId w:val="12"/>
      </w:numPr>
      <w:spacing w:line="360" w:lineRule="auto"/>
    </w:pPr>
    <w:rPr>
      <w:b/>
      <w:sz w:val="28"/>
      <w:lang w:val="sv-SE"/>
    </w:rPr>
  </w:style>
  <w:style w:type="paragraph" w:styleId="BalloonText">
    <w:name w:val="Balloon Text"/>
    <w:basedOn w:val="Normal"/>
    <w:semiHidden/>
    <w:rsid w:val="00140FBF"/>
    <w:rPr>
      <w:rFonts w:ascii="Tahoma" w:hAnsi="Tahoma" w:cs="Tahoma"/>
      <w:szCs w:val="16"/>
    </w:rPr>
  </w:style>
  <w:style w:type="paragraph" w:styleId="ListParagraph">
    <w:name w:val="List Paragraph"/>
    <w:basedOn w:val="Normal"/>
    <w:uiPriority w:val="34"/>
    <w:qFormat/>
    <w:rsid w:val="00700563"/>
    <w:pPr>
      <w:ind w:left="720"/>
      <w:contextualSpacing/>
    </w:pPr>
  </w:style>
  <w:style w:type="character" w:customStyle="1" w:styleId="fontstyle01">
    <w:name w:val="fontstyle01"/>
    <w:basedOn w:val="DefaultParagraphFont"/>
    <w:rsid w:val="00B80035"/>
    <w:rPr>
      <w:rFonts w:ascii="Garamond" w:hAnsi="Garamond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B80035"/>
    <w:rPr>
      <w:rFonts w:ascii="Garamond" w:hAnsi="Garamond" w:hint="default"/>
      <w:b w:val="0"/>
      <w:bCs w:val="0"/>
      <w:i/>
      <w:iCs/>
      <w:color w:val="000000"/>
      <w:sz w:val="24"/>
      <w:szCs w:val="24"/>
    </w:rPr>
  </w:style>
  <w:style w:type="character" w:customStyle="1" w:styleId="fontstyle31">
    <w:name w:val="fontstyle31"/>
    <w:basedOn w:val="DefaultParagraphFont"/>
    <w:rsid w:val="00B97422"/>
    <w:rPr>
      <w:rFonts w:ascii="Garamond" w:hAnsi="Garamond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41">
    <w:name w:val="fontstyle41"/>
    <w:basedOn w:val="DefaultParagraphFont"/>
    <w:rsid w:val="00B97422"/>
    <w:rPr>
      <w:rFonts w:ascii="Garamond" w:hAnsi="Garamond" w:hint="default"/>
      <w:b w:val="0"/>
      <w:bCs w:val="0"/>
      <w:i/>
      <w:iCs/>
      <w:color w:val="000000"/>
      <w:sz w:val="24"/>
      <w:szCs w:val="24"/>
    </w:rPr>
  </w:style>
  <w:style w:type="character" w:customStyle="1" w:styleId="fontstyle51">
    <w:name w:val="fontstyle51"/>
    <w:basedOn w:val="DefaultParagraphFont"/>
    <w:rsid w:val="00B97422"/>
    <w:rPr>
      <w:rFonts w:ascii="Courier New" w:hAnsi="Courier New" w:cs="Courier New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11">
    <w:name w:val="fontstyle11"/>
    <w:basedOn w:val="DefaultParagraphFont"/>
    <w:rsid w:val="009F312A"/>
    <w:rPr>
      <w:rFonts w:ascii="Symbol" w:hAnsi="Symbol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61">
    <w:name w:val="fontstyle61"/>
    <w:basedOn w:val="DefaultParagraphFont"/>
    <w:rsid w:val="009F312A"/>
    <w:rPr>
      <w:rFonts w:ascii="Garamond" w:hAnsi="Garamond" w:hint="default"/>
      <w:b w:val="0"/>
      <w:bCs w:val="0"/>
      <w:i/>
      <w:iCs/>
      <w:color w:val="000000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6047B7"/>
    <w:pPr>
      <w:keepLines/>
      <w:spacing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pacing w:val="0"/>
      <w:kern w:val="0"/>
      <w:szCs w:val="32"/>
    </w:rPr>
  </w:style>
  <w:style w:type="table" w:styleId="PlainTable3">
    <w:name w:val="Plain Table 3"/>
    <w:basedOn w:val="TableNormal"/>
    <w:rsid w:val="00940210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2">
    <w:name w:val="Grid Table 2"/>
    <w:basedOn w:val="TableNormal"/>
    <w:rsid w:val="00940210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1">
    <w:name w:val="Plain Table 1"/>
    <w:basedOn w:val="TableNormal"/>
    <w:rsid w:val="00940210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5Dark">
    <w:name w:val="Grid Table 5 Dark"/>
    <w:basedOn w:val="TableNormal"/>
    <w:uiPriority w:val="50"/>
    <w:rsid w:val="0094021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4">
    <w:name w:val="Grid Table 4"/>
    <w:basedOn w:val="TableNormal"/>
    <w:uiPriority w:val="49"/>
    <w:rsid w:val="00940210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940210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00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36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79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5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51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8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4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80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4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4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3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73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0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6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2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83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4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8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4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6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7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55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34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44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3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4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022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58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11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19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97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16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0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0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5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86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45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74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2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6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75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5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5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4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83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37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86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12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51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97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49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02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6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7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51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13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5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1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9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1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83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09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16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9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69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71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09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8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2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48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82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41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3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52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74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6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83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51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7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7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6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33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6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0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1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1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55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3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1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3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75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34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2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6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4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4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0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9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26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9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56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41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9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0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7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3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1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98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95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2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5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5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5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3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eader" Target="header2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g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1033\Manual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7F24A0AD-BFEE-4D85-B9DF-935199B18A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Manual.dot</Template>
  <TotalTime>6</TotalTime>
  <Pages>5</Pages>
  <Words>349</Words>
  <Characters>1990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Modul Praktikum</vt:lpstr>
    </vt:vector>
  </TitlesOfParts>
  <Manager>Heru Sukoco</Manager>
  <Company>Departemen Ilmu Komputer FMIPA IPB</Company>
  <LinksUpToDate>false</LinksUpToDate>
  <CharactersWithSpaces>2335</CharactersWithSpaces>
  <SharedDoc>false</SharedDoc>
  <HyperlinkBase>http://www.ipb.ac.id/hsrkom</HyperlinkBase>
  <HLinks>
    <vt:vector size="234" baseType="variant">
      <vt:variant>
        <vt:i4>1245235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_Toc124205612</vt:lpwstr>
      </vt:variant>
      <vt:variant>
        <vt:i4>1245235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_Toc124205611</vt:lpwstr>
      </vt:variant>
      <vt:variant>
        <vt:i4>1245235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_Toc124205610</vt:lpwstr>
      </vt:variant>
      <vt:variant>
        <vt:i4>1179699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_Toc124205609</vt:lpwstr>
      </vt:variant>
      <vt:variant>
        <vt:i4>1179699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_Toc124205608</vt:lpwstr>
      </vt:variant>
      <vt:variant>
        <vt:i4>1179699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_Toc124205607</vt:lpwstr>
      </vt:variant>
      <vt:variant>
        <vt:i4>1179699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_Toc124205606</vt:lpwstr>
      </vt:variant>
      <vt:variant>
        <vt:i4>1179699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_Toc124205605</vt:lpwstr>
      </vt:variant>
      <vt:variant>
        <vt:i4>1179699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_Toc124205604</vt:lpwstr>
      </vt:variant>
      <vt:variant>
        <vt:i4>1179699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_Toc124205603</vt:lpwstr>
      </vt:variant>
      <vt:variant>
        <vt:i4>1179699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_Toc124205602</vt:lpwstr>
      </vt:variant>
      <vt:variant>
        <vt:i4>1179699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_Toc124205601</vt:lpwstr>
      </vt:variant>
      <vt:variant>
        <vt:i4>1179699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_Toc124205600</vt:lpwstr>
      </vt:variant>
      <vt:variant>
        <vt:i4>1769520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_Toc124205599</vt:lpwstr>
      </vt:variant>
      <vt:variant>
        <vt:i4>1769520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_Toc124205598</vt:lpwstr>
      </vt:variant>
      <vt:variant>
        <vt:i4>1769520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_Toc124205597</vt:lpwstr>
      </vt:variant>
      <vt:variant>
        <vt:i4>1769520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_Toc124205596</vt:lpwstr>
      </vt:variant>
      <vt:variant>
        <vt:i4>1769520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_Toc124205595</vt:lpwstr>
      </vt:variant>
      <vt:variant>
        <vt:i4>1769520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_Toc124205594</vt:lpwstr>
      </vt:variant>
      <vt:variant>
        <vt:i4>1769520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_Toc124205593</vt:lpwstr>
      </vt:variant>
      <vt:variant>
        <vt:i4>1769520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_Toc124205592</vt:lpwstr>
      </vt:variant>
      <vt:variant>
        <vt:i4>1441840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_Toc124205547</vt:lpwstr>
      </vt:variant>
      <vt:variant>
        <vt:i4>1441840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_Toc124205546</vt:lpwstr>
      </vt:variant>
      <vt:variant>
        <vt:i4>1441840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_Toc124205545</vt:lpwstr>
      </vt:variant>
      <vt:variant>
        <vt:i4>1441840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_Toc124205544</vt:lpwstr>
      </vt:variant>
      <vt:variant>
        <vt:i4>1441840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_Toc124205543</vt:lpwstr>
      </vt:variant>
      <vt:variant>
        <vt:i4>1441840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_Toc124205542</vt:lpwstr>
      </vt:variant>
      <vt:variant>
        <vt:i4>1441840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_Toc124205541</vt:lpwstr>
      </vt:variant>
      <vt:variant>
        <vt:i4>1441840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_Toc124205540</vt:lpwstr>
      </vt:variant>
      <vt:variant>
        <vt:i4>1114160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_Toc124205539</vt:lpwstr>
      </vt:variant>
      <vt:variant>
        <vt:i4>1114160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_Toc124205538</vt:lpwstr>
      </vt:variant>
      <vt:variant>
        <vt:i4>1114160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_Toc124205537</vt:lpwstr>
      </vt:variant>
      <vt:variant>
        <vt:i4>1114160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_Toc124205536</vt:lpwstr>
      </vt:variant>
      <vt:variant>
        <vt:i4>1114160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_Toc124205535</vt:lpwstr>
      </vt:variant>
      <vt:variant>
        <vt:i4>65600</vt:i4>
      </vt:variant>
      <vt:variant>
        <vt:i4>12</vt:i4>
      </vt:variant>
      <vt:variant>
        <vt:i4>0</vt:i4>
      </vt:variant>
      <vt:variant>
        <vt:i4>5</vt:i4>
      </vt:variant>
      <vt:variant>
        <vt:lpwstr>http://www.ilkom.fmipa.ipb.ac.id/~hsrkom</vt:lpwstr>
      </vt:variant>
      <vt:variant>
        <vt:lpwstr/>
      </vt:variant>
      <vt:variant>
        <vt:i4>1376332</vt:i4>
      </vt:variant>
      <vt:variant>
        <vt:i4>9</vt:i4>
      </vt:variant>
      <vt:variant>
        <vt:i4>0</vt:i4>
      </vt:variant>
      <vt:variant>
        <vt:i4>5</vt:i4>
      </vt:variant>
      <vt:variant>
        <vt:lpwstr>http://web.ipb.ac.id/~hsrkom</vt:lpwstr>
      </vt:variant>
      <vt:variant>
        <vt:lpwstr/>
      </vt:variant>
      <vt:variant>
        <vt:i4>1572898</vt:i4>
      </vt:variant>
      <vt:variant>
        <vt:i4>6</vt:i4>
      </vt:variant>
      <vt:variant>
        <vt:i4>0</vt:i4>
      </vt:variant>
      <vt:variant>
        <vt:i4>5</vt:i4>
      </vt:variant>
      <vt:variant>
        <vt:lpwstr>mailto:hsrkom@yahoo.com</vt:lpwstr>
      </vt:variant>
      <vt:variant>
        <vt:lpwstr/>
      </vt:variant>
      <vt:variant>
        <vt:i4>7536683</vt:i4>
      </vt:variant>
      <vt:variant>
        <vt:i4>3</vt:i4>
      </vt:variant>
      <vt:variant>
        <vt:i4>0</vt:i4>
      </vt:variant>
      <vt:variant>
        <vt:i4>5</vt:i4>
      </vt:variant>
      <vt:variant>
        <vt:lpwstr>mailto:heru_sukoco@ilkom.fmipa.ipb.ac.id</vt:lpwstr>
      </vt:variant>
      <vt:variant>
        <vt:lpwstr/>
      </vt:variant>
      <vt:variant>
        <vt:i4>196731</vt:i4>
      </vt:variant>
      <vt:variant>
        <vt:i4>0</vt:i4>
      </vt:variant>
      <vt:variant>
        <vt:i4>0</vt:i4>
      </vt:variant>
      <vt:variant>
        <vt:i4>5</vt:i4>
      </vt:variant>
      <vt:variant>
        <vt:lpwstr>mailto:hsrkom@ipb.ac.id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 Praktikum</dc:title>
  <dc:subject>Perintah Linux Dasar</dc:subject>
  <dc:creator>Heru Sukoco</dc:creator>
  <cp:keywords>linux, perintah dasar, ssh, dig, ftp</cp:keywords>
  <dc:description>Mailto: hsrkom@ilkom.fmipa.ipb.ac.id_x000d_
CC: hsrkom@yahoo.com</dc:description>
  <cp:lastModifiedBy>Gede valendra</cp:lastModifiedBy>
  <cp:revision>9</cp:revision>
  <cp:lastPrinted>2018-12-06T03:43:00Z</cp:lastPrinted>
  <dcterms:created xsi:type="dcterms:W3CDTF">2024-09-13T10:40:00Z</dcterms:created>
  <dcterms:modified xsi:type="dcterms:W3CDTF">2026-10-09T10:43:00Z</dcterms:modified>
  <cp:category>Jaringan Komputer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UseDefaultLanguage">
    <vt:bool>true</vt:bool>
  </property>
  <property fmtid="{D5CDD505-2E9C-101B-9397-08002B2CF9AE}" pid="3" name="Version">
    <vt:i4>2000113000</vt:i4>
  </property>
  <property fmtid="{D5CDD505-2E9C-101B-9397-08002B2CF9AE}" pid="4" name="LCID">
    <vt:i4>1033</vt:i4>
  </property>
  <property fmtid="{D5CDD505-2E9C-101B-9397-08002B2CF9AE}" pid="5" name="Department">
    <vt:lpwstr>Departemen Ilmu Komputer FMIPA IPB</vt:lpwstr>
  </property>
</Properties>
</file>